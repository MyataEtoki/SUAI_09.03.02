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F9F4F" w14:textId="77777777" w:rsidR="00413AAB" w:rsidRPr="00D271D9" w:rsidRDefault="00413AAB">
      <w:pPr>
        <w:widowControl w:val="0"/>
        <w:autoSpaceDE w:val="0"/>
        <w:autoSpaceDN w:val="0"/>
        <w:adjustRightInd w:val="0"/>
        <w:jc w:val="center"/>
      </w:pPr>
      <w:r w:rsidRPr="00D271D9">
        <w:t>ГУАП</w:t>
      </w:r>
    </w:p>
    <w:p w14:paraId="6FDF4F32" w14:textId="7336402B" w:rsidR="00413AAB" w:rsidRPr="00D271D9" w:rsidRDefault="00413AAB">
      <w:pPr>
        <w:widowControl w:val="0"/>
        <w:autoSpaceDE w:val="0"/>
        <w:autoSpaceDN w:val="0"/>
        <w:adjustRightInd w:val="0"/>
        <w:spacing w:before="480"/>
        <w:jc w:val="center"/>
      </w:pPr>
      <w:r w:rsidRPr="00D271D9">
        <w:t xml:space="preserve">КАФЕДРА № </w:t>
      </w:r>
      <w:r w:rsidR="00814F13" w:rsidRPr="00D271D9">
        <w:rPr>
          <w:color w:val="000000"/>
        </w:rPr>
        <w:t>42</w:t>
      </w:r>
    </w:p>
    <w:p w14:paraId="64EE2587" w14:textId="77777777" w:rsidR="00413AAB" w:rsidRPr="00D271D9" w:rsidRDefault="00413AAB">
      <w:pPr>
        <w:widowControl w:val="0"/>
        <w:autoSpaceDE w:val="0"/>
        <w:autoSpaceDN w:val="0"/>
        <w:adjustRightInd w:val="0"/>
        <w:spacing w:before="1200"/>
      </w:pPr>
      <w:r w:rsidRPr="00D271D9">
        <w:t xml:space="preserve">ОТЧЕТ </w:t>
      </w:r>
      <w:r w:rsidRPr="00D271D9">
        <w:br/>
        <w:t>ЗАЩИЩЕН С ОЦЕНКОЙ</w:t>
      </w:r>
      <w:r w:rsidR="006E66B8" w:rsidRPr="00D271D9">
        <w:t xml:space="preserve"> _____________________</w:t>
      </w:r>
    </w:p>
    <w:p w14:paraId="1F228955" w14:textId="77777777" w:rsidR="00413AAB" w:rsidRPr="00D271D9" w:rsidRDefault="00413AAB">
      <w:pPr>
        <w:widowControl w:val="0"/>
        <w:autoSpaceDE w:val="0"/>
        <w:autoSpaceDN w:val="0"/>
        <w:adjustRightInd w:val="0"/>
        <w:spacing w:before="120" w:line="360" w:lineRule="auto"/>
      </w:pPr>
      <w:r w:rsidRPr="00D271D9"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19"/>
        <w:gridCol w:w="277"/>
        <w:gridCol w:w="3016"/>
      </w:tblGrid>
      <w:tr w:rsidR="00DE108D" w:rsidRPr="00D271D9" w14:paraId="0721225F" w14:textId="77777777" w:rsidTr="00DE108D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14:paraId="0AFB3AD4" w14:textId="0E328AFA" w:rsidR="00DE108D" w:rsidRPr="008F4086" w:rsidRDefault="003F75E2" w:rsidP="00DE108D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t xml:space="preserve">доцент, </w:t>
            </w:r>
            <w:r w:rsidR="00DE108D">
              <w:t>канд. техн. наук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0C8C4A" w14:textId="77777777" w:rsidR="00DE108D" w:rsidRPr="00D271D9" w:rsidRDefault="00DE108D" w:rsidP="00DE108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19" w:type="dxa"/>
            <w:tcBorders>
              <w:top w:val="nil"/>
              <w:left w:val="nil"/>
              <w:right w:val="nil"/>
            </w:tcBorders>
            <w:vAlign w:val="center"/>
          </w:tcPr>
          <w:p w14:paraId="736ED257" w14:textId="77777777" w:rsidR="00DE108D" w:rsidRPr="00D271D9" w:rsidRDefault="00DE108D" w:rsidP="00DE108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883D2D" w14:textId="77777777" w:rsidR="00DE108D" w:rsidRPr="00D271D9" w:rsidRDefault="00DE108D" w:rsidP="00DE108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16" w:type="dxa"/>
            <w:tcBorders>
              <w:top w:val="nil"/>
              <w:left w:val="nil"/>
              <w:right w:val="nil"/>
            </w:tcBorders>
            <w:vAlign w:val="center"/>
          </w:tcPr>
          <w:p w14:paraId="6E9FE500" w14:textId="0DB3F6B8" w:rsidR="00DE108D" w:rsidRPr="00D271D9" w:rsidRDefault="00572B0A" w:rsidP="00DE108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/>
              </w:rPr>
            </w:pPr>
            <w:r>
              <w:rPr>
                <w:color w:val="000000"/>
              </w:rPr>
              <w:t>Т</w:t>
            </w:r>
            <w:r w:rsidR="00DE108D">
              <w:rPr>
                <w:color w:val="000000"/>
              </w:rPr>
              <w:t xml:space="preserve">. </w:t>
            </w:r>
            <w:r w:rsidR="003F75E2">
              <w:rPr>
                <w:color w:val="000000"/>
              </w:rPr>
              <w:t>А</w:t>
            </w:r>
            <w:r w:rsidR="00DE108D">
              <w:rPr>
                <w:color w:val="000000"/>
              </w:rPr>
              <w:t xml:space="preserve">. </w:t>
            </w:r>
            <w:r>
              <w:rPr>
                <w:color w:val="000000"/>
              </w:rPr>
              <w:t>Суетина</w:t>
            </w:r>
          </w:p>
        </w:tc>
      </w:tr>
      <w:tr w:rsidR="00DE108D" w:rsidRPr="00D271D9" w14:paraId="6C68BAA5" w14:textId="77777777" w:rsidTr="00DE108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30433F" w14:textId="77777777" w:rsidR="00DE108D" w:rsidRPr="00D271D9" w:rsidRDefault="00DE108D" w:rsidP="00DE108D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D271D9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908C38" w14:textId="77777777" w:rsidR="00DE108D" w:rsidRPr="00D271D9" w:rsidRDefault="00DE108D" w:rsidP="00DE108D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60335C" w14:textId="77777777" w:rsidR="00DE108D" w:rsidRPr="00D271D9" w:rsidRDefault="00DE108D" w:rsidP="00DE108D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D271D9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9F234B" w14:textId="77777777" w:rsidR="00DE108D" w:rsidRPr="00D271D9" w:rsidRDefault="00DE108D" w:rsidP="00DE108D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19CA0B" w14:textId="77777777" w:rsidR="00DE108D" w:rsidRPr="00D271D9" w:rsidRDefault="00DE108D" w:rsidP="00DE108D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D271D9">
              <w:rPr>
                <w:sz w:val="20"/>
                <w:szCs w:val="20"/>
              </w:rPr>
              <w:t>инициалы, фамилия</w:t>
            </w:r>
          </w:p>
        </w:tc>
      </w:tr>
    </w:tbl>
    <w:p w14:paraId="08CD440E" w14:textId="77777777" w:rsidR="00413AAB" w:rsidRPr="00D271D9" w:rsidRDefault="00413AAB">
      <w:pPr>
        <w:pStyle w:val="a5"/>
        <w:spacing w:before="0"/>
      </w:pPr>
    </w:p>
    <w:tbl>
      <w:tblPr>
        <w:tblW w:w="9531" w:type="dxa"/>
        <w:tblInd w:w="108" w:type="dxa"/>
        <w:tblLook w:val="0000" w:firstRow="0" w:lastRow="0" w:firstColumn="0" w:lastColumn="0" w:noHBand="0" w:noVBand="0"/>
      </w:tblPr>
      <w:tblGrid>
        <w:gridCol w:w="9531"/>
      </w:tblGrid>
      <w:tr w:rsidR="00413AAB" w:rsidRPr="00D271D9" w14:paraId="5325DA9A" w14:textId="77777777" w:rsidTr="00AF66ED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45B88728" w14:textId="11AB4C82" w:rsidR="00413AAB" w:rsidRPr="005528CE" w:rsidRDefault="00413AAB">
            <w:pPr>
              <w:pStyle w:val="a5"/>
              <w:spacing w:before="960"/>
            </w:pPr>
            <w:r w:rsidRPr="00D271D9">
              <w:t>ОТЧЕТ О ЛАБОРАТОРНОЙ РАБОТЕ</w:t>
            </w:r>
            <w:r w:rsidR="00264B03">
              <w:t xml:space="preserve"> №</w:t>
            </w:r>
            <w:r w:rsidR="00431DE1">
              <w:t>4</w:t>
            </w:r>
          </w:p>
        </w:tc>
      </w:tr>
      <w:tr w:rsidR="00413AAB" w:rsidRPr="00D271D9" w14:paraId="3023D042" w14:textId="77777777" w:rsidTr="00925375">
        <w:trPr>
          <w:trHeight w:val="2288"/>
        </w:trPr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6E403450" w14:textId="07627341" w:rsidR="00AF52B8" w:rsidRPr="00AF52B8" w:rsidRDefault="00955952" w:rsidP="007C3C57">
            <w:pPr>
              <w:spacing w:before="480"/>
              <w:jc w:val="center"/>
              <w:rPr>
                <w:sz w:val="28"/>
                <w:szCs w:val="28"/>
              </w:rPr>
            </w:pPr>
            <w:r w:rsidRPr="00955952">
              <w:rPr>
                <w:sz w:val="28"/>
                <w:szCs w:val="28"/>
              </w:rPr>
              <w:t>Методы интерполяции и аппроксимации</w:t>
            </w:r>
          </w:p>
        </w:tc>
      </w:tr>
      <w:tr w:rsidR="00413AAB" w:rsidRPr="00D271D9" w14:paraId="27229A74" w14:textId="77777777" w:rsidTr="00AF66ED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3D3EA3E7" w14:textId="0789F0F8" w:rsidR="00413AAB" w:rsidRPr="00DE108D" w:rsidRDefault="00413AAB" w:rsidP="00851D90">
            <w:pPr>
              <w:jc w:val="center"/>
              <w:rPr>
                <w:sz w:val="28"/>
                <w:szCs w:val="28"/>
              </w:rPr>
            </w:pPr>
            <w:r w:rsidRPr="00D271D9">
              <w:rPr>
                <w:sz w:val="28"/>
                <w:szCs w:val="28"/>
              </w:rPr>
              <w:t xml:space="preserve">по курсу: </w:t>
            </w:r>
            <w:r w:rsidR="003F75E2">
              <w:rPr>
                <w:sz w:val="28"/>
                <w:szCs w:val="28"/>
              </w:rPr>
              <w:t>ТЕ</w:t>
            </w:r>
            <w:r w:rsidR="00572B0A">
              <w:rPr>
                <w:sz w:val="28"/>
                <w:szCs w:val="28"/>
              </w:rPr>
              <w:t>ХНИКА АУДИОВИЗУАЛЬНЫХ СРЕДСТВ ИНФОРМАЦИИ</w:t>
            </w:r>
          </w:p>
        </w:tc>
      </w:tr>
      <w:tr w:rsidR="00413AAB" w:rsidRPr="00D271D9" w14:paraId="1B48E4D4" w14:textId="77777777" w:rsidTr="00AF66ED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758C1D31" w14:textId="77777777" w:rsidR="00413AAB" w:rsidRPr="00D271D9" w:rsidRDefault="00413AAB" w:rsidP="00747F7D">
            <w:pPr>
              <w:jc w:val="center"/>
              <w:rPr>
                <w:sz w:val="28"/>
                <w:szCs w:val="28"/>
              </w:rPr>
            </w:pPr>
          </w:p>
        </w:tc>
      </w:tr>
    </w:tbl>
    <w:p w14:paraId="567F4E97" w14:textId="1EC90740" w:rsidR="00413AAB" w:rsidRPr="00D271D9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 w:rsidRPr="00D271D9"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 w:rsidRPr="00D271D9" w14:paraId="645416F5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F6CBD2" w14:textId="77777777" w:rsidR="00413AAB" w:rsidRPr="00D271D9" w:rsidRDefault="00F57E13">
            <w:pPr>
              <w:widowControl w:val="0"/>
              <w:autoSpaceDE w:val="0"/>
              <w:autoSpaceDN w:val="0"/>
              <w:adjustRightInd w:val="0"/>
              <w:ind w:left="-108"/>
            </w:pPr>
            <w:r w:rsidRPr="00D271D9">
              <w:t>СТУДЕНТ</w:t>
            </w:r>
            <w:r w:rsidR="00413AAB" w:rsidRPr="00D271D9">
              <w:t xml:space="preserve"> ГР.</w:t>
            </w:r>
            <w:r w:rsidR="00284869" w:rsidRPr="00D271D9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F636BE" w14:textId="502D26F9" w:rsidR="00413AAB" w:rsidRPr="007C3C57" w:rsidRDefault="00814F1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/>
                <w:lang w:val="en-US"/>
              </w:rPr>
            </w:pPr>
            <w:r w:rsidRPr="00D271D9">
              <w:rPr>
                <w:color w:val="000000"/>
              </w:rPr>
              <w:t>4</w:t>
            </w:r>
            <w:r w:rsidR="007C3C57">
              <w:rPr>
                <w:color w:val="000000"/>
                <w:lang w:val="en-US"/>
              </w:rPr>
              <w:t>3</w:t>
            </w:r>
            <w:r w:rsidRPr="00D271D9">
              <w:rPr>
                <w:color w:val="000000"/>
              </w:rPr>
              <w:t>2</w:t>
            </w:r>
            <w:r w:rsidR="007C3C57">
              <w:rPr>
                <w:color w:val="000000"/>
              </w:rPr>
              <w:t>9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9EEFD0" w14:textId="77777777" w:rsidR="00413AAB" w:rsidRPr="00D271D9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62E1C4" w14:textId="77777777" w:rsidR="00413AAB" w:rsidRPr="00D271D9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7C08ED" w14:textId="77777777" w:rsidR="00413AAB" w:rsidRPr="00D271D9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B6F3514" w14:textId="3A04D863" w:rsidR="00413AAB" w:rsidRPr="007C3C57" w:rsidRDefault="0099769F" w:rsidP="000844F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/>
              </w:rPr>
            </w:pPr>
            <w:r>
              <w:rPr>
                <w:color w:val="000000"/>
              </w:rPr>
              <w:t>Ю.В. Чабан</w:t>
            </w:r>
          </w:p>
        </w:tc>
      </w:tr>
      <w:tr w:rsidR="00413AAB" w:rsidRPr="00D271D9" w14:paraId="18D247DA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0194EA" w14:textId="77777777" w:rsidR="00413AAB" w:rsidRPr="00D271D9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BA9BAB" w14:textId="77777777" w:rsidR="00413AAB" w:rsidRPr="00D271D9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F2AD9D" w14:textId="77777777" w:rsidR="00413AAB" w:rsidRPr="00D271D9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1FB263F" w14:textId="77777777" w:rsidR="00413AAB" w:rsidRPr="00D271D9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D271D9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F6F9EE" w14:textId="77777777" w:rsidR="00413AAB" w:rsidRPr="00D271D9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DEFE65" w14:textId="77777777" w:rsidR="00413AAB" w:rsidRPr="00D271D9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D271D9">
              <w:rPr>
                <w:sz w:val="20"/>
                <w:szCs w:val="20"/>
              </w:rPr>
              <w:t>инициалы, фамилия</w:t>
            </w:r>
          </w:p>
        </w:tc>
      </w:tr>
    </w:tbl>
    <w:p w14:paraId="561B43E5" w14:textId="77777777" w:rsidR="00413AAB" w:rsidRPr="00D271D9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4ECCC3FC" w14:textId="2E408294" w:rsidR="0099769F" w:rsidRDefault="00413AAB" w:rsidP="0099769F">
      <w:pPr>
        <w:widowControl w:val="0"/>
        <w:autoSpaceDE w:val="0"/>
        <w:autoSpaceDN w:val="0"/>
        <w:adjustRightInd w:val="0"/>
        <w:spacing w:before="1800"/>
        <w:jc w:val="center"/>
      </w:pPr>
      <w:r w:rsidRPr="00D271D9">
        <w:t>Санкт-Петербург</w:t>
      </w:r>
      <w:r w:rsidR="005B566D" w:rsidRPr="00D271D9">
        <w:rPr>
          <w:lang w:val="en-US"/>
        </w:rPr>
        <w:t xml:space="preserve"> </w:t>
      </w:r>
      <w:r w:rsidR="004D45C5" w:rsidRPr="00D271D9">
        <w:rPr>
          <w:color w:val="000000"/>
          <w:lang w:val="en-US"/>
        </w:rPr>
        <w:fldChar w:fldCharType="begin"/>
      </w:r>
      <w:r w:rsidR="004D45C5" w:rsidRPr="00D271D9">
        <w:rPr>
          <w:color w:val="000000"/>
          <w:lang w:val="en-US"/>
        </w:rPr>
        <w:instrText xml:space="preserve"> FILLIN  год \d год  \* MERGEFORMAT </w:instrText>
      </w:r>
      <w:r w:rsidR="004D45C5" w:rsidRPr="00D271D9">
        <w:rPr>
          <w:color w:val="000000"/>
          <w:lang w:val="en-US"/>
        </w:rPr>
        <w:fldChar w:fldCharType="separate"/>
      </w:r>
      <w:r w:rsidR="00D07B36" w:rsidRPr="00D271D9">
        <w:rPr>
          <w:color w:val="000000"/>
          <w:lang w:val="en-US"/>
        </w:rPr>
        <w:t>202</w:t>
      </w:r>
      <w:r w:rsidR="004D45C5" w:rsidRPr="00D271D9">
        <w:rPr>
          <w:color w:val="000000"/>
          <w:lang w:val="en-US"/>
        </w:rPr>
        <w:fldChar w:fldCharType="end"/>
      </w:r>
      <w:r w:rsidR="00BA1135">
        <w:rPr>
          <w:color w:val="000000"/>
        </w:rPr>
        <w:t>5</w:t>
      </w:r>
    </w:p>
    <w:p w14:paraId="571ED441" w14:textId="77777777" w:rsidR="0099769F" w:rsidRDefault="0099769F">
      <w:r>
        <w:br w:type="page"/>
      </w:r>
    </w:p>
    <w:p w14:paraId="6374B048" w14:textId="77777777" w:rsidR="00431DE1" w:rsidRPr="00431DE1" w:rsidRDefault="00431DE1" w:rsidP="00D50E38">
      <w:pPr>
        <w:numPr>
          <w:ilvl w:val="0"/>
          <w:numId w:val="14"/>
        </w:numPr>
        <w:spacing w:after="160" w:line="360" w:lineRule="auto"/>
        <w:ind w:left="0" w:firstLine="709"/>
        <w:jc w:val="both"/>
      </w:pPr>
      <w:r w:rsidRPr="00431DE1">
        <w:lastRenderedPageBreak/>
        <w:t>Цель работы</w:t>
      </w:r>
    </w:p>
    <w:p w14:paraId="0E9B9DAA" w14:textId="1577BAF1" w:rsidR="00431DE1" w:rsidRPr="00431DE1" w:rsidRDefault="00431DE1" w:rsidP="00D50E38">
      <w:pPr>
        <w:spacing w:after="160" w:line="360" w:lineRule="auto"/>
        <w:ind w:firstLine="709"/>
        <w:jc w:val="both"/>
      </w:pPr>
      <w:r>
        <w:t>П</w:t>
      </w:r>
      <w:r w:rsidRPr="00431DE1">
        <w:t>олучить теоретические знания по методам интерполяции и аппроксимации, на практике реализовать полученные знания.</w:t>
      </w:r>
    </w:p>
    <w:p w14:paraId="02FC3EA1" w14:textId="77777777" w:rsidR="00431DE1" w:rsidRPr="00431DE1" w:rsidRDefault="00431DE1" w:rsidP="00D50E38">
      <w:pPr>
        <w:numPr>
          <w:ilvl w:val="0"/>
          <w:numId w:val="15"/>
        </w:numPr>
        <w:spacing w:after="160" w:line="360" w:lineRule="auto"/>
        <w:ind w:left="0" w:firstLine="709"/>
        <w:jc w:val="both"/>
      </w:pPr>
      <w:r w:rsidRPr="00431DE1">
        <w:t>Постановка задачи</w:t>
      </w:r>
    </w:p>
    <w:p w14:paraId="21FB5EFD" w14:textId="77777777" w:rsidR="00431DE1" w:rsidRPr="00431DE1" w:rsidRDefault="00431DE1" w:rsidP="00D50E38">
      <w:pPr>
        <w:spacing w:after="160" w:line="360" w:lineRule="auto"/>
        <w:ind w:firstLine="709"/>
        <w:jc w:val="both"/>
      </w:pPr>
      <w:r w:rsidRPr="00431DE1">
        <w:t>В соответствие с исходными данными в таблице 1 выполнить:</w:t>
      </w:r>
    </w:p>
    <w:p w14:paraId="4377C1BD" w14:textId="1E1B989E" w:rsidR="00431DE1" w:rsidRPr="00431DE1" w:rsidRDefault="00431DE1" w:rsidP="00D50E38">
      <w:pPr>
        <w:spacing w:after="160" w:line="360" w:lineRule="auto"/>
        <w:ind w:firstLine="709"/>
        <w:jc w:val="both"/>
      </w:pPr>
      <w:r w:rsidRPr="00431DE1">
        <w:t>1.</w:t>
      </w:r>
      <w:r>
        <w:t xml:space="preserve"> </w:t>
      </w:r>
      <w:r w:rsidRPr="00431DE1">
        <w:t>Линейную интерполяцию;</w:t>
      </w:r>
    </w:p>
    <w:p w14:paraId="6450587C" w14:textId="4D8101C1" w:rsidR="00431DE1" w:rsidRPr="00431DE1" w:rsidRDefault="00431DE1" w:rsidP="00D50E38">
      <w:pPr>
        <w:spacing w:after="160" w:line="360" w:lineRule="auto"/>
        <w:ind w:firstLine="709"/>
        <w:jc w:val="both"/>
      </w:pPr>
      <w:r w:rsidRPr="00431DE1">
        <w:t>2.</w:t>
      </w:r>
      <w:r>
        <w:t xml:space="preserve"> </w:t>
      </w:r>
      <w:r w:rsidRPr="00431DE1">
        <w:t>Аппроксимацию полиномом третьей степени, вычислить ошибку аппроксимации;</w:t>
      </w:r>
    </w:p>
    <w:p w14:paraId="795F6B4E" w14:textId="348D741A" w:rsidR="00431DE1" w:rsidRPr="00431DE1" w:rsidRDefault="00431DE1" w:rsidP="00D50E38">
      <w:pPr>
        <w:spacing w:after="160" w:line="360" w:lineRule="auto"/>
        <w:ind w:firstLine="709"/>
        <w:jc w:val="both"/>
      </w:pPr>
      <w:r w:rsidRPr="00431DE1">
        <w:t>3.</w:t>
      </w:r>
      <w:r>
        <w:t xml:space="preserve"> </w:t>
      </w:r>
      <w:r w:rsidRPr="00431DE1">
        <w:t xml:space="preserve">На одном графике представить результаты вычислений и сделать соответствующие выводы. </w:t>
      </w:r>
    </w:p>
    <w:p w14:paraId="5CA47C81" w14:textId="77777777" w:rsidR="00431DE1" w:rsidRPr="00431DE1" w:rsidRDefault="00431DE1" w:rsidP="00EF1714">
      <w:pPr>
        <w:spacing w:after="160" w:line="360" w:lineRule="auto"/>
        <w:jc w:val="both"/>
      </w:pPr>
      <w:r w:rsidRPr="00431DE1">
        <w:t>Таблица 1 – Данные для 15 варианта</w:t>
      </w:r>
    </w:p>
    <w:tbl>
      <w:tblPr>
        <w:tblStyle w:val="af1"/>
        <w:tblW w:w="9408" w:type="dxa"/>
        <w:tblInd w:w="-5" w:type="dxa"/>
        <w:tblLook w:val="04A0" w:firstRow="1" w:lastRow="0" w:firstColumn="1" w:lastColumn="0" w:noHBand="0" w:noVBand="1"/>
      </w:tblPr>
      <w:tblGrid>
        <w:gridCol w:w="375"/>
        <w:gridCol w:w="1130"/>
        <w:gridCol w:w="1129"/>
        <w:gridCol w:w="1129"/>
        <w:gridCol w:w="1129"/>
        <w:gridCol w:w="1129"/>
        <w:gridCol w:w="1129"/>
        <w:gridCol w:w="1129"/>
        <w:gridCol w:w="1129"/>
      </w:tblGrid>
      <w:tr w:rsidR="00431DE1" w:rsidRPr="00431DE1" w14:paraId="2A506582" w14:textId="77777777" w:rsidTr="00E86F80">
        <w:trPr>
          <w:trHeight w:val="56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953BB" w14:textId="77777777" w:rsidR="00431DE1" w:rsidRPr="00431DE1" w:rsidRDefault="00431DE1" w:rsidP="00EF1714">
            <w:pPr>
              <w:spacing w:after="160" w:line="360" w:lineRule="auto"/>
              <w:ind w:firstLine="37"/>
              <w:jc w:val="both"/>
            </w:pPr>
            <w:r w:rsidRPr="00431DE1">
              <w:rPr>
                <w:lang w:val="en-US"/>
              </w:rP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DF1DD" w14:textId="0A338114" w:rsidR="00431DE1" w:rsidRPr="00E86F80" w:rsidRDefault="00E86F80" w:rsidP="00EF1714">
            <w:pPr>
              <w:spacing w:after="160" w:line="360" w:lineRule="auto"/>
              <w:ind w:firstLine="37"/>
              <w:jc w:val="both"/>
            </w:pPr>
            <w:r>
              <w:t>-2,0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4AFAF" w14:textId="6BD3CE13" w:rsidR="00431DE1" w:rsidRPr="00E86F80" w:rsidRDefault="00E86F80" w:rsidP="00EF1714">
            <w:pPr>
              <w:spacing w:after="160" w:line="360" w:lineRule="auto"/>
              <w:ind w:firstLine="37"/>
              <w:jc w:val="both"/>
            </w:pPr>
            <w:r>
              <w:t>-1,2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4A4EB" w14:textId="67B18AC0" w:rsidR="00431DE1" w:rsidRPr="00431DE1" w:rsidRDefault="00E86F80" w:rsidP="00EF1714">
            <w:pPr>
              <w:spacing w:after="160" w:line="360" w:lineRule="auto"/>
              <w:ind w:firstLine="37"/>
              <w:jc w:val="both"/>
            </w:pPr>
            <w:r>
              <w:t>-0,4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784C4" w14:textId="4CE158CD" w:rsidR="00431DE1" w:rsidRPr="00431DE1" w:rsidRDefault="00E86F80" w:rsidP="00EF1714">
            <w:pPr>
              <w:spacing w:after="160" w:line="360" w:lineRule="auto"/>
              <w:ind w:firstLine="37"/>
              <w:jc w:val="both"/>
            </w:pPr>
            <w:r>
              <w:t>0,4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D324A" w14:textId="0CDE70E0" w:rsidR="00431DE1" w:rsidRPr="00431DE1" w:rsidRDefault="00E86F80" w:rsidP="00EF1714">
            <w:pPr>
              <w:spacing w:after="160" w:line="360" w:lineRule="auto"/>
              <w:ind w:firstLine="37"/>
              <w:jc w:val="both"/>
            </w:pPr>
            <w:r>
              <w:t>1,2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F079E" w14:textId="2585FD25" w:rsidR="00431DE1" w:rsidRPr="00431DE1" w:rsidRDefault="00E86F80" w:rsidP="00EF1714">
            <w:pPr>
              <w:spacing w:after="160" w:line="360" w:lineRule="auto"/>
              <w:ind w:firstLine="37"/>
              <w:jc w:val="both"/>
            </w:pPr>
            <w:r>
              <w:t>2,0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3FDDB" w14:textId="1B97126D" w:rsidR="00431DE1" w:rsidRPr="00431DE1" w:rsidRDefault="00CA36CA" w:rsidP="00EF1714">
            <w:pPr>
              <w:spacing w:after="160" w:line="360" w:lineRule="auto"/>
              <w:ind w:firstLine="37"/>
              <w:jc w:val="both"/>
            </w:pPr>
            <w:r>
              <w:t>2,8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EA301" w14:textId="39F4E48C" w:rsidR="00431DE1" w:rsidRPr="00431DE1" w:rsidRDefault="00CA36CA" w:rsidP="00EF1714">
            <w:pPr>
              <w:spacing w:after="160" w:line="360" w:lineRule="auto"/>
              <w:ind w:firstLine="37"/>
              <w:jc w:val="both"/>
            </w:pPr>
            <w:r>
              <w:t>3,6</w:t>
            </w:r>
          </w:p>
        </w:tc>
      </w:tr>
      <w:tr w:rsidR="00431DE1" w:rsidRPr="00431DE1" w14:paraId="165A31A0" w14:textId="77777777" w:rsidTr="00E86F80">
        <w:trPr>
          <w:trHeight w:val="56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307B6" w14:textId="77777777" w:rsidR="00431DE1" w:rsidRPr="00431DE1" w:rsidRDefault="00431DE1" w:rsidP="00EF1714">
            <w:pPr>
              <w:spacing w:after="160" w:line="360" w:lineRule="auto"/>
              <w:ind w:firstLine="37"/>
              <w:jc w:val="both"/>
            </w:pPr>
            <w:r w:rsidRPr="00431DE1">
              <w:rPr>
                <w:lang w:val="en-US"/>
              </w:rPr>
              <w:t>y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BC901" w14:textId="3D240B5A" w:rsidR="00431DE1" w:rsidRPr="00431DE1" w:rsidRDefault="00E86F80" w:rsidP="00EF1714">
            <w:pPr>
              <w:spacing w:after="160" w:line="360" w:lineRule="auto"/>
              <w:ind w:firstLine="37"/>
              <w:jc w:val="both"/>
            </w:pPr>
            <w:r>
              <w:t>-1,72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AF6D1" w14:textId="4BDEAED3" w:rsidR="00431DE1" w:rsidRPr="00431DE1" w:rsidRDefault="00E86F80" w:rsidP="00EF1714">
            <w:pPr>
              <w:spacing w:after="160" w:line="360" w:lineRule="auto"/>
              <w:ind w:firstLine="37"/>
              <w:jc w:val="both"/>
            </w:pPr>
            <w:r>
              <w:t>-1,03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B8664" w14:textId="1B2D3D9E" w:rsidR="00431DE1" w:rsidRPr="00431DE1" w:rsidRDefault="00E86F80" w:rsidP="00EF1714">
            <w:pPr>
              <w:spacing w:after="160" w:line="360" w:lineRule="auto"/>
              <w:ind w:firstLine="37"/>
              <w:jc w:val="both"/>
            </w:pPr>
            <w:r>
              <w:t>-0,61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F9BB1" w14:textId="28C765BB" w:rsidR="00431DE1" w:rsidRPr="00431DE1" w:rsidRDefault="00E86F80" w:rsidP="00EF1714">
            <w:pPr>
              <w:spacing w:after="160" w:line="360" w:lineRule="auto"/>
              <w:ind w:firstLine="37"/>
              <w:jc w:val="both"/>
            </w:pPr>
            <w:r>
              <w:t>-0,35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4CEB0" w14:textId="76DE2344" w:rsidR="00431DE1" w:rsidRPr="00431DE1" w:rsidRDefault="00E86F80" w:rsidP="00EF1714">
            <w:pPr>
              <w:spacing w:after="160" w:line="360" w:lineRule="auto"/>
              <w:ind w:firstLine="37"/>
              <w:jc w:val="both"/>
            </w:pPr>
            <w:r>
              <w:t>0,36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9F34E" w14:textId="4F82ABFB" w:rsidR="00431DE1" w:rsidRPr="00431DE1" w:rsidRDefault="00CA36CA" w:rsidP="00EF1714">
            <w:pPr>
              <w:spacing w:after="160" w:line="360" w:lineRule="auto"/>
              <w:ind w:firstLine="37"/>
              <w:jc w:val="both"/>
            </w:pPr>
            <w:r>
              <w:t>0,54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7C81C" w14:textId="43E1473F" w:rsidR="00431DE1" w:rsidRPr="00431DE1" w:rsidRDefault="00CA36CA" w:rsidP="00EF1714">
            <w:pPr>
              <w:spacing w:after="160" w:line="360" w:lineRule="auto"/>
              <w:ind w:firstLine="37"/>
              <w:jc w:val="both"/>
            </w:pPr>
            <w:r>
              <w:t>1,28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4B82B" w14:textId="4D8F9BEE" w:rsidR="00431DE1" w:rsidRPr="00431DE1" w:rsidRDefault="00CA36CA" w:rsidP="00EF1714">
            <w:pPr>
              <w:spacing w:after="160" w:line="360" w:lineRule="auto"/>
              <w:ind w:firstLine="37"/>
              <w:jc w:val="both"/>
            </w:pPr>
            <w:r>
              <w:t>1,69</w:t>
            </w:r>
          </w:p>
        </w:tc>
      </w:tr>
      <w:tr w:rsidR="00431DE1" w:rsidRPr="00431DE1" w14:paraId="703D8E65" w14:textId="77777777" w:rsidTr="00E86F80">
        <w:trPr>
          <w:trHeight w:val="56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E7F19" w14:textId="77777777" w:rsidR="00431DE1" w:rsidRPr="00431DE1" w:rsidRDefault="00431DE1" w:rsidP="00EF1714">
            <w:pPr>
              <w:spacing w:after="160" w:line="360" w:lineRule="auto"/>
              <w:ind w:firstLine="37"/>
              <w:jc w:val="both"/>
              <w:rPr>
                <w:lang w:val="en-US"/>
              </w:rPr>
            </w:pPr>
            <w:r w:rsidRPr="00431DE1">
              <w:rPr>
                <w:lang w:val="en-US"/>
              </w:rP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EAFDC" w14:textId="165C58AC" w:rsidR="00431DE1" w:rsidRPr="00E340E4" w:rsidRDefault="00E340E4" w:rsidP="00EF1714">
            <w:pPr>
              <w:spacing w:after="160" w:line="360" w:lineRule="auto"/>
              <w:ind w:firstLine="37"/>
              <w:jc w:val="both"/>
            </w:pPr>
            <w:r>
              <w:t>4,4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D533A" w14:textId="225D5CD1" w:rsidR="00431DE1" w:rsidRPr="00431DE1" w:rsidRDefault="00AF5ED3" w:rsidP="00EF1714">
            <w:pPr>
              <w:spacing w:after="160" w:line="360" w:lineRule="auto"/>
              <w:ind w:firstLine="37"/>
              <w:jc w:val="both"/>
            </w:pPr>
            <w:r>
              <w:t>5,2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EBCC6" w14:textId="188E4D35" w:rsidR="00431DE1" w:rsidRPr="00431DE1" w:rsidRDefault="00AF5ED3" w:rsidP="00EF1714">
            <w:pPr>
              <w:spacing w:after="160" w:line="360" w:lineRule="auto"/>
              <w:ind w:firstLine="37"/>
              <w:jc w:val="both"/>
            </w:pPr>
            <w:r>
              <w:t>6,0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CD690" w14:textId="4AE1EA9A" w:rsidR="00431DE1" w:rsidRPr="00431DE1" w:rsidRDefault="00A4025D" w:rsidP="00EF1714">
            <w:pPr>
              <w:spacing w:after="160" w:line="360" w:lineRule="auto"/>
              <w:ind w:firstLine="37"/>
              <w:jc w:val="both"/>
            </w:pPr>
            <w:r>
              <w:t>6,8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03BF6" w14:textId="53E3315A" w:rsidR="00431DE1" w:rsidRPr="00431DE1" w:rsidRDefault="00A4025D" w:rsidP="00EF1714">
            <w:pPr>
              <w:spacing w:after="160" w:line="360" w:lineRule="auto"/>
              <w:ind w:firstLine="37"/>
              <w:jc w:val="both"/>
            </w:pPr>
            <w:r>
              <w:t>7,6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92A8E" w14:textId="34E12ED4" w:rsidR="00431DE1" w:rsidRPr="00431DE1" w:rsidRDefault="00431DE1" w:rsidP="00EF1714">
            <w:pPr>
              <w:spacing w:after="160" w:line="360" w:lineRule="auto"/>
              <w:ind w:firstLine="37"/>
              <w:jc w:val="both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2496D" w14:textId="0D9554C1" w:rsidR="00431DE1" w:rsidRPr="00431DE1" w:rsidRDefault="00431DE1" w:rsidP="00EF1714">
            <w:pPr>
              <w:spacing w:after="160" w:line="360" w:lineRule="auto"/>
              <w:ind w:firstLine="37"/>
              <w:jc w:val="both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7AB24" w14:textId="13F087C5" w:rsidR="00431DE1" w:rsidRPr="00431DE1" w:rsidRDefault="00431DE1" w:rsidP="00EF1714">
            <w:pPr>
              <w:spacing w:after="160" w:line="360" w:lineRule="auto"/>
              <w:ind w:firstLine="37"/>
              <w:jc w:val="both"/>
            </w:pPr>
          </w:p>
        </w:tc>
      </w:tr>
      <w:tr w:rsidR="00431DE1" w:rsidRPr="00431DE1" w14:paraId="595752F2" w14:textId="77777777" w:rsidTr="00E86F80">
        <w:trPr>
          <w:trHeight w:val="56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C9E86" w14:textId="77777777" w:rsidR="00431DE1" w:rsidRPr="00431DE1" w:rsidRDefault="00431DE1" w:rsidP="00EF1714">
            <w:pPr>
              <w:spacing w:after="160" w:line="360" w:lineRule="auto"/>
              <w:ind w:firstLine="37"/>
              <w:jc w:val="both"/>
              <w:rPr>
                <w:lang w:val="en-US"/>
              </w:rPr>
            </w:pPr>
            <w:r w:rsidRPr="00431DE1">
              <w:rPr>
                <w:lang w:val="en-US"/>
              </w:rPr>
              <w:t>y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A2877" w14:textId="666FBDB3" w:rsidR="00431DE1" w:rsidRPr="00E340E4" w:rsidRDefault="00E340E4" w:rsidP="00EF1714">
            <w:pPr>
              <w:spacing w:after="160" w:line="360" w:lineRule="auto"/>
              <w:ind w:firstLine="37"/>
              <w:jc w:val="both"/>
            </w:pPr>
            <w:r>
              <w:t>2,07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F1009" w14:textId="1B37698B" w:rsidR="00431DE1" w:rsidRPr="00431DE1" w:rsidRDefault="00AF5ED3" w:rsidP="00EF1714">
            <w:pPr>
              <w:spacing w:after="160" w:line="360" w:lineRule="auto"/>
              <w:ind w:firstLine="37"/>
              <w:jc w:val="both"/>
            </w:pPr>
            <w:r>
              <w:t>2,52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6E296" w14:textId="32A27AF7" w:rsidR="00431DE1" w:rsidRPr="00431DE1" w:rsidRDefault="00AF5ED3" w:rsidP="00EF1714">
            <w:pPr>
              <w:spacing w:after="160" w:line="360" w:lineRule="auto"/>
              <w:ind w:firstLine="37"/>
              <w:jc w:val="both"/>
            </w:pPr>
            <w:r>
              <w:t>2,93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F92F8" w14:textId="26545A58" w:rsidR="00431DE1" w:rsidRPr="00431DE1" w:rsidRDefault="00A4025D" w:rsidP="00EF1714">
            <w:pPr>
              <w:spacing w:after="160" w:line="360" w:lineRule="auto"/>
              <w:ind w:firstLine="37"/>
              <w:jc w:val="both"/>
            </w:pPr>
            <w:r>
              <w:t>3,59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62550" w14:textId="72324168" w:rsidR="00431DE1" w:rsidRPr="00431DE1" w:rsidRDefault="00A4025D" w:rsidP="00EF1714">
            <w:pPr>
              <w:spacing w:after="160" w:line="360" w:lineRule="auto"/>
              <w:ind w:firstLine="37"/>
              <w:jc w:val="both"/>
            </w:pPr>
            <w:r>
              <w:t>4,04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23326" w14:textId="14973411" w:rsidR="00431DE1" w:rsidRPr="00431DE1" w:rsidRDefault="00431DE1" w:rsidP="00EF1714">
            <w:pPr>
              <w:spacing w:after="160" w:line="360" w:lineRule="auto"/>
              <w:ind w:firstLine="37"/>
              <w:jc w:val="both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0FE6B" w14:textId="20130443" w:rsidR="00431DE1" w:rsidRPr="00431DE1" w:rsidRDefault="00431DE1" w:rsidP="00EF1714">
            <w:pPr>
              <w:spacing w:after="160" w:line="360" w:lineRule="auto"/>
              <w:ind w:firstLine="37"/>
              <w:jc w:val="both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CF888" w14:textId="3255C929" w:rsidR="00431DE1" w:rsidRPr="00431DE1" w:rsidRDefault="00431DE1" w:rsidP="00EF1714">
            <w:pPr>
              <w:spacing w:after="160" w:line="360" w:lineRule="auto"/>
              <w:ind w:firstLine="37"/>
              <w:jc w:val="both"/>
            </w:pPr>
          </w:p>
        </w:tc>
      </w:tr>
    </w:tbl>
    <w:p w14:paraId="11C1C4C7" w14:textId="77777777" w:rsidR="00431DE1" w:rsidRPr="00431DE1" w:rsidRDefault="00431DE1" w:rsidP="00D50E38">
      <w:pPr>
        <w:spacing w:after="160" w:line="360" w:lineRule="auto"/>
        <w:ind w:firstLine="709"/>
        <w:jc w:val="both"/>
      </w:pPr>
    </w:p>
    <w:p w14:paraId="51A6D305" w14:textId="77777777" w:rsidR="00431DE1" w:rsidRPr="00431DE1" w:rsidRDefault="00431DE1" w:rsidP="00D50E38">
      <w:pPr>
        <w:numPr>
          <w:ilvl w:val="0"/>
          <w:numId w:val="16"/>
        </w:numPr>
        <w:spacing w:after="160" w:line="360" w:lineRule="auto"/>
        <w:ind w:left="0" w:firstLine="709"/>
        <w:jc w:val="both"/>
      </w:pPr>
      <w:r w:rsidRPr="00431DE1">
        <w:t>Выполнение задания</w:t>
      </w:r>
    </w:p>
    <w:p w14:paraId="07FA40A9" w14:textId="7B99058E" w:rsidR="00431DE1" w:rsidRPr="00431DE1" w:rsidRDefault="00CC4984" w:rsidP="00D50E38">
      <w:pPr>
        <w:numPr>
          <w:ilvl w:val="1"/>
          <w:numId w:val="16"/>
        </w:numPr>
        <w:spacing w:after="160" w:line="360" w:lineRule="auto"/>
        <w:ind w:left="0" w:firstLine="709"/>
        <w:jc w:val="both"/>
      </w:pPr>
      <w:r>
        <w:t>Линейная интерполяция</w:t>
      </w:r>
    </w:p>
    <w:p w14:paraId="55649766" w14:textId="77777777" w:rsidR="006E648C" w:rsidRDefault="006E648C" w:rsidP="006E648C">
      <w:pPr>
        <w:spacing w:after="160" w:line="360" w:lineRule="auto"/>
        <w:ind w:firstLine="709"/>
        <w:jc w:val="both"/>
      </w:pPr>
      <w:r>
        <w:t>Интерполяция — построение кривой, точно проходящей через набор базовых точек, на основе которых выполняется построение кривой.</w:t>
      </w:r>
    </w:p>
    <w:p w14:paraId="268F3EB4" w14:textId="52D79D50" w:rsidR="00431DE1" w:rsidRPr="00997ABC" w:rsidRDefault="00E21C66" w:rsidP="00D50E38">
      <w:pPr>
        <w:spacing w:after="160" w:line="360" w:lineRule="auto"/>
        <w:ind w:firstLine="709"/>
        <w:jc w:val="both"/>
      </w:pPr>
      <w:r w:rsidRPr="00997ABC">
        <w:t xml:space="preserve">Линейная интерполяция заключается в соединении точек с заданными координатами прямолинейными отрезками. </w:t>
      </w:r>
      <w:r w:rsidR="00997ABC" w:rsidRPr="00997ABC">
        <w:t>Уравнения каждого отрезка полученной ломанной разные и определяются уравнением прямой проходящей через две точки:</w:t>
      </w:r>
    </w:p>
    <w:p w14:paraId="5B0A35EA" w14:textId="4572E59D" w:rsidR="00997ABC" w:rsidRPr="00997ABC" w:rsidRDefault="00000000" w:rsidP="009B4C77">
      <w:pPr>
        <w:pStyle w:val="Default"/>
        <w:spacing w:after="240"/>
        <w:ind w:firstLine="567"/>
        <w:jc w:val="right"/>
        <w:rPr>
          <w:rFonts w:eastAsiaTheme="minorEastAsia"/>
          <w:iCs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  <m:r>
              <w:rPr>
                <w:rFonts w:ascii="Cambria Math" w:hAns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-1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 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-1</m:t>
                </m:r>
              </m:sub>
            </m:sSub>
          </m:den>
        </m:f>
        <m:r>
          <m:rPr>
            <m:sty m:val="p"/>
          </m:rPr>
          <w:rPr>
            <w:rFonts w:ascii="Cambria Math" w:eastAsiaTheme="minorEastAsia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x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i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-1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i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  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i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-1</m:t>
                </m:r>
              </m:sub>
            </m:sSub>
          </m:den>
        </m:f>
        <m:r>
          <w:rPr>
            <w:rFonts w:ascii="Cambria Math" w:eastAsiaTheme="minorEastAsia" w:hAnsi="Cambria Math"/>
            <w:sz w:val="28"/>
            <w:szCs w:val="28"/>
          </w:rPr>
          <m:t xml:space="preserve">,                                                        </m:t>
        </m:r>
      </m:oMath>
      <w:r w:rsidR="00997ABC" w:rsidRPr="00997ABC">
        <w:rPr>
          <w:rFonts w:eastAsiaTheme="minorEastAsia"/>
          <w:iCs/>
        </w:rPr>
        <w:t>(1)</w:t>
      </w:r>
    </w:p>
    <w:p w14:paraId="5E73942A" w14:textId="344B1820" w:rsidR="00997ABC" w:rsidRDefault="00997ABC" w:rsidP="009B4C77">
      <w:pPr>
        <w:spacing w:after="240" w:line="360" w:lineRule="auto"/>
        <w:jc w:val="both"/>
      </w:pPr>
      <w:r>
        <w:t xml:space="preserve">где </w:t>
      </w:r>
      <w:r>
        <w:rPr>
          <w:lang w:val="en-US"/>
        </w:rPr>
        <w:t>y</w:t>
      </w:r>
      <w:r>
        <w:rPr>
          <w:vertAlign w:val="subscript"/>
          <w:lang w:val="en-US"/>
        </w:rPr>
        <w:t>i</w:t>
      </w:r>
      <w:r w:rsidRPr="00997ABC">
        <w:t xml:space="preserve"> </w:t>
      </w:r>
      <w:r>
        <w:t>и</w:t>
      </w:r>
      <w:r w:rsidRPr="00997ABC">
        <w:t xml:space="preserve"> </w:t>
      </w:r>
      <w:r>
        <w:rPr>
          <w:lang w:val="en-US"/>
        </w:rPr>
        <w:t>x</w:t>
      </w:r>
      <w:r>
        <w:rPr>
          <w:vertAlign w:val="subscript"/>
          <w:lang w:val="en-US"/>
        </w:rPr>
        <w:t>i</w:t>
      </w:r>
      <w:r>
        <w:t>,</w:t>
      </w:r>
      <w:r>
        <w:rPr>
          <w:vertAlign w:val="subscript"/>
        </w:rPr>
        <w:t xml:space="preserve"> </w:t>
      </w:r>
      <w:r>
        <w:rPr>
          <w:lang w:val="en-US"/>
        </w:rPr>
        <w:t>y</w:t>
      </w:r>
      <w:r>
        <w:rPr>
          <w:vertAlign w:val="subscript"/>
          <w:lang w:val="en-US"/>
        </w:rPr>
        <w:t>i</w:t>
      </w:r>
      <w:r w:rsidRPr="00997ABC">
        <w:rPr>
          <w:vertAlign w:val="subscript"/>
        </w:rPr>
        <w:t>-1</w:t>
      </w:r>
      <w:r>
        <w:t xml:space="preserve"> и</w:t>
      </w:r>
      <w:r w:rsidRPr="00997ABC">
        <w:t xml:space="preserve"> </w:t>
      </w:r>
      <w:r>
        <w:rPr>
          <w:lang w:val="en-US"/>
        </w:rPr>
        <w:t>x</w:t>
      </w:r>
      <w:r>
        <w:rPr>
          <w:vertAlign w:val="subscript"/>
          <w:lang w:val="en-US"/>
        </w:rPr>
        <w:t>i</w:t>
      </w:r>
      <w:r w:rsidRPr="00997ABC">
        <w:rPr>
          <w:vertAlign w:val="subscript"/>
        </w:rPr>
        <w:t>-1</w:t>
      </w:r>
      <w:r>
        <w:t>– координаты границ отрезка</w:t>
      </w:r>
      <w:r w:rsidRPr="00997ABC">
        <w:t xml:space="preserve"> [(</w:t>
      </w:r>
      <w:r>
        <w:rPr>
          <w:lang w:val="en-US"/>
        </w:rPr>
        <w:t>y</w:t>
      </w:r>
      <w:r>
        <w:rPr>
          <w:vertAlign w:val="subscript"/>
          <w:lang w:val="en-US"/>
        </w:rPr>
        <w:t>i</w:t>
      </w:r>
      <w:r w:rsidRPr="00997ABC">
        <w:t>,</w:t>
      </w:r>
      <w:r>
        <w:rPr>
          <w:lang w:val="en-US"/>
        </w:rPr>
        <w:t>x</w:t>
      </w:r>
      <w:r>
        <w:rPr>
          <w:vertAlign w:val="subscript"/>
          <w:lang w:val="en-US"/>
        </w:rPr>
        <w:t>i</w:t>
      </w:r>
      <w:r w:rsidRPr="00997ABC">
        <w:t xml:space="preserve">),( </w:t>
      </w:r>
      <w:r>
        <w:rPr>
          <w:lang w:val="en-US"/>
        </w:rPr>
        <w:t>y</w:t>
      </w:r>
      <w:r>
        <w:rPr>
          <w:vertAlign w:val="subscript"/>
          <w:lang w:val="en-US"/>
        </w:rPr>
        <w:t>i</w:t>
      </w:r>
      <w:r w:rsidRPr="00997ABC">
        <w:rPr>
          <w:vertAlign w:val="subscript"/>
        </w:rPr>
        <w:t>-1</w:t>
      </w:r>
      <w:r w:rsidRPr="00997ABC">
        <w:t>,</w:t>
      </w:r>
      <w:r>
        <w:rPr>
          <w:lang w:val="en-US"/>
        </w:rPr>
        <w:t>x</w:t>
      </w:r>
      <w:r>
        <w:rPr>
          <w:vertAlign w:val="subscript"/>
          <w:lang w:val="en-US"/>
        </w:rPr>
        <w:t>i</w:t>
      </w:r>
      <w:r w:rsidRPr="00997ABC">
        <w:rPr>
          <w:vertAlign w:val="subscript"/>
        </w:rPr>
        <w:t>-1</w:t>
      </w:r>
      <w:r w:rsidRPr="00997ABC">
        <w:t>)]</w:t>
      </w:r>
      <w:r w:rsidR="009B4C77" w:rsidRPr="009B4C77">
        <w:t xml:space="preserve">, </w:t>
      </w:r>
      <w:r w:rsidR="009B4C77">
        <w:rPr>
          <w:lang w:val="en-US"/>
        </w:rPr>
        <w:t>y</w:t>
      </w:r>
      <w:r w:rsidR="009B4C77" w:rsidRPr="009B4C77">
        <w:t xml:space="preserve"> </w:t>
      </w:r>
      <w:r w:rsidR="009B4C77">
        <w:t>–</w:t>
      </w:r>
      <w:r w:rsidR="009B4C77" w:rsidRPr="009B4C77">
        <w:t xml:space="preserve"> </w:t>
      </w:r>
      <w:r w:rsidR="009B4C77">
        <w:t xml:space="preserve">значение функции прямой, </w:t>
      </w:r>
      <w:r w:rsidR="009B4C77">
        <w:rPr>
          <w:lang w:val="en-US"/>
        </w:rPr>
        <w:t>x</w:t>
      </w:r>
      <w:r w:rsidR="009B4C77" w:rsidRPr="009B4C77">
        <w:t xml:space="preserve"> </w:t>
      </w:r>
      <w:r w:rsidR="009B4C77">
        <w:t>– аргумент функции прямой.</w:t>
      </w:r>
      <w:r w:rsidR="009B4C77" w:rsidRPr="009B4C77">
        <w:t xml:space="preserve"> </w:t>
      </w:r>
    </w:p>
    <w:p w14:paraId="0CA60923" w14:textId="65B79EA6" w:rsidR="009B4C77" w:rsidRPr="009B4C77" w:rsidRDefault="009B4C77" w:rsidP="009B4C77">
      <w:pPr>
        <w:spacing w:line="360" w:lineRule="auto"/>
        <w:jc w:val="both"/>
        <w:rPr>
          <w:i/>
          <w:vertAlign w:val="subscript"/>
        </w:rPr>
      </w:pPr>
      <w:r>
        <w:tab/>
        <w:t xml:space="preserve">Если привести уравнение к стандартному виду линейной функции, получается выражение: </w:t>
      </w:r>
    </w:p>
    <w:p w14:paraId="6C0EFDFE" w14:textId="6F8C6C69" w:rsidR="00D41FEB" w:rsidRPr="009B4C77" w:rsidRDefault="00E21C66" w:rsidP="009B4C77">
      <w:pPr>
        <w:spacing w:after="240"/>
        <w:jc w:val="right"/>
        <w:rPr>
          <w:sz w:val="28"/>
          <w:szCs w:val="28"/>
        </w:rPr>
      </w:pPr>
      <m:oMath>
        <m:r>
          <w:rPr>
            <w:rFonts w:ascii="Cambria Math" w:hAnsi="Cambria Math"/>
            <w:lang w:val="en-US"/>
          </w:rPr>
          <w:lastRenderedPageBreak/>
          <m:t>y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,                                                                   </m:t>
        </m:r>
      </m:oMath>
      <w:r w:rsidR="009B4C77">
        <w:rPr>
          <w:sz w:val="28"/>
          <w:szCs w:val="28"/>
        </w:rPr>
        <w:t>(2)</w:t>
      </w:r>
    </w:p>
    <w:p w14:paraId="2AD609F7" w14:textId="7B0B4D44" w:rsidR="009B4C77" w:rsidRPr="009B4C77" w:rsidRDefault="00E21C66" w:rsidP="009B4C77">
      <w:pPr>
        <w:spacing w:after="240"/>
        <w:rPr>
          <w:iCs/>
        </w:rPr>
      </w:pPr>
      <w:r w:rsidRPr="009B4C77">
        <w:rPr>
          <w:iCs/>
        </w:rPr>
        <w:t>где</w:t>
      </w:r>
      <w:r w:rsidR="009B4C77">
        <w:rPr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-1</m:t>
            </m:r>
          </m:sub>
        </m:sSub>
        <m:r>
          <w:rPr>
            <w:rFonts w:ascii="Cambria Math" w:hAnsi="Cambria Math"/>
          </w:rPr>
          <m:t>≤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 xml:space="preserve"> ≤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="009B4C77">
        <w:rPr>
          <w:iCs/>
        </w:rPr>
        <w:t xml:space="preserve"> и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="009B4C77">
        <w:rPr>
          <w:iCs/>
        </w:rPr>
        <w:t xml:space="preserve"> – коэффициенты прямой между </w:t>
      </w:r>
      <w:r w:rsidR="009B4C77">
        <w:rPr>
          <w:iCs/>
          <w:lang w:val="en-US"/>
        </w:rPr>
        <w:t>i</w:t>
      </w:r>
      <w:r w:rsidR="009B4C77" w:rsidRPr="009B4C77">
        <w:rPr>
          <w:iCs/>
        </w:rPr>
        <w:t>-</w:t>
      </w:r>
      <w:r w:rsidR="009B4C77">
        <w:rPr>
          <w:iCs/>
        </w:rPr>
        <w:t xml:space="preserve">ой и </w:t>
      </w:r>
      <w:r w:rsidR="009B4C77">
        <w:rPr>
          <w:iCs/>
          <w:lang w:val="en-US"/>
        </w:rPr>
        <w:t>i</w:t>
      </w:r>
      <w:r w:rsidR="009B4C77" w:rsidRPr="009B4C77">
        <w:rPr>
          <w:iCs/>
        </w:rPr>
        <w:t>-1-</w:t>
      </w:r>
      <w:r w:rsidR="009B4C77">
        <w:rPr>
          <w:iCs/>
        </w:rPr>
        <w:t>ой точками.</w:t>
      </w:r>
    </w:p>
    <w:p w14:paraId="7CCA5B4B" w14:textId="2A9371D3" w:rsidR="00E21C66" w:rsidRDefault="009B4C77" w:rsidP="00FC1AB6">
      <w:pPr>
        <w:spacing w:after="240" w:line="360" w:lineRule="auto"/>
        <w:rPr>
          <w:iCs/>
        </w:rPr>
      </w:pPr>
      <w:r>
        <w:rPr>
          <w:iCs/>
        </w:rPr>
        <w:tab/>
        <w:t xml:space="preserve">При этом коэффициенты определяются выражениями:  </w:t>
      </w:r>
    </w:p>
    <w:p w14:paraId="12762DE6" w14:textId="6725BBE0" w:rsidR="009B4C77" w:rsidRPr="009B4C77" w:rsidRDefault="00000000" w:rsidP="00FC1AB6">
      <w:pPr>
        <w:spacing w:after="240" w:line="360" w:lineRule="auto"/>
        <w:jc w:val="right"/>
        <w:rPr>
          <w:iCs/>
        </w:rPr>
      </w:pP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  <m:r>
                  <w:rPr>
                    <w:rFonts w:ascii="Cambria Math" w:hAnsi="Cambria Math"/>
                  </w:rPr>
                  <m:t>-1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  <m:r>
                  <w:rPr>
                    <w:rFonts w:ascii="Cambria Math" w:hAnsi="Cambria Math"/>
                  </w:rPr>
                  <m:t xml:space="preserve">   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  <m:r>
                  <w:rPr>
                    <w:rFonts w:ascii="Cambria Math" w:hAnsi="Cambria Math"/>
                  </w:rPr>
                  <m:t>-1</m:t>
                </m:r>
              </m:sub>
            </m:sSub>
          </m:den>
        </m:f>
        <m:r>
          <w:rPr>
            <w:rFonts w:ascii="Cambria Math" w:hAnsi="Cambria Math"/>
          </w:rPr>
          <m:t xml:space="preserve">.                                                                </m:t>
        </m:r>
      </m:oMath>
      <w:r w:rsidR="009B4C77">
        <w:rPr>
          <w:iCs/>
        </w:rPr>
        <w:t>(3)</w:t>
      </w:r>
    </w:p>
    <w:p w14:paraId="0FD6CCFC" w14:textId="773416A8" w:rsidR="00E21C66" w:rsidRPr="00DF075F" w:rsidRDefault="00000000" w:rsidP="00FC1AB6">
      <w:pPr>
        <w:spacing w:line="360" w:lineRule="auto"/>
        <w:ind w:firstLine="709"/>
        <w:jc w:val="right"/>
        <w:rPr>
          <w:iCs/>
        </w:rPr>
      </w:pP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-1</m:t>
            </m:r>
          </m:sub>
        </m:sSub>
        <m:r>
          <w:rPr>
            <w:rFonts w:ascii="Cambria Math" w:hAnsi="Cambria Math"/>
          </w:rPr>
          <m:t xml:space="preserve">- 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-1</m:t>
            </m:r>
          </m:sub>
        </m:sSub>
        <m:r>
          <m:rPr>
            <m:sty m:val="p"/>
          </m:rPr>
          <w:rPr>
            <w:rFonts w:ascii="Cambria Math" w:hAnsi="Cambria Math"/>
            <w:vertAlign w:val="subscript"/>
          </w:rPr>
          <m:t>.</m:t>
        </m:r>
        <m:r>
          <m:rPr>
            <m:sty m:val="p"/>
          </m:rPr>
          <w:rPr>
            <w:rFonts w:ascii="Cambria Math" w:hAnsi="Cambria Math"/>
          </w:rPr>
          <m:t xml:space="preserve">   </m:t>
        </m:r>
      </m:oMath>
      <w:r w:rsidR="00DF075F">
        <w:t xml:space="preserve">                                             </w:t>
      </w:r>
      <w:r w:rsidR="00DF075F">
        <w:rPr>
          <w:iCs/>
        </w:rPr>
        <w:t>(4)</w:t>
      </w:r>
    </w:p>
    <w:p w14:paraId="79350FA2" w14:textId="1F010B2F" w:rsidR="00E21C66" w:rsidRPr="00DF075F" w:rsidRDefault="00DF075F" w:rsidP="00FC1AB6">
      <w:pPr>
        <w:spacing w:line="360" w:lineRule="auto"/>
        <w:ind w:firstLine="709"/>
        <w:rPr>
          <w:i/>
        </w:rPr>
      </w:pPr>
      <w:r>
        <w:rPr>
          <w:i/>
        </w:rPr>
        <w:t xml:space="preserve"> </w:t>
      </w:r>
    </w:p>
    <w:p w14:paraId="20D877A4" w14:textId="72BE5919" w:rsidR="00FC1AB6" w:rsidRDefault="00DF075F" w:rsidP="00FC1AB6">
      <w:pPr>
        <w:spacing w:line="360" w:lineRule="auto"/>
        <w:jc w:val="both"/>
        <w:rPr>
          <w:iCs/>
        </w:rPr>
      </w:pPr>
      <w:r>
        <w:tab/>
        <w:t xml:space="preserve">С помошью циклов </w:t>
      </w:r>
      <w:r>
        <w:rPr>
          <w:lang w:val="en-US"/>
        </w:rPr>
        <w:t>for</w:t>
      </w:r>
      <w:r>
        <w:t xml:space="preserve"> в </w:t>
      </w:r>
      <w:r>
        <w:rPr>
          <w:lang w:val="en-US"/>
        </w:rPr>
        <w:t>MatLab</w:t>
      </w:r>
      <w:r w:rsidRPr="00DF075F">
        <w:t xml:space="preserve"> </w:t>
      </w:r>
      <w:r w:rsidR="006E648C">
        <w:t xml:space="preserve">были </w:t>
      </w:r>
      <w:r>
        <w:t xml:space="preserve">реализованы формулы </w:t>
      </w:r>
      <w:r w:rsidR="00FC1AB6">
        <w:t xml:space="preserve">выше. Сначала происходит вычисление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="00FC1AB6">
        <w:rPr>
          <w:iCs/>
        </w:rPr>
        <w:t xml:space="preserve"> и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="00FC1AB6">
        <w:rPr>
          <w:iCs/>
        </w:rPr>
        <w:t xml:space="preserve"> для каждого отрезка (результат на рисунках 1 и 2), затем с помощью входящих в определённый отрезок значений </w:t>
      </w:r>
      <w:r w:rsidR="00FC1AB6">
        <w:rPr>
          <w:iCs/>
          <w:lang w:val="en-US"/>
        </w:rPr>
        <w:t>x</w:t>
      </w:r>
      <w:r w:rsidR="00FC1AB6">
        <w:rPr>
          <w:iCs/>
        </w:rPr>
        <w:t xml:space="preserve">, вычисляются значения </w:t>
      </w:r>
      <w:r w:rsidR="00FC1AB6">
        <w:rPr>
          <w:iCs/>
          <w:lang w:val="en-US"/>
        </w:rPr>
        <w:t>y</w:t>
      </w:r>
      <w:r w:rsidR="00FC1AB6">
        <w:rPr>
          <w:iCs/>
        </w:rPr>
        <w:t xml:space="preserve"> (рисунок 3).</w:t>
      </w:r>
    </w:p>
    <w:p w14:paraId="3A412E5F" w14:textId="0C68DD56" w:rsidR="00E21C66" w:rsidRDefault="00FC1AB6" w:rsidP="00FC1AB6">
      <w:pPr>
        <w:spacing w:line="360" w:lineRule="auto"/>
        <w:jc w:val="center"/>
      </w:pPr>
      <w:r w:rsidRPr="00FC1AB6">
        <w:rPr>
          <w:noProof/>
        </w:rPr>
        <w:drawing>
          <wp:inline distT="0" distB="0" distL="0" distR="0" wp14:anchorId="2DFFE9AF" wp14:editId="63F9A9C5">
            <wp:extent cx="6197470" cy="488803"/>
            <wp:effectExtent l="0" t="0" r="0" b="6985"/>
            <wp:docPr id="1646524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5243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49857" cy="500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637CA" w14:textId="205E1F79" w:rsidR="00FC1AB6" w:rsidRDefault="00FC1AB6" w:rsidP="00FC1AB6">
      <w:pPr>
        <w:spacing w:line="360" w:lineRule="auto"/>
        <w:jc w:val="center"/>
        <w:rPr>
          <w:iCs/>
        </w:rPr>
      </w:pPr>
      <w:r>
        <w:t xml:space="preserve">Рисунок 1 – Полученные значения коэффициента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</w:p>
    <w:p w14:paraId="75DC619C" w14:textId="29E53B92" w:rsidR="00FC1AB6" w:rsidRDefault="00FC1AB6" w:rsidP="00FC1AB6">
      <w:pPr>
        <w:spacing w:line="360" w:lineRule="auto"/>
        <w:jc w:val="center"/>
      </w:pPr>
      <w:r w:rsidRPr="00FC1AB6">
        <w:rPr>
          <w:noProof/>
        </w:rPr>
        <w:drawing>
          <wp:inline distT="0" distB="0" distL="0" distR="0" wp14:anchorId="5A2B242F" wp14:editId="029BD574">
            <wp:extent cx="6021758" cy="577270"/>
            <wp:effectExtent l="0" t="0" r="0" b="0"/>
            <wp:docPr id="1265154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1546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8296" cy="58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9878C" w14:textId="2F9FE010" w:rsidR="00FC1AB6" w:rsidRPr="00C42E69" w:rsidRDefault="00FC1AB6" w:rsidP="00FC1AB6">
      <w:pPr>
        <w:spacing w:line="360" w:lineRule="auto"/>
        <w:jc w:val="center"/>
        <w:rPr>
          <w:iCs/>
        </w:rPr>
      </w:pPr>
      <w:r>
        <w:t xml:space="preserve">Рисунок </w:t>
      </w:r>
      <w:r w:rsidRPr="00FC1AB6">
        <w:t>2</w:t>
      </w:r>
      <w:r>
        <w:t xml:space="preserve"> – Полученные значения коэффициента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</w:p>
    <w:p w14:paraId="6D3BFA8E" w14:textId="33B7234C" w:rsidR="00FC1AB6" w:rsidRDefault="006E648C" w:rsidP="00FC1AB6">
      <w:pPr>
        <w:spacing w:line="360" w:lineRule="auto"/>
        <w:jc w:val="center"/>
        <w:rPr>
          <w:iCs/>
        </w:rPr>
      </w:pPr>
      <w:r w:rsidRPr="006E648C">
        <w:rPr>
          <w:iCs/>
          <w:noProof/>
        </w:rPr>
        <w:drawing>
          <wp:inline distT="0" distB="0" distL="0" distR="0" wp14:anchorId="13D1E5C4" wp14:editId="64E23C5D">
            <wp:extent cx="2028306" cy="3477097"/>
            <wp:effectExtent l="0" t="0" r="0" b="9525"/>
            <wp:docPr id="1877365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3654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36429" cy="3491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90A46" w14:textId="41CE3014" w:rsidR="00FC1AB6" w:rsidRPr="00FC1AB6" w:rsidRDefault="006E648C" w:rsidP="006E648C">
      <w:pPr>
        <w:spacing w:after="240" w:line="360" w:lineRule="auto"/>
        <w:jc w:val="center"/>
        <w:rPr>
          <w:iCs/>
        </w:rPr>
      </w:pPr>
      <w:r>
        <w:rPr>
          <w:iCs/>
        </w:rPr>
        <w:t>Рисунок 3 – Полученные значения первых 20 координат</w:t>
      </w:r>
    </w:p>
    <w:p w14:paraId="012BF4B9" w14:textId="58AEB7CE" w:rsidR="00DF075F" w:rsidRDefault="006E648C" w:rsidP="00FC1AB6">
      <w:pPr>
        <w:spacing w:line="360" w:lineRule="auto"/>
      </w:pPr>
      <w:r>
        <w:t>Далее по эти точкам была простроена ломанная, являющейся интерполирующей.</w:t>
      </w:r>
      <w:r w:rsidR="00DF075F">
        <w:br w:type="page"/>
      </w:r>
    </w:p>
    <w:p w14:paraId="003CE18F" w14:textId="24343041" w:rsidR="006044A1" w:rsidRDefault="00CC4984" w:rsidP="00D50E38">
      <w:pPr>
        <w:pStyle w:val="ae"/>
        <w:numPr>
          <w:ilvl w:val="1"/>
          <w:numId w:val="4"/>
        </w:numPr>
        <w:spacing w:after="160" w:line="360" w:lineRule="auto"/>
        <w:ind w:left="0" w:firstLine="709"/>
        <w:jc w:val="both"/>
      </w:pPr>
      <w:r>
        <w:lastRenderedPageBreak/>
        <w:t>Аппроксимация</w:t>
      </w:r>
    </w:p>
    <w:p w14:paraId="6958A3D5" w14:textId="305452D9" w:rsidR="003E2E4D" w:rsidRDefault="000B6CA4" w:rsidP="000B6CA4">
      <w:pPr>
        <w:pStyle w:val="ae"/>
        <w:spacing w:after="160" w:line="360" w:lineRule="auto"/>
        <w:ind w:left="0" w:firstLine="720"/>
        <w:jc w:val="both"/>
      </w:pPr>
      <w:r w:rsidRPr="000B6CA4">
        <w:t>Аппроксимация – метод приближения, при котором для нахождения дополнительных значений, отличных от табличных данных, приближенная функция проходит не через узлы интерполяции, а между ними.</w:t>
      </w:r>
      <w:r>
        <w:t xml:space="preserve"> </w:t>
      </w:r>
    </w:p>
    <w:p w14:paraId="69074EF9" w14:textId="77777777" w:rsidR="000B6CA4" w:rsidRDefault="000B6CA4" w:rsidP="008832D5">
      <w:pPr>
        <w:pStyle w:val="ae"/>
        <w:spacing w:after="240" w:line="360" w:lineRule="auto"/>
        <w:ind w:left="0" w:firstLine="720"/>
        <w:jc w:val="both"/>
      </w:pPr>
      <w:r>
        <w:t>Для выполнения аппроксимации был выбран полином третьей степени вида:</w:t>
      </w:r>
    </w:p>
    <w:p w14:paraId="1848752B" w14:textId="399EC26C" w:rsidR="000B6CA4" w:rsidRPr="000B6CA4" w:rsidRDefault="000B6CA4" w:rsidP="008832D5">
      <w:pPr>
        <w:pStyle w:val="ae"/>
        <w:spacing w:after="240" w:line="360" w:lineRule="auto"/>
        <w:ind w:left="0" w:firstLine="720"/>
        <w:jc w:val="right"/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A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B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Cx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D</m:t>
        </m:r>
        <m:r>
          <w:rPr>
            <w:rFonts w:ascii="Cambria Math" w:hAnsi="Cambria Math"/>
          </w:rPr>
          <m:t xml:space="preserve">,                                                    </m:t>
        </m:r>
      </m:oMath>
      <w:r w:rsidRPr="008832D5">
        <w:t>(5)</w:t>
      </w:r>
    </w:p>
    <w:p w14:paraId="561D26CA" w14:textId="412F4AE1" w:rsidR="008832D5" w:rsidRDefault="008832D5" w:rsidP="008832D5">
      <w:pPr>
        <w:spacing w:after="240"/>
        <w:rPr>
          <w:iCs/>
        </w:rPr>
      </w:pPr>
      <w:r w:rsidRPr="009B4C77">
        <w:rPr>
          <w:iCs/>
        </w:rPr>
        <w:t>где</w:t>
      </w:r>
      <w:r>
        <w:rPr>
          <w:iCs/>
        </w:rPr>
        <w:t xml:space="preserve"> </w:t>
      </w:r>
      <w:r>
        <w:rPr>
          <w:iCs/>
          <w:lang w:val="en-US"/>
        </w:rPr>
        <w:t>A</w:t>
      </w:r>
      <w:r w:rsidRPr="008832D5">
        <w:rPr>
          <w:iCs/>
        </w:rPr>
        <w:t xml:space="preserve">, </w:t>
      </w:r>
      <w:r>
        <w:rPr>
          <w:iCs/>
          <w:lang w:val="en-US"/>
        </w:rPr>
        <w:t>B</w:t>
      </w:r>
      <w:r w:rsidRPr="008832D5">
        <w:rPr>
          <w:iCs/>
        </w:rPr>
        <w:t xml:space="preserve">, </w:t>
      </w:r>
      <w:r>
        <w:rPr>
          <w:iCs/>
          <w:lang w:val="en-US"/>
        </w:rPr>
        <w:t>C</w:t>
      </w:r>
      <w:r w:rsidRPr="008832D5">
        <w:rPr>
          <w:iCs/>
        </w:rPr>
        <w:t xml:space="preserve"> </w:t>
      </w:r>
      <w:r>
        <w:rPr>
          <w:iCs/>
        </w:rPr>
        <w:t xml:space="preserve">и </w:t>
      </w:r>
      <w:r>
        <w:rPr>
          <w:iCs/>
          <w:lang w:val="en-US"/>
        </w:rPr>
        <w:t>D</w:t>
      </w:r>
      <w:r>
        <w:rPr>
          <w:iCs/>
        </w:rPr>
        <w:t xml:space="preserve"> – коэффициенты полинома.</w:t>
      </w:r>
    </w:p>
    <w:p w14:paraId="37C213E2" w14:textId="197739B0" w:rsidR="008832D5" w:rsidRDefault="008832D5" w:rsidP="008832D5">
      <w:pPr>
        <w:spacing w:after="240"/>
        <w:rPr>
          <w:iCs/>
        </w:rPr>
      </w:pPr>
      <w:r>
        <w:rPr>
          <w:iCs/>
        </w:rPr>
        <w:tab/>
      </w:r>
      <w:r w:rsidR="00C56630">
        <w:rPr>
          <w:iCs/>
        </w:rPr>
        <w:t>Для нахождения коэффициентов используется с</w:t>
      </w:r>
      <w:r>
        <w:rPr>
          <w:iCs/>
        </w:rPr>
        <w:t>истема линейных уравнений</w:t>
      </w:r>
      <w:r w:rsidR="00F57086">
        <w:rPr>
          <w:iCs/>
        </w:rPr>
        <w:t>:</w:t>
      </w:r>
    </w:p>
    <w:p w14:paraId="40595CAC" w14:textId="18064DC1" w:rsidR="008832D5" w:rsidRPr="00D572DE" w:rsidRDefault="00000000" w:rsidP="0089477E">
      <w:pPr>
        <w:pStyle w:val="Default"/>
        <w:spacing w:after="240"/>
        <w:ind w:left="360"/>
        <w:jc w:val="right"/>
        <w:rPr>
          <w:sz w:val="28"/>
          <w:szCs w:val="28"/>
        </w:rPr>
      </w:pP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Dn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>∑</m:t>
                </m:r>
                <m:sSub>
                  <m:sSubPr>
                    <m:ctrlP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32"/>
                    <w:szCs w:val="32"/>
                  </w:rPr>
                  <m:t>+</m:t>
                </m:r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B</m:t>
                </m:r>
                <m:r>
                  <w:rPr>
                    <w:rFonts w:ascii="Cambria Math" w:hAnsi="Cambria Math"/>
                    <w:sz w:val="32"/>
                    <w:szCs w:val="32"/>
                  </w:rPr>
                  <m:t>∑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 xml:space="preserve">2 </m:t>
                    </m:r>
                  </m:sup>
                </m:sSubSup>
                <m:r>
                  <w:rPr>
                    <w:rFonts w:ascii="Cambria Math" w:hAnsi="Cambria Math"/>
                    <w:sz w:val="32"/>
                    <w:szCs w:val="32"/>
                  </w:rPr>
                  <m:t>+</m:t>
                </m:r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A</m:t>
                </m:r>
                <m:r>
                  <w:rPr>
                    <w:rFonts w:ascii="Cambria Math" w:hAnsi="Cambria Math"/>
                    <w:sz w:val="32"/>
                    <w:szCs w:val="32"/>
                  </w:rPr>
                  <m:t>∑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3</m:t>
                    </m:r>
                  </m:sup>
                </m:sSubSup>
                <m:r>
                  <w:rPr>
                    <w:rFonts w:ascii="Cambria Math" w:hAnsi="Cambria Math"/>
                    <w:sz w:val="32"/>
                    <w:szCs w:val="32"/>
                  </w:rPr>
                  <m:t>=∑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i</m:t>
                    </m:r>
                  </m:sub>
                </m:sSub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>∑</m:t>
                </m:r>
                <m:sSub>
                  <m:sSubPr>
                    <m:ctrlP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 xml:space="preserve"> +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>∑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>∑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3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>∑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4</m:t>
                    </m:r>
                  </m:sup>
                </m:sSubSup>
                <m:r>
                  <w:rPr>
                    <w:rFonts w:ascii="Cambria Math" w:hAnsi="Cambria Math"/>
                    <w:sz w:val="32"/>
                    <w:szCs w:val="32"/>
                  </w:rPr>
                  <m:t>=∑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i</m:t>
                    </m:r>
                  </m:sub>
                </m:sSub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 xml:space="preserve">  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>∑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 xml:space="preserve"> +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>∑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3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>∑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4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>∑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5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>=∑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2</m:t>
                    </m:r>
                  </m:sup>
                </m:sSubSup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i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>∑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3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 xml:space="preserve"> +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>∑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4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>∑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5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>∑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6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>=∑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3</m:t>
                    </m:r>
                  </m:sup>
                </m:sSubSup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i</m:t>
                    </m:r>
                  </m:sub>
                </m:sSub>
              </m:e>
            </m:eqArr>
          </m:e>
        </m:d>
        <m:r>
          <w:rPr>
            <w:rFonts w:ascii="Cambria Math" w:eastAsiaTheme="minorEastAsia" w:hAnsi="Cambria Math"/>
            <w:sz w:val="28"/>
            <w:szCs w:val="28"/>
          </w:rPr>
          <m:t>,</m:t>
        </m:r>
      </m:oMath>
      <w:r w:rsidR="0089477E">
        <w:rPr>
          <w:rFonts w:eastAsiaTheme="minorEastAsia"/>
          <w:sz w:val="28"/>
          <w:szCs w:val="28"/>
        </w:rPr>
        <w:t xml:space="preserve">         </w:t>
      </w:r>
      <w:r w:rsidR="001C2134">
        <w:rPr>
          <w:rFonts w:eastAsiaTheme="minorEastAsia"/>
          <w:sz w:val="28"/>
          <w:szCs w:val="28"/>
        </w:rPr>
        <w:t xml:space="preserve">   </w:t>
      </w:r>
      <w:r w:rsidR="0089477E">
        <w:rPr>
          <w:rFonts w:eastAsiaTheme="minorEastAsia"/>
          <w:sz w:val="28"/>
          <w:szCs w:val="28"/>
        </w:rPr>
        <w:t xml:space="preserve">     </w:t>
      </w:r>
      <w:r w:rsidR="0089477E" w:rsidRPr="001C2134">
        <w:rPr>
          <w:rFonts w:eastAsiaTheme="minorEastAsia"/>
        </w:rPr>
        <w:t>(6)</w:t>
      </w:r>
    </w:p>
    <w:p w14:paraId="091F5CED" w14:textId="000B0CCD" w:rsidR="0089477E" w:rsidRDefault="0089477E" w:rsidP="00D63950">
      <w:pPr>
        <w:spacing w:after="240" w:line="360" w:lineRule="auto"/>
        <w:rPr>
          <w:iCs/>
        </w:rPr>
      </w:pPr>
      <w:r w:rsidRPr="009B4C77">
        <w:rPr>
          <w:iCs/>
        </w:rPr>
        <w:t>где</w:t>
      </w:r>
      <w:r>
        <w:rPr>
          <w:iCs/>
        </w:rPr>
        <w:t xml:space="preserve"> </w:t>
      </w:r>
      <w:r>
        <w:rPr>
          <w:lang w:val="en-US"/>
        </w:rPr>
        <w:t>y</w:t>
      </w:r>
      <w:r>
        <w:rPr>
          <w:vertAlign w:val="subscript"/>
          <w:lang w:val="en-US"/>
        </w:rPr>
        <w:t>i</w:t>
      </w:r>
      <w:r w:rsidRPr="00997ABC">
        <w:t xml:space="preserve"> </w:t>
      </w:r>
      <w:r>
        <w:t>и</w:t>
      </w:r>
      <w:r w:rsidRPr="00997ABC">
        <w:t xml:space="preserve"> </w:t>
      </w:r>
      <w:r>
        <w:rPr>
          <w:lang w:val="en-US"/>
        </w:rPr>
        <w:t>x</w:t>
      </w:r>
      <w:r>
        <w:rPr>
          <w:vertAlign w:val="subscript"/>
          <w:lang w:val="en-US"/>
        </w:rPr>
        <w:t>i</w:t>
      </w:r>
      <w:r>
        <w:rPr>
          <w:vertAlign w:val="subscript"/>
        </w:rPr>
        <w:t xml:space="preserve"> </w:t>
      </w:r>
      <w:r>
        <w:t>– координаты заданных точек</w:t>
      </w:r>
      <w:r>
        <w:rPr>
          <w:iCs/>
        </w:rPr>
        <w:t>.</w:t>
      </w:r>
    </w:p>
    <w:p w14:paraId="1E2E3014" w14:textId="593880C7" w:rsidR="008832D5" w:rsidRDefault="003709D0" w:rsidP="00D63950">
      <w:pPr>
        <w:spacing w:after="240" w:line="360" w:lineRule="auto"/>
        <w:rPr>
          <w:iCs/>
        </w:rPr>
      </w:pPr>
      <w:r>
        <w:rPr>
          <w:iCs/>
        </w:rPr>
        <w:tab/>
        <w:t xml:space="preserve">Для её решения можно воспользоваться методом Гаусса для решения системы линейных уравнений. Для этого необходимо </w:t>
      </w:r>
      <w:r w:rsidR="00C373A3">
        <w:rPr>
          <w:iCs/>
        </w:rPr>
        <w:t>составить расширенную матрицу системы</w:t>
      </w:r>
      <w:r>
        <w:rPr>
          <w:iCs/>
        </w:rPr>
        <w:t xml:space="preserve">: </w:t>
      </w:r>
    </w:p>
    <w:p w14:paraId="7A19D846" w14:textId="117501A1" w:rsidR="00D63950" w:rsidRPr="009B4C77" w:rsidRDefault="00000000" w:rsidP="001C2134">
      <w:pPr>
        <w:spacing w:after="240" w:line="360" w:lineRule="auto"/>
        <w:jc w:val="right"/>
        <w:rPr>
          <w:iCs/>
        </w:rPr>
      </w:pPr>
      <m:oMath>
        <m:d>
          <m:dPr>
            <m:begChr m:val=""/>
            <m:endChr m:val="|"/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M</m:t>
            </m:r>
          </m:e>
        </m:d>
        <m:r>
          <w:rPr>
            <w:rFonts w:ascii="Cambria Math" w:hAnsi="Cambria Math"/>
            <w:lang w:val="en-US"/>
          </w:rPr>
          <m:t>R</m:t>
        </m:r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</w:rPr>
            </m:ctrlPr>
          </m:d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mP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mPr>
                        <m:mr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2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mPr>
                              <m:mr>
                                <m:e>
                                  <m:m>
                                    <m:mPr>
                                      <m:mcs>
                                        <m:mc>
                                          <m:mcPr>
                                            <m:count m:val="1"/>
                                            <m:mcJc m:val="center"/>
                                          </m:mcPr>
                                        </m:mc>
                                      </m:mcs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mPr>
                                    <m:m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32"/>
                                            <w:szCs w:val="32"/>
                                            <w:lang w:val="en-US"/>
                                          </w:rPr>
                                          <m:t>n</m:t>
                                        </m:r>
                                      </m:e>
                                    </m:mr>
                                    <m:m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32"/>
                                            <w:szCs w:val="32"/>
                                          </w:rPr>
                                          <m:t>∑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32"/>
                                                <w:lang w:val="en-US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32"/>
                                                <w:lang w:val="en-US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32"/>
                                                <w:lang w:val="en-US"/>
                                              </w:rPr>
                                              <m:t>i</m:t>
                                            </m:r>
                                          </m:sub>
                                        </m:sSub>
                                      </m:e>
                                    </m:mr>
                                  </m:m>
                                </m:e>
                                <m:e>
                                  <m:m>
                                    <m:mPr>
                                      <m:mcs>
                                        <m:mc>
                                          <m:mcPr>
                                            <m:count m:val="1"/>
                                            <m:mcJc m:val="center"/>
                                          </m:mcPr>
                                        </m:mc>
                                      </m:mcs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mPr>
                                    <m:m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32"/>
                                            <w:szCs w:val="32"/>
                                          </w:rPr>
                                          <m:t>∑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32"/>
                                                <w:lang w:val="en-US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32"/>
                                                <w:lang w:val="en-US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32"/>
                                                <w:lang w:val="en-US"/>
                                              </w:rPr>
                                              <m:t>i</m:t>
                                            </m:r>
                                          </m:sub>
                                        </m:sSub>
                                      </m:e>
                                    </m:mr>
                                    <m:m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32"/>
                                            <w:szCs w:val="32"/>
                                          </w:rPr>
                                          <m:t>∑</m:t>
                                        </m:r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32"/>
                                                <w:szCs w:val="32"/>
                                                <w:lang w:val="en-US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32"/>
                                                <w:lang w:val="en-US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32"/>
                                                <w:lang w:val="en-US"/>
                                              </w:rPr>
                                              <m:t>i</m:t>
                                            </m:r>
                                          </m:sub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32"/>
                                              </w:rPr>
                                              <m:t>2</m:t>
                                            </m:r>
                                          </m:sup>
                                        </m:sSubSup>
                                      </m:e>
                                    </m:mr>
                                  </m:m>
                                </m:e>
                              </m:mr>
                            </m:m>
                          </m:e>
                        </m:mr>
                        <m:mr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2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mPr>
                              <m:mr>
                                <m:e>
                                  <m:m>
                                    <m:mPr>
                                      <m:mcs>
                                        <m:mc>
                                          <m:mcPr>
                                            <m:count m:val="1"/>
                                            <m:mcJc m:val="center"/>
                                          </m:mcPr>
                                        </m:mc>
                                      </m:mcs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mPr>
                                    <m:m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32"/>
                                            <w:szCs w:val="32"/>
                                          </w:rPr>
                                          <m:t>∑</m:t>
                                        </m:r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32"/>
                                                <w:szCs w:val="32"/>
                                                <w:lang w:val="en-US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32"/>
                                                <w:lang w:val="en-US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32"/>
                                                <w:lang w:val="en-US"/>
                                              </w:rPr>
                                              <m:t>i</m:t>
                                            </m:r>
                                          </m:sub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32"/>
                                              </w:rPr>
                                              <m:t>2</m:t>
                                            </m:r>
                                          </m:sup>
                                        </m:sSubSup>
                                      </m:e>
                                    </m:mr>
                                    <m:m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32"/>
                                            <w:szCs w:val="32"/>
                                          </w:rPr>
                                          <m:t>∑</m:t>
                                        </m:r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32"/>
                                                <w:szCs w:val="32"/>
                                                <w:lang w:val="en-US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32"/>
                                                <w:lang w:val="en-US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32"/>
                                                <w:lang w:val="en-US"/>
                                              </w:rPr>
                                              <m:t>i</m:t>
                                            </m:r>
                                          </m:sub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32"/>
                                              </w:rPr>
                                              <m:t>3</m:t>
                                            </m:r>
                                          </m:sup>
                                        </m:sSubSup>
                                      </m:e>
                                    </m:mr>
                                  </m:m>
                                </m:e>
                                <m:e>
                                  <m:m>
                                    <m:mPr>
                                      <m:mcs>
                                        <m:mc>
                                          <m:mcPr>
                                            <m:count m:val="1"/>
                                            <m:mcJc m:val="center"/>
                                          </m:mcPr>
                                        </m:mc>
                                      </m:mcs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mPr>
                                    <m:m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32"/>
                                            <w:szCs w:val="32"/>
                                          </w:rPr>
                                          <m:t>∑</m:t>
                                        </m:r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32"/>
                                                <w:szCs w:val="32"/>
                                                <w:lang w:val="en-US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32"/>
                                                <w:lang w:val="en-US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32"/>
                                                <w:lang w:val="en-US"/>
                                              </w:rPr>
                                              <m:t>i</m:t>
                                            </m:r>
                                          </m:sub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32"/>
                                              </w:rPr>
                                              <m:t>3</m:t>
                                            </m:r>
                                          </m:sup>
                                        </m:sSubSup>
                                      </m:e>
                                    </m:mr>
                                    <m:m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32"/>
                                            <w:szCs w:val="32"/>
                                          </w:rPr>
                                          <m:t>∑</m:t>
                                        </m:r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32"/>
                                                <w:szCs w:val="32"/>
                                                <w:lang w:val="en-US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32"/>
                                                <w:lang w:val="en-US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32"/>
                                                <w:lang w:val="en-US"/>
                                              </w:rPr>
                                              <m:t>i</m:t>
                                            </m:r>
                                          </m:sub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32"/>
                                              </w:rPr>
                                              <m:t>4</m:t>
                                            </m:r>
                                          </m:sup>
                                        </m:sSubSup>
                                      </m:e>
                                    </m:mr>
                                  </m:m>
                                </m:e>
                              </m:mr>
                            </m:m>
                          </m:e>
                        </m:mr>
                      </m:m>
                    </m:e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mPr>
                        <m:mr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2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mPr>
                              <m:mr>
                                <m:e>
                                  <m:m>
                                    <m:mPr>
                                      <m:mcs>
                                        <m:mc>
                                          <m:mcPr>
                                            <m:count m:val="1"/>
                                            <m:mcJc m:val="center"/>
                                          </m:mcPr>
                                        </m:mc>
                                      </m:mcs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mPr>
                                    <m:m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32"/>
                                            <w:szCs w:val="32"/>
                                          </w:rPr>
                                          <m:t>∑</m:t>
                                        </m:r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32"/>
                                                <w:szCs w:val="32"/>
                                                <w:lang w:val="en-US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32"/>
                                                <w:lang w:val="en-US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32"/>
                                                <w:lang w:val="en-US"/>
                                              </w:rPr>
                                              <m:t>i</m:t>
                                            </m:r>
                                          </m:sub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32"/>
                                              </w:rPr>
                                              <m:t xml:space="preserve">2 </m:t>
                                            </m:r>
                                          </m:sup>
                                        </m:sSubSup>
                                      </m:e>
                                    </m:mr>
                                    <m:m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32"/>
                                            <w:szCs w:val="32"/>
                                          </w:rPr>
                                          <m:t>∑</m:t>
                                        </m:r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32"/>
                                                <w:szCs w:val="32"/>
                                                <w:lang w:val="en-US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32"/>
                                                <w:lang w:val="en-US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32"/>
                                                <w:lang w:val="en-US"/>
                                              </w:rPr>
                                              <m:t>i</m:t>
                                            </m:r>
                                          </m:sub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32"/>
                                              </w:rPr>
                                              <m:t>3</m:t>
                                            </m:r>
                                          </m:sup>
                                        </m:sSubSup>
                                      </m:e>
                                    </m:mr>
                                  </m:m>
                                </m:e>
                                <m:e>
                                  <m:m>
                                    <m:mPr>
                                      <m:mcs>
                                        <m:mc>
                                          <m:mcPr>
                                            <m:count m:val="1"/>
                                            <m:mcJc m:val="center"/>
                                          </m:mcPr>
                                        </m:mc>
                                      </m:mcs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mPr>
                                    <m:m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32"/>
                                            <w:szCs w:val="32"/>
                                          </w:rPr>
                                          <m:t>∑</m:t>
                                        </m:r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32"/>
                                                <w:szCs w:val="32"/>
                                                <w:lang w:val="en-US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32"/>
                                                <w:lang w:val="en-US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32"/>
                                                <w:lang w:val="en-US"/>
                                              </w:rPr>
                                              <m:t>i</m:t>
                                            </m:r>
                                          </m:sub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32"/>
                                              </w:rPr>
                                              <m:t>3</m:t>
                                            </m:r>
                                          </m:sup>
                                        </m:sSubSup>
                                      </m:e>
                                    </m:mr>
                                    <m:m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32"/>
                                            <w:szCs w:val="32"/>
                                          </w:rPr>
                                          <m:t>∑</m:t>
                                        </m:r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32"/>
                                                <w:szCs w:val="32"/>
                                                <w:lang w:val="en-US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32"/>
                                                <w:lang w:val="en-US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32"/>
                                                <w:lang w:val="en-US"/>
                                              </w:rPr>
                                              <m:t>i</m:t>
                                            </m:r>
                                          </m:sub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32"/>
                                              </w:rPr>
                                              <m:t>4</m:t>
                                            </m:r>
                                          </m:sup>
                                        </m:sSubSup>
                                      </m:e>
                                    </m:mr>
                                  </m:m>
                                </m:e>
                              </m:mr>
                            </m:m>
                          </m:e>
                        </m:mr>
                        <m:mr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2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mPr>
                              <m:mr>
                                <m:e>
                                  <m:m>
                                    <m:mPr>
                                      <m:mcs>
                                        <m:mc>
                                          <m:mcPr>
                                            <m:count m:val="1"/>
                                            <m:mcJc m:val="center"/>
                                          </m:mcPr>
                                        </m:mc>
                                      </m:mcs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mPr>
                                    <m:m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32"/>
                                            <w:szCs w:val="32"/>
                                          </w:rPr>
                                          <m:t>∑</m:t>
                                        </m:r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32"/>
                                                <w:szCs w:val="32"/>
                                                <w:lang w:val="en-US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32"/>
                                                <w:lang w:val="en-US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32"/>
                                                <w:lang w:val="en-US"/>
                                              </w:rPr>
                                              <m:t>i</m:t>
                                            </m:r>
                                          </m:sub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32"/>
                                              </w:rPr>
                                              <m:t>4</m:t>
                                            </m:r>
                                          </m:sup>
                                        </m:sSubSup>
                                      </m:e>
                                    </m:mr>
                                    <m:m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32"/>
                                            <w:szCs w:val="32"/>
                                          </w:rPr>
                                          <m:t>∑</m:t>
                                        </m:r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32"/>
                                                <w:szCs w:val="32"/>
                                                <w:lang w:val="en-US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32"/>
                                                <w:lang w:val="en-US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32"/>
                                                <w:lang w:val="en-US"/>
                                              </w:rPr>
                                              <m:t>i</m:t>
                                            </m:r>
                                          </m:sub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32"/>
                                              </w:rPr>
                                              <m:t>5</m:t>
                                            </m:r>
                                          </m:sup>
                                        </m:sSubSup>
                                      </m:e>
                                    </m:mr>
                                  </m:m>
                                </m:e>
                                <m:e>
                                  <m:m>
                                    <m:mPr>
                                      <m:mcs>
                                        <m:mc>
                                          <m:mcPr>
                                            <m:count m:val="1"/>
                                            <m:mcJc m:val="center"/>
                                          </m:mcPr>
                                        </m:mc>
                                      </m:mcs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mPr>
                                    <m:m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32"/>
                                            <w:szCs w:val="32"/>
                                          </w:rPr>
                                          <m:t>∑</m:t>
                                        </m:r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32"/>
                                                <w:szCs w:val="32"/>
                                                <w:lang w:val="en-US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32"/>
                                                <w:lang w:val="en-US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32"/>
                                                <w:lang w:val="en-US"/>
                                              </w:rPr>
                                              <m:t>i</m:t>
                                            </m:r>
                                          </m:sub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32"/>
                                              </w:rPr>
                                              <m:t>5</m:t>
                                            </m:r>
                                          </m:sup>
                                        </m:sSubSup>
                                      </m:e>
                                    </m:mr>
                                    <m:m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32"/>
                                            <w:szCs w:val="32"/>
                                          </w:rPr>
                                          <m:t>∑</m:t>
                                        </m:r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32"/>
                                                <w:szCs w:val="32"/>
                                                <w:lang w:val="en-US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32"/>
                                                <w:lang w:val="en-US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32"/>
                                                <w:lang w:val="en-US"/>
                                              </w:rPr>
                                              <m:t>i</m:t>
                                            </m:r>
                                          </m:sub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32"/>
                                              </w:rPr>
                                              <m:t>6</m:t>
                                            </m:r>
                                          </m:sup>
                                        </m:sSubSup>
                                      </m:e>
                                    </m:mr>
                                  </m:m>
                                </m:e>
                              </m:mr>
                            </m:m>
                          </m:e>
                        </m:mr>
                      </m:m>
                    </m:e>
                  </m:mr>
                </m:m>
              </m:e>
            </m:d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∑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32"/>
                                <w:szCs w:val="32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32"/>
                                <w:szCs w:val="32"/>
                                <w:lang w:val="en-US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32"/>
                                <w:szCs w:val="32"/>
                                <w:lang w:val="en-US"/>
                              </w:rP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∑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32"/>
                                <w:szCs w:val="32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32"/>
                                <w:szCs w:val="32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32"/>
                                <w:szCs w:val="32"/>
                                <w:lang w:val="en-US"/>
                              </w:rPr>
                              <m:t>i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32"/>
                                <w:szCs w:val="32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32"/>
                                <w:szCs w:val="32"/>
                                <w:lang w:val="en-US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32"/>
                                <w:szCs w:val="32"/>
                                <w:lang w:val="en-US"/>
                              </w:rPr>
                              <m:t>i</m:t>
                            </m:r>
                          </m:sub>
                        </m:sSub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∑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32"/>
                                <w:szCs w:val="32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32"/>
                                <w:szCs w:val="32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32"/>
                                <w:szCs w:val="32"/>
                                <w:lang w:val="en-US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32"/>
                                <w:szCs w:val="32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32"/>
                                <w:szCs w:val="32"/>
                                <w:lang w:val="en-US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32"/>
                                <w:szCs w:val="32"/>
                                <w:lang w:val="en-US"/>
                              </w:rP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∑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32"/>
                                <w:szCs w:val="32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32"/>
                                <w:szCs w:val="32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32"/>
                                <w:szCs w:val="32"/>
                                <w:lang w:val="en-US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  <m:t>3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32"/>
                                <w:szCs w:val="32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32"/>
                                <w:szCs w:val="32"/>
                                <w:lang w:val="en-US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32"/>
                                <w:szCs w:val="32"/>
                                <w:lang w:val="en-US"/>
                              </w:rPr>
                              <m:t>i</m:t>
                            </m:r>
                          </m:sub>
                        </m:sSub>
                      </m:e>
                    </m:mr>
                  </m:m>
                </m:e>
              </m:mr>
            </m:m>
          </m:e>
        </m:d>
        <m:r>
          <w:rPr>
            <w:rFonts w:ascii="Cambria Math" w:hAnsi="Cambria Math"/>
          </w:rPr>
          <m:t xml:space="preserve">  </m:t>
        </m:r>
      </m:oMath>
      <w:r w:rsidR="001C2134">
        <w:rPr>
          <w:iCs/>
        </w:rPr>
        <w:t xml:space="preserve">            </w:t>
      </w:r>
      <w:r w:rsidR="00C373A3">
        <w:rPr>
          <w:iCs/>
        </w:rPr>
        <w:t xml:space="preserve">      </w:t>
      </w:r>
      <w:r w:rsidR="001C2134">
        <w:rPr>
          <w:iCs/>
        </w:rPr>
        <w:t xml:space="preserve">               (7)</w:t>
      </w:r>
    </w:p>
    <w:p w14:paraId="156DC2B0" w14:textId="7A7A95E5" w:rsidR="003E2E4D" w:rsidRDefault="001C2134" w:rsidP="00C13041">
      <w:pPr>
        <w:spacing w:after="160" w:line="360" w:lineRule="auto"/>
        <w:ind w:firstLine="709"/>
        <w:jc w:val="both"/>
      </w:pPr>
      <w:r>
        <w:t xml:space="preserve">А затем, используя оператор </w:t>
      </w:r>
      <w:r w:rsidR="00C13041">
        <w:t xml:space="preserve">\ в </w:t>
      </w:r>
      <w:r w:rsidR="00C13041" w:rsidRPr="00C13041">
        <w:rPr>
          <w:lang w:val="en-US"/>
        </w:rPr>
        <w:t>MatLab</w:t>
      </w:r>
      <w:r w:rsidR="00C13041" w:rsidRPr="00C13041">
        <w:t xml:space="preserve"> </w:t>
      </w:r>
      <w:r w:rsidR="00C13041">
        <w:t xml:space="preserve">решить систему. Значения полученных матриц на рисунках 4 – 6. </w:t>
      </w:r>
    </w:p>
    <w:p w14:paraId="0F022A82" w14:textId="4DECC227" w:rsidR="00C13041" w:rsidRDefault="008115B0" w:rsidP="00C13041">
      <w:pPr>
        <w:spacing w:after="160" w:line="360" w:lineRule="auto"/>
        <w:ind w:firstLine="709"/>
        <w:jc w:val="center"/>
      </w:pPr>
      <w:r w:rsidRPr="008115B0">
        <w:rPr>
          <w:noProof/>
        </w:rPr>
        <w:drawing>
          <wp:inline distT="0" distB="0" distL="0" distR="0" wp14:anchorId="0EE13EBE" wp14:editId="103061D5">
            <wp:extent cx="4160551" cy="1975561"/>
            <wp:effectExtent l="0" t="0" r="0" b="5715"/>
            <wp:docPr id="1111879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8791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5770" cy="1982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22FE1" w14:textId="5704DA82" w:rsidR="00C13041" w:rsidRDefault="00C13041" w:rsidP="00C13041">
      <w:pPr>
        <w:spacing w:after="160" w:line="360" w:lineRule="auto"/>
        <w:ind w:firstLine="709"/>
        <w:jc w:val="center"/>
      </w:pPr>
      <w:r>
        <w:t xml:space="preserve">Рисунок 4 – </w:t>
      </w:r>
      <w:r w:rsidR="00C00FB8">
        <w:t xml:space="preserve">Матрица </w:t>
      </w:r>
      <w:r w:rsidR="008115B0">
        <w:t>коэффициентов левой части системы</w:t>
      </w:r>
    </w:p>
    <w:p w14:paraId="1F39495E" w14:textId="6A008DBE" w:rsidR="00C13041" w:rsidRDefault="008115B0" w:rsidP="00C13041">
      <w:pPr>
        <w:spacing w:after="160" w:line="360" w:lineRule="auto"/>
        <w:ind w:firstLine="709"/>
        <w:jc w:val="center"/>
      </w:pPr>
      <w:r w:rsidRPr="008115B0">
        <w:rPr>
          <w:noProof/>
        </w:rPr>
        <w:lastRenderedPageBreak/>
        <w:drawing>
          <wp:inline distT="0" distB="0" distL="0" distR="0" wp14:anchorId="324AAF61" wp14:editId="0C7346D9">
            <wp:extent cx="1917361" cy="2115709"/>
            <wp:effectExtent l="0" t="0" r="6985" b="0"/>
            <wp:docPr id="1472436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4363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27779" cy="212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781D6" w14:textId="28D08478" w:rsidR="00C13041" w:rsidRDefault="00C13041" w:rsidP="00C13041">
      <w:pPr>
        <w:spacing w:after="160" w:line="360" w:lineRule="auto"/>
        <w:ind w:firstLine="709"/>
        <w:jc w:val="center"/>
      </w:pPr>
      <w:r>
        <w:t xml:space="preserve">Рисунок 5 – </w:t>
      </w:r>
      <w:r w:rsidR="00C00FB8">
        <w:t xml:space="preserve">Вектор </w:t>
      </w:r>
      <w:r w:rsidR="008115B0">
        <w:t>правой части системы</w:t>
      </w:r>
    </w:p>
    <w:p w14:paraId="1F0A87FE" w14:textId="42A57CCE" w:rsidR="00C13041" w:rsidRDefault="008115B0" w:rsidP="00C13041">
      <w:pPr>
        <w:spacing w:after="160" w:line="360" w:lineRule="auto"/>
        <w:ind w:firstLine="709"/>
        <w:jc w:val="center"/>
      </w:pPr>
      <w:r w:rsidRPr="008115B0">
        <w:rPr>
          <w:noProof/>
        </w:rPr>
        <w:drawing>
          <wp:inline distT="0" distB="0" distL="0" distR="0" wp14:anchorId="61B1CF3D" wp14:editId="716178EE">
            <wp:extent cx="1747927" cy="2457269"/>
            <wp:effectExtent l="0" t="0" r="5080" b="635"/>
            <wp:docPr id="1552812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812201" name=""/>
                    <pic:cNvPicPr/>
                  </pic:nvPicPr>
                  <pic:blipFill rotWithShape="1">
                    <a:blip r:embed="rId13"/>
                    <a:srcRect l="8822"/>
                    <a:stretch/>
                  </pic:blipFill>
                  <pic:spPr bwMode="auto">
                    <a:xfrm>
                      <a:off x="0" y="0"/>
                      <a:ext cx="1757498" cy="24707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44C9E2" w14:textId="5AC17D9F" w:rsidR="00C13041" w:rsidRDefault="00C13041" w:rsidP="00C13041">
      <w:pPr>
        <w:spacing w:after="160" w:line="360" w:lineRule="auto"/>
        <w:ind w:firstLine="709"/>
        <w:jc w:val="center"/>
      </w:pPr>
      <w:r>
        <w:t xml:space="preserve">Рисунок 6 </w:t>
      </w:r>
      <w:r w:rsidR="00C00FB8">
        <w:t>–</w:t>
      </w:r>
      <w:r>
        <w:t xml:space="preserve"> </w:t>
      </w:r>
      <w:r w:rsidR="00C00FB8">
        <w:t xml:space="preserve">Вектор </w:t>
      </w:r>
      <w:r w:rsidR="008115B0">
        <w:t>неизвестных (</w:t>
      </w:r>
      <w:r w:rsidR="00C00FB8">
        <w:t>полученных коэффициентов</w:t>
      </w:r>
      <w:r w:rsidR="008115B0">
        <w:t xml:space="preserve"> полинома)</w:t>
      </w:r>
    </w:p>
    <w:p w14:paraId="286D3D6C" w14:textId="1624A1B4" w:rsidR="00C00FB8" w:rsidRDefault="00C00FB8" w:rsidP="00C00FB8">
      <w:pPr>
        <w:spacing w:after="160" w:line="360" w:lineRule="auto"/>
        <w:ind w:firstLine="709"/>
        <w:jc w:val="both"/>
      </w:pPr>
      <w:r>
        <w:t>В итоге полученный полином выглядит подобным образом:</w:t>
      </w:r>
    </w:p>
    <w:p w14:paraId="3600BDF3" w14:textId="07B871FB" w:rsidR="00C00FB8" w:rsidRPr="000B6CA4" w:rsidRDefault="00C00FB8" w:rsidP="00C00FB8">
      <w:pPr>
        <w:pStyle w:val="ae"/>
        <w:spacing w:after="240" w:line="360" w:lineRule="auto"/>
        <w:ind w:left="0" w:firstLine="720"/>
        <w:jc w:val="right"/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</w:rPr>
          <m:t>=0,0182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-0,1882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-2,8811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 xml:space="preserve">-0,2230,                                 </m:t>
        </m:r>
      </m:oMath>
      <w:r w:rsidRPr="008832D5">
        <w:t>(</w:t>
      </w:r>
      <w:r>
        <w:t>8</w:t>
      </w:r>
      <w:r w:rsidRPr="008832D5">
        <w:t>)</w:t>
      </w:r>
    </w:p>
    <w:p w14:paraId="6CAFF96D" w14:textId="2E44E238" w:rsidR="00C00FB8" w:rsidRDefault="008115B0" w:rsidP="00C00FB8">
      <w:pPr>
        <w:spacing w:after="160" w:line="360" w:lineRule="auto"/>
        <w:ind w:firstLine="709"/>
        <w:jc w:val="both"/>
      </w:pPr>
      <w:r>
        <w:t>Значения этой функции</w:t>
      </w:r>
      <w:r w:rsidR="00C00FB8">
        <w:t xml:space="preserve"> был</w:t>
      </w:r>
      <w:r>
        <w:t>и</w:t>
      </w:r>
      <w:r w:rsidR="00C00FB8">
        <w:t xml:space="preserve"> также нанесена на график. </w:t>
      </w:r>
    </w:p>
    <w:p w14:paraId="68CCEACF" w14:textId="5EB636DC" w:rsidR="00C00FB8" w:rsidRPr="008115B0" w:rsidRDefault="00C00FB8" w:rsidP="00C00FB8">
      <w:pPr>
        <w:spacing w:after="160" w:line="360" w:lineRule="auto"/>
        <w:ind w:firstLine="709"/>
        <w:jc w:val="both"/>
      </w:pPr>
      <w:r>
        <w:t>Ошибка аппроксимации была вычислена по формуле</w:t>
      </w:r>
      <w:r w:rsidR="003E17AF">
        <w:t xml:space="preserve"> </w:t>
      </w:r>
      <w:r w:rsidR="003E17AF" w:rsidRPr="003E17AF">
        <w:t>среднеквадратическ</w:t>
      </w:r>
      <w:r w:rsidR="003E17AF">
        <w:t>ой</w:t>
      </w:r>
      <w:r w:rsidR="003E17AF" w:rsidRPr="003E17AF">
        <w:t xml:space="preserve"> ошибк</w:t>
      </w:r>
      <w:r w:rsidR="003E17AF">
        <w:t>и:</w:t>
      </w:r>
    </w:p>
    <w:p w14:paraId="5A755599" w14:textId="66912EA6" w:rsidR="008115B0" w:rsidRPr="008115B0" w:rsidRDefault="008115B0" w:rsidP="003E17AF">
      <w:pPr>
        <w:pStyle w:val="Default"/>
        <w:ind w:left="360"/>
        <w:jc w:val="right"/>
        <w:rPr>
          <w:rFonts w:eastAsiaTheme="minorEastAsia"/>
        </w:rPr>
      </w:pPr>
      <m:oMath>
        <m:r>
          <m:rPr>
            <m:sty m:val="p"/>
          </m:rPr>
          <w:rPr>
            <w:rFonts w:ascii="Cambria Math" w:hAnsi="Cambria Math"/>
          </w:rPr>
          <m:t>Е 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  <m:r>
                      <w:rPr>
                        <w:rFonts w:ascii="Cambria Math" w:hAnsi="Cambria Math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val="en-US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d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32"/>
                                    <w:szCs w:val="32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  <w:lang w:val="en-US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  <w:lang w:val="en-US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nary>
              </m:num>
              <m:den>
                <m:r>
                  <w:rPr>
                    <w:rFonts w:ascii="Cambria Math" w:hAnsi="Cambria Math"/>
                  </w:rPr>
                  <m:t>n+1</m:t>
                </m:r>
              </m:den>
            </m:f>
          </m:e>
        </m:rad>
        <m:r>
          <w:rPr>
            <w:rFonts w:ascii="Cambria Math" w:eastAsiaTheme="minorEastAsia" w:hAnsi="Cambria Math"/>
          </w:rPr>
          <m:t xml:space="preserve">,                                                                 </m:t>
        </m:r>
      </m:oMath>
      <w:r w:rsidR="003E17AF">
        <w:rPr>
          <w:rFonts w:eastAsiaTheme="minorEastAsia"/>
        </w:rPr>
        <w:t>(9)</w:t>
      </w:r>
    </w:p>
    <w:p w14:paraId="74A443A4" w14:textId="66709B21" w:rsidR="000B6CA4" w:rsidRPr="008115B0" w:rsidRDefault="000B6CA4"/>
    <w:p w14:paraId="38216B77" w14:textId="4456AEF8" w:rsidR="003E17AF" w:rsidRPr="00C42E69" w:rsidRDefault="003E17AF" w:rsidP="003E17AF">
      <w:pPr>
        <w:spacing w:after="240" w:line="360" w:lineRule="auto"/>
        <w:rPr>
          <w:iCs/>
        </w:rPr>
      </w:pPr>
      <w:r w:rsidRPr="009B4C77">
        <w:rPr>
          <w:iCs/>
        </w:rPr>
        <w:t>где</w:t>
      </w:r>
      <w:r>
        <w:rPr>
          <w:iCs/>
        </w:rPr>
        <w:t xml:space="preserve"> </w:t>
      </w:r>
      <w:r>
        <w:rPr>
          <w:lang w:val="en-US"/>
        </w:rPr>
        <w:t>f</w:t>
      </w:r>
      <w:r w:rsidRPr="003E17AF">
        <w:t>(</w:t>
      </w:r>
      <w:r>
        <w:rPr>
          <w:lang w:val="en-US"/>
        </w:rPr>
        <w:t>x</w:t>
      </w:r>
      <w:r>
        <w:rPr>
          <w:vertAlign w:val="subscript"/>
          <w:lang w:val="en-US"/>
        </w:rPr>
        <w:t>i</w:t>
      </w:r>
      <w:r w:rsidRPr="003E17AF">
        <w:t>)</w:t>
      </w:r>
      <w:r>
        <w:rPr>
          <w:vertAlign w:val="subscript"/>
        </w:rPr>
        <w:t xml:space="preserve"> </w:t>
      </w:r>
      <w:r>
        <w:t xml:space="preserve">– </w:t>
      </w:r>
      <w:r w:rsidRPr="003E17AF">
        <w:t xml:space="preserve">значения аппроксимирующей функции в точках </w:t>
      </w:r>
      <w:r>
        <w:rPr>
          <w:lang w:val="en-US"/>
        </w:rPr>
        <w:t>x</w:t>
      </w:r>
      <w:r>
        <w:rPr>
          <w:vertAlign w:val="subscript"/>
          <w:lang w:val="en-US"/>
        </w:rPr>
        <w:t>i</w:t>
      </w:r>
      <w:r>
        <w:rPr>
          <w:iCs/>
        </w:rPr>
        <w:t>.</w:t>
      </w:r>
    </w:p>
    <w:p w14:paraId="62B834CE" w14:textId="1F33355A" w:rsidR="003E17AF" w:rsidRPr="00E86F80" w:rsidRDefault="003E17AF" w:rsidP="003E17AF">
      <w:pPr>
        <w:spacing w:after="240" w:line="360" w:lineRule="auto"/>
        <w:rPr>
          <w:iCs/>
        </w:rPr>
      </w:pPr>
      <w:r w:rsidRPr="00C42E69">
        <w:rPr>
          <w:iCs/>
        </w:rPr>
        <w:tab/>
      </w:r>
      <w:r>
        <w:rPr>
          <w:iCs/>
        </w:rPr>
        <w:t xml:space="preserve">Результат вычислений: </w:t>
      </w:r>
      <w:r>
        <w:rPr>
          <w:iCs/>
          <w:lang w:val="en-US"/>
        </w:rPr>
        <w:t>E</w:t>
      </w:r>
      <w:r w:rsidRPr="00E86F80">
        <w:rPr>
          <w:iCs/>
        </w:rPr>
        <w:t xml:space="preserve"> = </w:t>
      </w:r>
      <w:r w:rsidR="00C42E69">
        <w:rPr>
          <w:iCs/>
        </w:rPr>
        <w:t>0,</w:t>
      </w:r>
      <w:r w:rsidRPr="00E86F80">
        <w:rPr>
          <w:iCs/>
        </w:rPr>
        <w:t>1305.</w:t>
      </w:r>
    </w:p>
    <w:p w14:paraId="21D1BD93" w14:textId="2811EDAC" w:rsidR="00C42E69" w:rsidRPr="00C42E69" w:rsidRDefault="00C42E69" w:rsidP="003E17AF">
      <w:pPr>
        <w:spacing w:after="240" w:line="360" w:lineRule="auto"/>
        <w:rPr>
          <w:iCs/>
        </w:rPr>
      </w:pPr>
      <w:r w:rsidRPr="00E86F80">
        <w:rPr>
          <w:iCs/>
        </w:rPr>
        <w:lastRenderedPageBreak/>
        <w:tab/>
      </w:r>
      <w:r>
        <w:rPr>
          <w:iCs/>
        </w:rPr>
        <w:t xml:space="preserve">После этого, значение ошибки было умножено на среднее значение </w:t>
      </w:r>
      <w:r>
        <w:rPr>
          <w:iCs/>
          <w:lang w:val="en-US"/>
        </w:rPr>
        <w:t>y</w:t>
      </w:r>
      <w:r w:rsidRPr="00C42E69">
        <w:rPr>
          <w:iCs/>
        </w:rPr>
        <w:t xml:space="preserve">. </w:t>
      </w:r>
      <w:r>
        <w:rPr>
          <w:iCs/>
        </w:rPr>
        <w:t>И было получено значение относительной ошибки, равное примерно 2, 6%.</w:t>
      </w:r>
    </w:p>
    <w:p w14:paraId="59906931" w14:textId="451B5E04" w:rsidR="008115B0" w:rsidRPr="00CF56B5" w:rsidRDefault="00CF56B5" w:rsidP="00CF56B5">
      <w:pPr>
        <w:spacing w:line="360" w:lineRule="auto"/>
        <w:jc w:val="both"/>
      </w:pPr>
      <w:r w:rsidRPr="00C42E69">
        <w:tab/>
      </w:r>
      <w:r>
        <w:t>В итоге, на рисунке 7 представлен результат работы, а именно отрисованные графики полученных интерполяционной ломанной и аппроксимирующей кривой.</w:t>
      </w:r>
    </w:p>
    <w:p w14:paraId="2889CE62" w14:textId="0D74EB07" w:rsidR="004D2C46" w:rsidRDefault="0029473B" w:rsidP="00CF56B5">
      <w:r w:rsidRPr="00CF56B5">
        <w:tab/>
      </w:r>
    </w:p>
    <w:p w14:paraId="38759EEA" w14:textId="721F1656" w:rsidR="008A12A3" w:rsidRDefault="003952C8" w:rsidP="00D50E38">
      <w:pPr>
        <w:spacing w:after="160" w:line="360" w:lineRule="auto"/>
        <w:ind w:firstLine="709"/>
        <w:jc w:val="center"/>
      </w:pPr>
      <w:r w:rsidRPr="003952C8">
        <w:rPr>
          <w:noProof/>
        </w:rPr>
        <w:drawing>
          <wp:inline distT="0" distB="0" distL="0" distR="0" wp14:anchorId="2DA8D90E" wp14:editId="5405738A">
            <wp:extent cx="4995608" cy="3884583"/>
            <wp:effectExtent l="0" t="0" r="0" b="1905"/>
            <wp:docPr id="669884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848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3049" cy="3890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3E860" w14:textId="1D77E912" w:rsidR="00CF56B5" w:rsidRDefault="00CF56B5" w:rsidP="00D50E38">
      <w:pPr>
        <w:spacing w:after="160" w:line="360" w:lineRule="auto"/>
        <w:ind w:firstLine="709"/>
        <w:jc w:val="center"/>
      </w:pPr>
      <w:r>
        <w:t>Рисунок 7 – Результат выполнения работы</w:t>
      </w:r>
    </w:p>
    <w:p w14:paraId="233347D0" w14:textId="304A729A" w:rsidR="00DF075F" w:rsidRPr="008A12A3" w:rsidRDefault="00DF075F" w:rsidP="00D50E38">
      <w:pPr>
        <w:spacing w:after="160" w:line="360" w:lineRule="auto"/>
        <w:ind w:firstLine="709"/>
        <w:jc w:val="center"/>
      </w:pPr>
    </w:p>
    <w:p w14:paraId="063EB0C4" w14:textId="77777777" w:rsidR="00C702EB" w:rsidRPr="00195007" w:rsidRDefault="00C702EB" w:rsidP="00D50E38">
      <w:pPr>
        <w:spacing w:after="160" w:line="360" w:lineRule="auto"/>
        <w:ind w:firstLine="709"/>
        <w:jc w:val="center"/>
      </w:pPr>
    </w:p>
    <w:p w14:paraId="50B75170" w14:textId="77777777" w:rsidR="00D63A9D" w:rsidRPr="00195007" w:rsidRDefault="00D63A9D" w:rsidP="00D50E38">
      <w:pPr>
        <w:ind w:firstLine="709"/>
      </w:pPr>
      <w:r w:rsidRPr="00195007">
        <w:br w:type="page"/>
      </w:r>
    </w:p>
    <w:p w14:paraId="51017D65" w14:textId="58F9076F" w:rsidR="00065097" w:rsidRDefault="0099769F" w:rsidP="00065097">
      <w:pPr>
        <w:spacing w:after="160" w:line="360" w:lineRule="auto"/>
        <w:ind w:firstLine="709"/>
        <w:jc w:val="center"/>
      </w:pPr>
      <w:r w:rsidRPr="00B7421B">
        <w:lastRenderedPageBreak/>
        <w:t>ВЫВОД</w:t>
      </w:r>
    </w:p>
    <w:p w14:paraId="1560F5F8" w14:textId="15ABF581" w:rsidR="00065097" w:rsidRDefault="00065097" w:rsidP="00AC04A6">
      <w:pPr>
        <w:spacing w:line="360" w:lineRule="auto"/>
        <w:ind w:firstLine="709"/>
      </w:pPr>
      <w:r>
        <w:t xml:space="preserve">В ходе выполнения лабораторной работы были изучены и выполнены линейная интерполяция и аппроксимация полиномом третьей степени. </w:t>
      </w:r>
    </w:p>
    <w:p w14:paraId="2B06C5EA" w14:textId="13686667" w:rsidR="00065097" w:rsidRDefault="00065097" w:rsidP="00AC04A6">
      <w:pPr>
        <w:spacing w:line="360" w:lineRule="auto"/>
        <w:ind w:firstLine="709"/>
      </w:pPr>
      <w:r>
        <w:t xml:space="preserve">Интерполяционная </w:t>
      </w:r>
      <w:r w:rsidR="005164F7">
        <w:t>кусочно-линейная функция</w:t>
      </w:r>
      <w:r>
        <w:t>, построенная по исходным данным, точно проходит через все заданные точки, обеспечивая полное совпадение в узлах, однако между ними форма графика может изменяться неравномерно, что делает её менее гладкой.</w:t>
      </w:r>
      <w:r w:rsidR="005164F7">
        <w:t xml:space="preserve"> </w:t>
      </w:r>
      <w:r>
        <w:t xml:space="preserve">Аппроксимирующая </w:t>
      </w:r>
      <w:r w:rsidR="005164F7">
        <w:t>функция</w:t>
      </w:r>
      <w:r>
        <w:t xml:space="preserve">, построенная с использованием кубического полинома, </w:t>
      </w:r>
      <w:r w:rsidR="005164F7">
        <w:t>оказалась более сглаженной формы.</w:t>
      </w:r>
      <w:r>
        <w:t xml:space="preserve"> При этом она не обязана проходить через все исходные значения, но описывает общую тенденцию изменения функции.</w:t>
      </w:r>
    </w:p>
    <w:p w14:paraId="56A67875" w14:textId="611BC216" w:rsidR="00065097" w:rsidRDefault="00065097" w:rsidP="00AC04A6">
      <w:pPr>
        <w:spacing w:line="360" w:lineRule="auto"/>
        <w:ind w:firstLine="709"/>
      </w:pPr>
      <w:r>
        <w:t xml:space="preserve">Вычисленная среднеквадратическая ошибка аппроксимации составила </w:t>
      </w:r>
      <w:r w:rsidR="00C42E69">
        <w:t>2,6%</w:t>
      </w:r>
      <w:r>
        <w:t xml:space="preserve">, что </w:t>
      </w:r>
      <w:r w:rsidR="00C42E69">
        <w:t>входит в диапазон допустимой ошибки</w:t>
      </w:r>
      <w:r w:rsidR="00AC04A6">
        <w:t xml:space="preserve">. </w:t>
      </w:r>
    </w:p>
    <w:p w14:paraId="4B680655" w14:textId="15F8E0F3" w:rsidR="00065097" w:rsidRPr="00C42E69" w:rsidRDefault="00065097" w:rsidP="00065097">
      <w:pPr>
        <w:spacing w:line="360" w:lineRule="auto"/>
        <w:ind w:firstLine="709"/>
      </w:pPr>
      <w:r>
        <w:t>Таким образом, метод аппроксимации оказался более наглядным при описании обще</w:t>
      </w:r>
      <w:r w:rsidR="00AC04A6">
        <w:t>й тенденции</w:t>
      </w:r>
      <w:r>
        <w:t>, тогда как интерполяция обеспечивает точное, но менее гладкое восстановление исходных значений.</w:t>
      </w:r>
    </w:p>
    <w:p w14:paraId="2AC6B4BC" w14:textId="66A4EB89" w:rsidR="00EF1714" w:rsidRDefault="00EF1714">
      <w:r>
        <w:br w:type="page"/>
      </w:r>
    </w:p>
    <w:p w14:paraId="18CE3089" w14:textId="77777777" w:rsidR="00EF1714" w:rsidRDefault="00EF1714" w:rsidP="00EF1714">
      <w:pPr>
        <w:jc w:val="center"/>
      </w:pPr>
      <w:r>
        <w:lastRenderedPageBreak/>
        <w:t>ПРИЛОЖЕНИЕ А</w:t>
      </w:r>
    </w:p>
    <w:p w14:paraId="3928BDD4" w14:textId="77777777" w:rsidR="00EF1714" w:rsidRDefault="00EF1714" w:rsidP="00EF1714">
      <w:pPr>
        <w:jc w:val="center"/>
      </w:pPr>
      <w:r>
        <w:t xml:space="preserve">Листинг программы </w:t>
      </w:r>
    </w:p>
    <w:p w14:paraId="6B07417C" w14:textId="77777777" w:rsidR="00EF1714" w:rsidRDefault="00EF1714" w:rsidP="00EF1714">
      <w:pPr>
        <w:jc w:val="center"/>
      </w:pPr>
    </w:p>
    <w:p w14:paraId="6278BEEB" w14:textId="77777777" w:rsidR="00C42E69" w:rsidRPr="00E86F80" w:rsidRDefault="00C42E69" w:rsidP="00C42E69">
      <w:r w:rsidRPr="00C42E69">
        <w:rPr>
          <w:lang w:val="en-US"/>
        </w:rPr>
        <w:t>clc</w:t>
      </w:r>
      <w:r w:rsidRPr="00E86F80">
        <w:t xml:space="preserve">; </w:t>
      </w:r>
      <w:r w:rsidRPr="00C42E69">
        <w:rPr>
          <w:lang w:val="en-US"/>
        </w:rPr>
        <w:t>clear</w:t>
      </w:r>
      <w:r w:rsidRPr="00E86F80">
        <w:t xml:space="preserve">; </w:t>
      </w:r>
      <w:r w:rsidRPr="00C42E69">
        <w:rPr>
          <w:lang w:val="en-US"/>
        </w:rPr>
        <w:t>close</w:t>
      </w:r>
      <w:r w:rsidRPr="00E86F80">
        <w:t xml:space="preserve"> </w:t>
      </w:r>
      <w:r w:rsidRPr="00C42E69">
        <w:rPr>
          <w:lang w:val="en-US"/>
        </w:rPr>
        <w:t>all</w:t>
      </w:r>
      <w:r w:rsidRPr="00E86F80">
        <w:t>;</w:t>
      </w:r>
    </w:p>
    <w:p w14:paraId="4D4139C0" w14:textId="77777777" w:rsidR="00C42E69" w:rsidRPr="00E86F80" w:rsidRDefault="00C42E69" w:rsidP="00C42E69"/>
    <w:p w14:paraId="5A5168AB" w14:textId="77777777" w:rsidR="00C42E69" w:rsidRPr="00E86F80" w:rsidRDefault="00C42E69" w:rsidP="00C42E69">
      <w:r w:rsidRPr="00E86F80">
        <w:t xml:space="preserve">% </w:t>
      </w:r>
      <w:r w:rsidRPr="00C42E69">
        <w:t>Данные</w:t>
      </w:r>
    </w:p>
    <w:p w14:paraId="002953DF" w14:textId="77777777" w:rsidR="00C42E69" w:rsidRPr="00E86F80" w:rsidRDefault="00C42E69" w:rsidP="00C42E69">
      <w:r w:rsidRPr="00C42E69">
        <w:rPr>
          <w:lang w:val="en-US"/>
        </w:rPr>
        <w:t>x</w:t>
      </w:r>
      <w:r w:rsidRPr="00E86F80">
        <w:t xml:space="preserve"> = [0.0 0.2 0.4 0.6 0.8 1.0 1.2 1.4 1.6 1.8 2.0 2.2 2.4 2.6 2.8 3.0];</w:t>
      </w:r>
    </w:p>
    <w:p w14:paraId="4C834D21" w14:textId="77777777" w:rsidR="00C42E69" w:rsidRPr="00C42E69" w:rsidRDefault="00C42E69" w:rsidP="00C42E69">
      <w:r w:rsidRPr="00C42E69">
        <w:t>y = [-0.13 -0.97 -1.52 -1.97 -2.35 -3.16 -3.95 -4.87 -5.33 -5.94 -6.45 -7.28 -7.84 -8.75 -9.34 -10.1];</w:t>
      </w:r>
    </w:p>
    <w:p w14:paraId="6432D0E4" w14:textId="77777777" w:rsidR="00C42E69" w:rsidRPr="00C42E69" w:rsidRDefault="00C42E69" w:rsidP="00C42E69"/>
    <w:p w14:paraId="0C84A441" w14:textId="77777777" w:rsidR="00C42E69" w:rsidRPr="00C42E69" w:rsidRDefault="00C42E69" w:rsidP="00C42E69">
      <w:r w:rsidRPr="00C42E69">
        <w:t>% Массив для интерполированной функции</w:t>
      </w:r>
    </w:p>
    <w:p w14:paraId="579E1AE4" w14:textId="77777777" w:rsidR="00C42E69" w:rsidRPr="00E86F80" w:rsidRDefault="00C42E69" w:rsidP="00C42E69">
      <w:pPr>
        <w:rPr>
          <w:lang w:val="en-US"/>
        </w:rPr>
      </w:pPr>
      <w:r w:rsidRPr="00E86F80">
        <w:rPr>
          <w:lang w:val="en-US"/>
        </w:rPr>
        <w:t>x_interp = linspace(min(x), max(x), 200);</w:t>
      </w:r>
    </w:p>
    <w:p w14:paraId="677A8F64" w14:textId="77777777" w:rsidR="00C42E69" w:rsidRPr="00C42E69" w:rsidRDefault="00C42E69" w:rsidP="00C42E69">
      <w:pPr>
        <w:rPr>
          <w:lang w:val="en-US"/>
        </w:rPr>
      </w:pPr>
      <w:r w:rsidRPr="00C42E69">
        <w:rPr>
          <w:lang w:val="en-US"/>
        </w:rPr>
        <w:t>y_interp = zeros(size(x_interp));</w:t>
      </w:r>
    </w:p>
    <w:p w14:paraId="63DBE51D" w14:textId="77777777" w:rsidR="00C42E69" w:rsidRPr="00C42E69" w:rsidRDefault="00C42E69" w:rsidP="00C42E69">
      <w:pPr>
        <w:rPr>
          <w:lang w:val="en-US"/>
        </w:rPr>
      </w:pPr>
    </w:p>
    <w:p w14:paraId="05F1780F" w14:textId="77777777" w:rsidR="00C42E69" w:rsidRPr="00C42E69" w:rsidRDefault="00C42E69" w:rsidP="00C42E69">
      <w:r w:rsidRPr="00C42E69">
        <w:t>% Для каждого интервала ищем a_i и b_i и вычисляем y</w:t>
      </w:r>
    </w:p>
    <w:p w14:paraId="1B9787DB" w14:textId="77777777" w:rsidR="00C42E69" w:rsidRPr="00C42E69" w:rsidRDefault="00C42E69" w:rsidP="00C42E69">
      <w:pPr>
        <w:rPr>
          <w:lang w:val="en-US"/>
        </w:rPr>
      </w:pPr>
      <w:r w:rsidRPr="00C42E69">
        <w:rPr>
          <w:lang w:val="en-US"/>
        </w:rPr>
        <w:t>for i = 2:length(x)</w:t>
      </w:r>
    </w:p>
    <w:p w14:paraId="1F439D13" w14:textId="77777777" w:rsidR="00C42E69" w:rsidRPr="00C42E69" w:rsidRDefault="00C42E69" w:rsidP="00C42E69">
      <w:pPr>
        <w:rPr>
          <w:lang w:val="en-US"/>
        </w:rPr>
      </w:pPr>
      <w:r w:rsidRPr="00C42E69">
        <w:rPr>
          <w:lang w:val="en-US"/>
        </w:rPr>
        <w:t xml:space="preserve">    a(i) = (y(i) - y(i-1)) / (x(i) - x(i-1));</w:t>
      </w:r>
    </w:p>
    <w:p w14:paraId="7FEDA46F" w14:textId="77777777" w:rsidR="00C42E69" w:rsidRPr="00C42E69" w:rsidRDefault="00C42E69" w:rsidP="00C42E69">
      <w:pPr>
        <w:rPr>
          <w:lang w:val="en-US"/>
        </w:rPr>
      </w:pPr>
      <w:r w:rsidRPr="00C42E69">
        <w:rPr>
          <w:lang w:val="en-US"/>
        </w:rPr>
        <w:t xml:space="preserve">    b(i) = y(i-1) - a(i) * x(i-1);</w:t>
      </w:r>
    </w:p>
    <w:p w14:paraId="5ACA41EA" w14:textId="77777777" w:rsidR="00C42E69" w:rsidRPr="00C42E69" w:rsidRDefault="00C42E69" w:rsidP="00C42E69">
      <w:pPr>
        <w:rPr>
          <w:lang w:val="en-US"/>
        </w:rPr>
      </w:pPr>
      <w:r w:rsidRPr="00C42E69">
        <w:rPr>
          <w:lang w:val="en-US"/>
        </w:rPr>
        <w:t>end</w:t>
      </w:r>
    </w:p>
    <w:p w14:paraId="1C4F9722" w14:textId="77777777" w:rsidR="00C42E69" w:rsidRPr="00C42E69" w:rsidRDefault="00C42E69" w:rsidP="00C42E69">
      <w:pPr>
        <w:rPr>
          <w:lang w:val="en-US"/>
        </w:rPr>
      </w:pPr>
    </w:p>
    <w:p w14:paraId="3465C71F" w14:textId="77777777" w:rsidR="00C42E69" w:rsidRPr="00C42E69" w:rsidRDefault="00C42E69" w:rsidP="00C42E69">
      <w:pPr>
        <w:rPr>
          <w:lang w:val="en-US"/>
        </w:rPr>
      </w:pPr>
      <w:r w:rsidRPr="00C42E69">
        <w:rPr>
          <w:lang w:val="en-US"/>
        </w:rPr>
        <w:t>for j = 1:length(x_interp)</w:t>
      </w:r>
    </w:p>
    <w:p w14:paraId="3F94CCF3" w14:textId="77777777" w:rsidR="00C42E69" w:rsidRPr="00C42E69" w:rsidRDefault="00C42E69" w:rsidP="00C42E69">
      <w:r w:rsidRPr="00C42E69">
        <w:rPr>
          <w:lang w:val="en-US"/>
        </w:rPr>
        <w:t xml:space="preserve">    </w:t>
      </w:r>
      <w:r w:rsidRPr="00C42E69">
        <w:t>% ищем, в какой интервал попадает x_interp(j)</w:t>
      </w:r>
    </w:p>
    <w:p w14:paraId="4A875434" w14:textId="77777777" w:rsidR="00C42E69" w:rsidRPr="00C42E69" w:rsidRDefault="00C42E69" w:rsidP="00C42E69">
      <w:pPr>
        <w:rPr>
          <w:lang w:val="en-US"/>
        </w:rPr>
      </w:pPr>
      <w:r w:rsidRPr="00C42E69">
        <w:t xml:space="preserve">    </w:t>
      </w:r>
      <w:r w:rsidRPr="00C42E69">
        <w:rPr>
          <w:lang w:val="en-US"/>
        </w:rPr>
        <w:t>for i = 2:length(x)</w:t>
      </w:r>
    </w:p>
    <w:p w14:paraId="44B62522" w14:textId="77777777" w:rsidR="00C42E69" w:rsidRPr="00C42E69" w:rsidRDefault="00C42E69" w:rsidP="00C42E69">
      <w:pPr>
        <w:rPr>
          <w:lang w:val="en-US"/>
        </w:rPr>
      </w:pPr>
      <w:r w:rsidRPr="00C42E69">
        <w:rPr>
          <w:lang w:val="en-US"/>
        </w:rPr>
        <w:t xml:space="preserve">        if x_interp(j) &gt;= x(i-1) &amp;&amp; x_interp(j) &lt;= x(i)</w:t>
      </w:r>
    </w:p>
    <w:p w14:paraId="1ABB65D1" w14:textId="77777777" w:rsidR="00C42E69" w:rsidRPr="00C42E69" w:rsidRDefault="00C42E69" w:rsidP="00C42E69">
      <w:pPr>
        <w:rPr>
          <w:lang w:val="en-US"/>
        </w:rPr>
      </w:pPr>
      <w:r w:rsidRPr="00C42E69">
        <w:rPr>
          <w:lang w:val="en-US"/>
        </w:rPr>
        <w:t xml:space="preserve">            y_interp(j) = a(i) * x_interp(j) + b(i);</w:t>
      </w:r>
    </w:p>
    <w:p w14:paraId="223DBBF3" w14:textId="77777777" w:rsidR="00C42E69" w:rsidRPr="00C42E69" w:rsidRDefault="00C42E69" w:rsidP="00C42E69">
      <w:pPr>
        <w:rPr>
          <w:lang w:val="en-US"/>
        </w:rPr>
      </w:pPr>
      <w:r w:rsidRPr="00C42E69">
        <w:rPr>
          <w:lang w:val="en-US"/>
        </w:rPr>
        <w:t xml:space="preserve">            break</w:t>
      </w:r>
    </w:p>
    <w:p w14:paraId="35601585" w14:textId="77777777" w:rsidR="00C42E69" w:rsidRPr="00C42E69" w:rsidRDefault="00C42E69" w:rsidP="00C42E69">
      <w:pPr>
        <w:rPr>
          <w:lang w:val="en-US"/>
        </w:rPr>
      </w:pPr>
      <w:r w:rsidRPr="00C42E69">
        <w:rPr>
          <w:lang w:val="en-US"/>
        </w:rPr>
        <w:t xml:space="preserve">        end</w:t>
      </w:r>
    </w:p>
    <w:p w14:paraId="42266AA7" w14:textId="77777777" w:rsidR="00C42E69" w:rsidRPr="00C42E69" w:rsidRDefault="00C42E69" w:rsidP="00C42E69">
      <w:pPr>
        <w:rPr>
          <w:lang w:val="en-US"/>
        </w:rPr>
      </w:pPr>
      <w:r w:rsidRPr="00C42E69">
        <w:rPr>
          <w:lang w:val="en-US"/>
        </w:rPr>
        <w:t xml:space="preserve">    end</w:t>
      </w:r>
    </w:p>
    <w:p w14:paraId="56D6729E" w14:textId="77777777" w:rsidR="00C42E69" w:rsidRPr="00C42E69" w:rsidRDefault="00C42E69" w:rsidP="00C42E69">
      <w:pPr>
        <w:rPr>
          <w:lang w:val="en-US"/>
        </w:rPr>
      </w:pPr>
      <w:r w:rsidRPr="00C42E69">
        <w:rPr>
          <w:lang w:val="en-US"/>
        </w:rPr>
        <w:t>end</w:t>
      </w:r>
    </w:p>
    <w:p w14:paraId="7BF7EB17" w14:textId="77777777" w:rsidR="00C42E69" w:rsidRPr="00C42E69" w:rsidRDefault="00C42E69" w:rsidP="00C42E69">
      <w:pPr>
        <w:rPr>
          <w:lang w:val="en-US"/>
        </w:rPr>
      </w:pPr>
      <w:r w:rsidRPr="00C42E69">
        <w:rPr>
          <w:lang w:val="en-US"/>
        </w:rPr>
        <w:t>writematrix([x_interp' y_interp'], 'interpolation_data.xlsx', 'Sheet', 1, 'Range', 'A1');</w:t>
      </w:r>
    </w:p>
    <w:p w14:paraId="7102CD6F" w14:textId="77777777" w:rsidR="00C42E69" w:rsidRPr="00C42E69" w:rsidRDefault="00C42E69" w:rsidP="00C42E69">
      <w:pPr>
        <w:rPr>
          <w:lang w:val="en-US"/>
        </w:rPr>
      </w:pPr>
    </w:p>
    <w:p w14:paraId="139013BD" w14:textId="77777777" w:rsidR="00C42E69" w:rsidRPr="00C42E69" w:rsidRDefault="00C42E69" w:rsidP="00C42E69">
      <w:r w:rsidRPr="00C42E69">
        <w:t>% Аппроксимация</w:t>
      </w:r>
    </w:p>
    <w:p w14:paraId="1951E93E" w14:textId="77777777" w:rsidR="00C42E69" w:rsidRPr="00C42E69" w:rsidRDefault="00C42E69" w:rsidP="00C42E69"/>
    <w:p w14:paraId="766DB01C" w14:textId="77777777" w:rsidR="00C42E69" w:rsidRPr="00C42E69" w:rsidRDefault="00C42E69" w:rsidP="00C42E69"/>
    <w:p w14:paraId="690A120A" w14:textId="77777777" w:rsidR="00C42E69" w:rsidRPr="00C42E69" w:rsidRDefault="00C42E69" w:rsidP="00C42E69">
      <w:r w:rsidRPr="00C42E69">
        <w:t>n = length(x);</w:t>
      </w:r>
    </w:p>
    <w:p w14:paraId="4262EAD1" w14:textId="77777777" w:rsidR="00C42E69" w:rsidRPr="00C42E69" w:rsidRDefault="00C42E69" w:rsidP="00C42E69"/>
    <w:p w14:paraId="67D71DF4" w14:textId="77777777" w:rsidR="00C42E69" w:rsidRPr="00C42E69" w:rsidRDefault="00C42E69" w:rsidP="00C42E69">
      <w:r w:rsidRPr="00C42E69">
        <w:t>% Суммы степеней</w:t>
      </w:r>
    </w:p>
    <w:p w14:paraId="42A5052A" w14:textId="77777777" w:rsidR="00C42E69" w:rsidRPr="00C42E69" w:rsidRDefault="00C42E69" w:rsidP="00C42E69">
      <w:pPr>
        <w:rPr>
          <w:lang w:val="en-US"/>
        </w:rPr>
      </w:pPr>
      <w:r w:rsidRPr="00C42E69">
        <w:rPr>
          <w:lang w:val="en-US"/>
        </w:rPr>
        <w:t>S0 = n;</w:t>
      </w:r>
    </w:p>
    <w:p w14:paraId="4FC3E8D5" w14:textId="77777777" w:rsidR="00C42E69" w:rsidRPr="00C42E69" w:rsidRDefault="00C42E69" w:rsidP="00C42E69">
      <w:pPr>
        <w:rPr>
          <w:lang w:val="en-US"/>
        </w:rPr>
      </w:pPr>
      <w:r w:rsidRPr="00C42E69">
        <w:rPr>
          <w:lang w:val="en-US"/>
        </w:rPr>
        <w:t>S1 = sum(x);</w:t>
      </w:r>
    </w:p>
    <w:p w14:paraId="29C825A5" w14:textId="77777777" w:rsidR="00C42E69" w:rsidRPr="00C42E69" w:rsidRDefault="00C42E69" w:rsidP="00C42E69">
      <w:pPr>
        <w:rPr>
          <w:lang w:val="en-US"/>
        </w:rPr>
      </w:pPr>
      <w:r w:rsidRPr="00C42E69">
        <w:rPr>
          <w:lang w:val="en-US"/>
        </w:rPr>
        <w:t>S2 = sum(x.^2);</w:t>
      </w:r>
    </w:p>
    <w:p w14:paraId="7E5904DA" w14:textId="77777777" w:rsidR="00C42E69" w:rsidRPr="00C42E69" w:rsidRDefault="00C42E69" w:rsidP="00C42E69">
      <w:pPr>
        <w:rPr>
          <w:lang w:val="en-US"/>
        </w:rPr>
      </w:pPr>
      <w:r w:rsidRPr="00C42E69">
        <w:rPr>
          <w:lang w:val="en-US"/>
        </w:rPr>
        <w:t>S3 = sum(x.^3);</w:t>
      </w:r>
    </w:p>
    <w:p w14:paraId="381C1E33" w14:textId="77777777" w:rsidR="00C42E69" w:rsidRPr="00C42E69" w:rsidRDefault="00C42E69" w:rsidP="00C42E69">
      <w:pPr>
        <w:rPr>
          <w:lang w:val="en-US"/>
        </w:rPr>
      </w:pPr>
      <w:r w:rsidRPr="00C42E69">
        <w:rPr>
          <w:lang w:val="en-US"/>
        </w:rPr>
        <w:t>S4 = sum(x.^4);</w:t>
      </w:r>
    </w:p>
    <w:p w14:paraId="29BF5FDF" w14:textId="77777777" w:rsidR="00C42E69" w:rsidRPr="00C42E69" w:rsidRDefault="00C42E69" w:rsidP="00C42E69">
      <w:pPr>
        <w:rPr>
          <w:lang w:val="en-US"/>
        </w:rPr>
      </w:pPr>
      <w:r w:rsidRPr="00C42E69">
        <w:rPr>
          <w:lang w:val="en-US"/>
        </w:rPr>
        <w:t>S5 = sum(x.^5);</w:t>
      </w:r>
    </w:p>
    <w:p w14:paraId="2DCDC395" w14:textId="77777777" w:rsidR="00C42E69" w:rsidRPr="00C42E69" w:rsidRDefault="00C42E69" w:rsidP="00C42E69">
      <w:pPr>
        <w:rPr>
          <w:lang w:val="en-US"/>
        </w:rPr>
      </w:pPr>
      <w:r w:rsidRPr="00C42E69">
        <w:rPr>
          <w:lang w:val="en-US"/>
        </w:rPr>
        <w:t>S6 = sum(x.^6);</w:t>
      </w:r>
    </w:p>
    <w:p w14:paraId="49D4EF3D" w14:textId="77777777" w:rsidR="00C42E69" w:rsidRPr="00C42E69" w:rsidRDefault="00C42E69" w:rsidP="00C42E69">
      <w:pPr>
        <w:rPr>
          <w:lang w:val="en-US"/>
        </w:rPr>
      </w:pPr>
    </w:p>
    <w:p w14:paraId="08EAD546" w14:textId="77777777" w:rsidR="00C42E69" w:rsidRPr="00C42E69" w:rsidRDefault="00C42E69" w:rsidP="00C42E69">
      <w:pPr>
        <w:rPr>
          <w:lang w:val="en-US"/>
        </w:rPr>
      </w:pPr>
      <w:r w:rsidRPr="00C42E69">
        <w:rPr>
          <w:lang w:val="en-US"/>
        </w:rPr>
        <w:t>T0 = sum(y);</w:t>
      </w:r>
    </w:p>
    <w:p w14:paraId="3404974D" w14:textId="77777777" w:rsidR="00C42E69" w:rsidRPr="00C42E69" w:rsidRDefault="00C42E69" w:rsidP="00C42E69">
      <w:pPr>
        <w:rPr>
          <w:lang w:val="en-US"/>
        </w:rPr>
      </w:pPr>
      <w:r w:rsidRPr="00C42E69">
        <w:rPr>
          <w:lang w:val="en-US"/>
        </w:rPr>
        <w:t>T1 = sum(x .* y);</w:t>
      </w:r>
    </w:p>
    <w:p w14:paraId="2F2D39A5" w14:textId="77777777" w:rsidR="00C42E69" w:rsidRPr="00C42E69" w:rsidRDefault="00C42E69" w:rsidP="00C42E69">
      <w:pPr>
        <w:rPr>
          <w:lang w:val="en-US"/>
        </w:rPr>
      </w:pPr>
      <w:r w:rsidRPr="00C42E69">
        <w:rPr>
          <w:lang w:val="en-US"/>
        </w:rPr>
        <w:t>T2 = sum(x.^2 .* y);</w:t>
      </w:r>
    </w:p>
    <w:p w14:paraId="75092C28" w14:textId="77777777" w:rsidR="00C42E69" w:rsidRPr="00C42E69" w:rsidRDefault="00C42E69" w:rsidP="00C42E69">
      <w:pPr>
        <w:rPr>
          <w:lang w:val="en-US"/>
        </w:rPr>
      </w:pPr>
      <w:r w:rsidRPr="00C42E69">
        <w:rPr>
          <w:lang w:val="en-US"/>
        </w:rPr>
        <w:t>T3 = sum(x.^3 .* y);</w:t>
      </w:r>
    </w:p>
    <w:p w14:paraId="7BEFE3BA" w14:textId="77777777" w:rsidR="00C42E69" w:rsidRPr="00C42E69" w:rsidRDefault="00C42E69" w:rsidP="00C42E69">
      <w:pPr>
        <w:rPr>
          <w:lang w:val="en-US"/>
        </w:rPr>
      </w:pPr>
    </w:p>
    <w:p w14:paraId="3D0057AC" w14:textId="77777777" w:rsidR="00C42E69" w:rsidRPr="00C42E69" w:rsidRDefault="00C42E69" w:rsidP="00C42E69">
      <w:r w:rsidRPr="00C42E69">
        <w:t>% Матрица и правая часть</w:t>
      </w:r>
    </w:p>
    <w:p w14:paraId="51303A20" w14:textId="77777777" w:rsidR="00C42E69" w:rsidRPr="00C42E69" w:rsidRDefault="00C42E69" w:rsidP="00C42E69">
      <w:r w:rsidRPr="00C42E69">
        <w:t>M = [S0 S1 S2 S3;</w:t>
      </w:r>
    </w:p>
    <w:p w14:paraId="4232B2E5" w14:textId="77777777" w:rsidR="00C42E69" w:rsidRPr="00C42E69" w:rsidRDefault="00C42E69" w:rsidP="00C42E69">
      <w:pPr>
        <w:rPr>
          <w:lang w:val="en-US"/>
        </w:rPr>
      </w:pPr>
      <w:r w:rsidRPr="00C42E69">
        <w:lastRenderedPageBreak/>
        <w:t xml:space="preserve">     </w:t>
      </w:r>
      <w:r w:rsidRPr="00C42E69">
        <w:rPr>
          <w:lang w:val="en-US"/>
        </w:rPr>
        <w:t>S1 S2 S3 S4;</w:t>
      </w:r>
    </w:p>
    <w:p w14:paraId="2E05C9CB" w14:textId="77777777" w:rsidR="00C42E69" w:rsidRPr="00C42E69" w:rsidRDefault="00C42E69" w:rsidP="00C42E69">
      <w:pPr>
        <w:rPr>
          <w:lang w:val="en-US"/>
        </w:rPr>
      </w:pPr>
      <w:r w:rsidRPr="00C42E69">
        <w:rPr>
          <w:lang w:val="en-US"/>
        </w:rPr>
        <w:t xml:space="preserve">     S2 S3 S4 S5;</w:t>
      </w:r>
    </w:p>
    <w:p w14:paraId="2F1B38FA" w14:textId="77777777" w:rsidR="00C42E69" w:rsidRPr="00C42E69" w:rsidRDefault="00C42E69" w:rsidP="00C42E69">
      <w:pPr>
        <w:rPr>
          <w:lang w:val="en-US"/>
        </w:rPr>
      </w:pPr>
      <w:r w:rsidRPr="00C42E69">
        <w:rPr>
          <w:lang w:val="en-US"/>
        </w:rPr>
        <w:t xml:space="preserve">     S3 S4 S5 S6];</w:t>
      </w:r>
    </w:p>
    <w:p w14:paraId="4265AC8E" w14:textId="77777777" w:rsidR="00C42E69" w:rsidRPr="00C42E69" w:rsidRDefault="00C42E69" w:rsidP="00C42E69">
      <w:pPr>
        <w:rPr>
          <w:lang w:val="en-US"/>
        </w:rPr>
      </w:pPr>
    </w:p>
    <w:p w14:paraId="5199A657" w14:textId="77777777" w:rsidR="00C42E69" w:rsidRPr="00C42E69" w:rsidRDefault="00C42E69" w:rsidP="00C42E69">
      <w:r w:rsidRPr="00C42E69">
        <w:t>R = [T0; T1; T2; T3];</w:t>
      </w:r>
    </w:p>
    <w:p w14:paraId="0E8F40E2" w14:textId="77777777" w:rsidR="00C42E69" w:rsidRPr="00C42E69" w:rsidRDefault="00C42E69" w:rsidP="00C42E69"/>
    <w:p w14:paraId="28B8D972" w14:textId="77777777" w:rsidR="00C42E69" w:rsidRPr="00C42E69" w:rsidRDefault="00C42E69" w:rsidP="00C42E69">
      <w:r w:rsidRPr="00C42E69">
        <w:t xml:space="preserve">% Решение системы </w:t>
      </w:r>
    </w:p>
    <w:p w14:paraId="567ABEDB" w14:textId="77777777" w:rsidR="00C42E69" w:rsidRPr="00C42E69" w:rsidRDefault="00C42E69" w:rsidP="00C42E69">
      <w:pPr>
        <w:rPr>
          <w:lang w:val="en-US"/>
        </w:rPr>
      </w:pPr>
      <w:r w:rsidRPr="00C42E69">
        <w:rPr>
          <w:lang w:val="en-US"/>
        </w:rPr>
        <w:t>P = M\R;  % [A; B; C; D]</w:t>
      </w:r>
    </w:p>
    <w:p w14:paraId="3DF8CC99" w14:textId="77777777" w:rsidR="00C42E69" w:rsidRPr="00C42E69" w:rsidRDefault="00C42E69" w:rsidP="00C42E69">
      <w:pPr>
        <w:rPr>
          <w:lang w:val="en-US"/>
        </w:rPr>
      </w:pPr>
    </w:p>
    <w:p w14:paraId="0CCDD8C9" w14:textId="77777777" w:rsidR="00C42E69" w:rsidRPr="00C42E69" w:rsidRDefault="00C42E69" w:rsidP="00C42E69">
      <w:pPr>
        <w:rPr>
          <w:lang w:val="en-US"/>
        </w:rPr>
      </w:pPr>
      <w:r w:rsidRPr="00C42E69">
        <w:rPr>
          <w:lang w:val="en-US"/>
        </w:rPr>
        <w:t>A = P(4); B = P(3); C = P(2); D = P(1);</w:t>
      </w:r>
    </w:p>
    <w:p w14:paraId="50024A45" w14:textId="77777777" w:rsidR="00C42E69" w:rsidRPr="00C42E69" w:rsidRDefault="00C42E69" w:rsidP="00C42E69">
      <w:pPr>
        <w:rPr>
          <w:lang w:val="en-US"/>
        </w:rPr>
      </w:pPr>
    </w:p>
    <w:p w14:paraId="02E81C33" w14:textId="77777777" w:rsidR="00C42E69" w:rsidRPr="00C42E69" w:rsidRDefault="00C42E69" w:rsidP="00C42E69">
      <w:r w:rsidRPr="00C42E69">
        <w:t>% Построение аппроксимирующей кривой</w:t>
      </w:r>
    </w:p>
    <w:p w14:paraId="1D8E8FEB" w14:textId="77777777" w:rsidR="00C42E69" w:rsidRPr="00C42E69" w:rsidRDefault="00C42E69" w:rsidP="00C42E69">
      <w:r w:rsidRPr="00C42E69">
        <w:t>y_approx = A*x.^3 + B*x.^2 + C*x + D;</w:t>
      </w:r>
    </w:p>
    <w:p w14:paraId="0133F77B" w14:textId="77777777" w:rsidR="00C42E69" w:rsidRPr="00C42E69" w:rsidRDefault="00C42E69" w:rsidP="00C42E69"/>
    <w:p w14:paraId="41A9CA47" w14:textId="77777777" w:rsidR="00C42E69" w:rsidRPr="00C42E69" w:rsidRDefault="00C42E69" w:rsidP="00C42E69">
      <w:r w:rsidRPr="00C42E69">
        <w:t>% Ошибка аппроксимации</w:t>
      </w:r>
    </w:p>
    <w:p w14:paraId="29C1E029" w14:textId="77777777" w:rsidR="00C42E69" w:rsidRPr="00C42E69" w:rsidRDefault="00C42E69" w:rsidP="00C42E69">
      <w:r w:rsidRPr="00C42E69">
        <w:t>E = sqrt(sum((y_approx - y).^2) / (n + 1));</w:t>
      </w:r>
    </w:p>
    <w:p w14:paraId="0DC14616" w14:textId="77777777" w:rsidR="00C42E69" w:rsidRPr="00C42E69" w:rsidRDefault="00C42E69" w:rsidP="00C42E69">
      <w:pPr>
        <w:rPr>
          <w:lang w:val="en-US"/>
        </w:rPr>
      </w:pPr>
      <w:r w:rsidRPr="00C42E69">
        <w:rPr>
          <w:lang w:val="en-US"/>
        </w:rPr>
        <w:t>E_rel = E / mean(abs(y));</w:t>
      </w:r>
    </w:p>
    <w:p w14:paraId="4AAA6E84" w14:textId="77777777" w:rsidR="00C42E69" w:rsidRPr="00C42E69" w:rsidRDefault="00C42E69" w:rsidP="00C42E69">
      <w:pPr>
        <w:rPr>
          <w:lang w:val="en-US"/>
        </w:rPr>
      </w:pPr>
    </w:p>
    <w:p w14:paraId="075EA475" w14:textId="77777777" w:rsidR="00C42E69" w:rsidRPr="00C42E69" w:rsidRDefault="00C42E69" w:rsidP="00C42E69">
      <w:pPr>
        <w:rPr>
          <w:lang w:val="en-US"/>
        </w:rPr>
      </w:pPr>
      <w:r w:rsidRPr="00C42E69">
        <w:rPr>
          <w:lang w:val="en-US"/>
        </w:rPr>
        <w:t xml:space="preserve">% </w:t>
      </w:r>
      <w:r w:rsidRPr="00C42E69">
        <w:t>Графики</w:t>
      </w:r>
      <w:r w:rsidRPr="00C42E69">
        <w:rPr>
          <w:lang w:val="en-US"/>
        </w:rPr>
        <w:t xml:space="preserve"> </w:t>
      </w:r>
    </w:p>
    <w:p w14:paraId="54D7E290" w14:textId="77777777" w:rsidR="00C42E69" w:rsidRPr="00C42E69" w:rsidRDefault="00C42E69" w:rsidP="00C42E69">
      <w:pPr>
        <w:rPr>
          <w:lang w:val="en-US"/>
        </w:rPr>
      </w:pPr>
      <w:r w:rsidRPr="00C42E69">
        <w:rPr>
          <w:lang w:val="en-US"/>
        </w:rPr>
        <w:t>figure;</w:t>
      </w:r>
    </w:p>
    <w:p w14:paraId="791B81C8" w14:textId="77777777" w:rsidR="00C42E69" w:rsidRPr="00C42E69" w:rsidRDefault="00C42E69" w:rsidP="00C42E69">
      <w:pPr>
        <w:rPr>
          <w:lang w:val="en-US"/>
        </w:rPr>
      </w:pPr>
      <w:r w:rsidRPr="00C42E69">
        <w:rPr>
          <w:lang w:val="en-US"/>
        </w:rPr>
        <w:t>plot(x, y, 'go', 'MarkerFaceColor', 'g', 'DisplayName', '</w:t>
      </w:r>
      <w:r w:rsidRPr="00C42E69">
        <w:t>Исходные</w:t>
      </w:r>
      <w:r w:rsidRPr="00C42E69">
        <w:rPr>
          <w:lang w:val="en-US"/>
        </w:rPr>
        <w:t xml:space="preserve"> </w:t>
      </w:r>
      <w:r w:rsidRPr="00C42E69">
        <w:t>данные</w:t>
      </w:r>
      <w:r w:rsidRPr="00C42E69">
        <w:rPr>
          <w:lang w:val="en-US"/>
        </w:rPr>
        <w:t>'); hold on;</w:t>
      </w:r>
    </w:p>
    <w:p w14:paraId="2F4EBCD5" w14:textId="77777777" w:rsidR="00C42E69" w:rsidRPr="00C42E69" w:rsidRDefault="00C42E69" w:rsidP="00C42E69">
      <w:pPr>
        <w:rPr>
          <w:lang w:val="en-US"/>
        </w:rPr>
      </w:pPr>
      <w:r w:rsidRPr="00C42E69">
        <w:rPr>
          <w:lang w:val="en-US"/>
        </w:rPr>
        <w:t>plot(x_interp, y_interp, 'b--', 'LineWidth', 1.5, 'DisplayName', '</w:t>
      </w:r>
      <w:r w:rsidRPr="00C42E69">
        <w:t>Интерполяция</w:t>
      </w:r>
      <w:r w:rsidRPr="00C42E69">
        <w:rPr>
          <w:lang w:val="en-US"/>
        </w:rPr>
        <w:t>');</w:t>
      </w:r>
    </w:p>
    <w:p w14:paraId="7AAF15DC" w14:textId="77777777" w:rsidR="00C42E69" w:rsidRPr="00C42E69" w:rsidRDefault="00C42E69" w:rsidP="00C42E69">
      <w:pPr>
        <w:rPr>
          <w:lang w:val="en-US"/>
        </w:rPr>
      </w:pPr>
      <w:r w:rsidRPr="00C42E69">
        <w:rPr>
          <w:lang w:val="en-US"/>
        </w:rPr>
        <w:t>plot(x, y_approx, 'r-', 'LineWidth', 2, 'DisplayName', '</w:t>
      </w:r>
      <w:r w:rsidRPr="00C42E69">
        <w:t>Аппроксимация</w:t>
      </w:r>
      <w:r w:rsidRPr="00C42E69">
        <w:rPr>
          <w:lang w:val="en-US"/>
        </w:rPr>
        <w:t xml:space="preserve"> (3 </w:t>
      </w:r>
      <w:r w:rsidRPr="00C42E69">
        <w:t>степень</w:t>
      </w:r>
      <w:r w:rsidRPr="00C42E69">
        <w:rPr>
          <w:lang w:val="en-US"/>
        </w:rPr>
        <w:t>)');</w:t>
      </w:r>
    </w:p>
    <w:p w14:paraId="29E69B00" w14:textId="77777777" w:rsidR="00C42E69" w:rsidRPr="00C42E69" w:rsidRDefault="00C42E69" w:rsidP="00C42E69">
      <w:pPr>
        <w:rPr>
          <w:lang w:val="en-US"/>
        </w:rPr>
      </w:pPr>
      <w:r w:rsidRPr="00C42E69">
        <w:rPr>
          <w:lang w:val="en-US"/>
        </w:rPr>
        <w:t>legend('Location','best');</w:t>
      </w:r>
    </w:p>
    <w:p w14:paraId="0ED50F11" w14:textId="77777777" w:rsidR="00C42E69" w:rsidRPr="00C42E69" w:rsidRDefault="00C42E69" w:rsidP="00C42E69">
      <w:pPr>
        <w:rPr>
          <w:lang w:val="en-US"/>
        </w:rPr>
      </w:pPr>
      <w:r w:rsidRPr="00C42E69">
        <w:rPr>
          <w:lang w:val="en-US"/>
        </w:rPr>
        <w:t>xlabel('x'); ylabel('y');</w:t>
      </w:r>
    </w:p>
    <w:p w14:paraId="1EAFBE45" w14:textId="77777777" w:rsidR="00C42E69" w:rsidRPr="00C42E69" w:rsidRDefault="00C42E69" w:rsidP="00C42E69">
      <w:pPr>
        <w:rPr>
          <w:lang w:val="en-US"/>
        </w:rPr>
      </w:pPr>
      <w:r w:rsidRPr="00C42E69">
        <w:t>title(sprintf('Интерполяция и аппроксимация. Ошибка</w:t>
      </w:r>
      <w:r w:rsidRPr="00C42E69">
        <w:rPr>
          <w:lang w:val="en-US"/>
        </w:rPr>
        <w:t xml:space="preserve"> E = %.4f', E_rel));</w:t>
      </w:r>
    </w:p>
    <w:p w14:paraId="57230E4B" w14:textId="77777777" w:rsidR="00C42E69" w:rsidRPr="00C42E69" w:rsidRDefault="00C42E69" w:rsidP="00C42E69">
      <w:r w:rsidRPr="00C42E69">
        <w:t>grid on;</w:t>
      </w:r>
    </w:p>
    <w:p w14:paraId="559E9AE7" w14:textId="77777777" w:rsidR="003E17AF" w:rsidRPr="003E17AF" w:rsidRDefault="003E17AF" w:rsidP="003E17AF">
      <w:pPr>
        <w:rPr>
          <w:lang w:val="en-US"/>
        </w:rPr>
      </w:pPr>
    </w:p>
    <w:p w14:paraId="40A97765" w14:textId="77777777" w:rsidR="003E17AF" w:rsidRPr="003E17AF" w:rsidRDefault="003E17AF" w:rsidP="003E17AF">
      <w:pPr>
        <w:rPr>
          <w:lang w:val="en-US"/>
        </w:rPr>
      </w:pPr>
    </w:p>
    <w:p w14:paraId="715A78AE" w14:textId="77777777" w:rsidR="008A12A3" w:rsidRPr="008A12A3" w:rsidRDefault="008A12A3" w:rsidP="008A12A3">
      <w:pPr>
        <w:rPr>
          <w:lang w:val="en-US"/>
        </w:rPr>
      </w:pPr>
    </w:p>
    <w:p w14:paraId="5FECC1A8" w14:textId="77777777" w:rsidR="002D4903" w:rsidRPr="00EF1714" w:rsidRDefault="002D4903" w:rsidP="00EF1714">
      <w:pPr>
        <w:rPr>
          <w:lang w:val="en-US"/>
        </w:rPr>
      </w:pPr>
    </w:p>
    <w:sectPr w:rsidR="002D4903" w:rsidRPr="00EF1714" w:rsidSect="00D367A2">
      <w:footerReference w:type="default" r:id="rId15"/>
      <w:type w:val="continuous"/>
      <w:pgSz w:w="11909" w:h="16834"/>
      <w:pgMar w:top="1134" w:right="851" w:bottom="1134" w:left="1701" w:header="720" w:footer="720" w:gutter="0"/>
      <w:pgNumType w:start="1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2D844" w14:textId="77777777" w:rsidR="0047728B" w:rsidRDefault="0047728B" w:rsidP="00D07B36">
      <w:r>
        <w:separator/>
      </w:r>
    </w:p>
  </w:endnote>
  <w:endnote w:type="continuationSeparator" w:id="0">
    <w:p w14:paraId="3C12B163" w14:textId="77777777" w:rsidR="0047728B" w:rsidRDefault="0047728B" w:rsidP="00D07B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20520323"/>
      <w:docPartObj>
        <w:docPartGallery w:val="Page Numbers (Bottom of Page)"/>
        <w:docPartUnique/>
      </w:docPartObj>
    </w:sdtPr>
    <w:sdtContent>
      <w:p w14:paraId="5F711934" w14:textId="3696480C" w:rsidR="000844F9" w:rsidRDefault="000844F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73880">
          <w:rPr>
            <w:noProof/>
          </w:rPr>
          <w:t>8</w:t>
        </w:r>
        <w:r>
          <w:fldChar w:fldCharType="end"/>
        </w:r>
      </w:p>
    </w:sdtContent>
  </w:sdt>
  <w:p w14:paraId="538B6F18" w14:textId="77777777" w:rsidR="00E0326D" w:rsidRDefault="00E0326D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1D702" w14:textId="77777777" w:rsidR="0047728B" w:rsidRDefault="0047728B" w:rsidP="00D07B36">
      <w:r>
        <w:separator/>
      </w:r>
    </w:p>
  </w:footnote>
  <w:footnote w:type="continuationSeparator" w:id="0">
    <w:p w14:paraId="480972CE" w14:textId="77777777" w:rsidR="0047728B" w:rsidRDefault="0047728B" w:rsidP="00D07B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2344B"/>
    <w:multiLevelType w:val="hybridMultilevel"/>
    <w:tmpl w:val="CFF0DC0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16B555E8"/>
    <w:multiLevelType w:val="hybridMultilevel"/>
    <w:tmpl w:val="ABF0B58C"/>
    <w:lvl w:ilvl="0" w:tplc="01C67414">
      <w:start w:val="1"/>
      <w:numFmt w:val="decimal"/>
      <w:lvlText w:val="%1."/>
      <w:lvlJc w:val="left"/>
      <w:pPr>
        <w:ind w:left="719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24D24CB4"/>
    <w:multiLevelType w:val="multilevel"/>
    <w:tmpl w:val="797A983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sz w:val="24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28DC4B81"/>
    <w:multiLevelType w:val="hybridMultilevel"/>
    <w:tmpl w:val="3D16F044"/>
    <w:lvl w:ilvl="0" w:tplc="7362E97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115E0A"/>
    <w:multiLevelType w:val="multilevel"/>
    <w:tmpl w:val="2B115E0A"/>
    <w:lvl w:ilvl="0">
      <w:start w:val="1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F5E55F7"/>
    <w:multiLevelType w:val="hybridMultilevel"/>
    <w:tmpl w:val="AE52FD20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43140941"/>
    <w:multiLevelType w:val="hybridMultilevel"/>
    <w:tmpl w:val="3CC49B9A"/>
    <w:lvl w:ilvl="0" w:tplc="E604D9A0">
      <w:start w:val="1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4BF27DB"/>
    <w:multiLevelType w:val="multilevel"/>
    <w:tmpl w:val="420C4CCE"/>
    <w:lvl w:ilvl="0">
      <w:start w:val="1"/>
      <w:numFmt w:val="decimal"/>
      <w:lvlText w:val="%1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4" w:hanging="1800"/>
      </w:pPr>
      <w:rPr>
        <w:rFonts w:hint="default"/>
      </w:rPr>
    </w:lvl>
  </w:abstractNum>
  <w:abstractNum w:abstractNumId="8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975A67"/>
    <w:multiLevelType w:val="multilevel"/>
    <w:tmpl w:val="505AF7E6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47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5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25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34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403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181" w:hanging="1800"/>
      </w:pPr>
      <w:rPr>
        <w:rFonts w:hint="default"/>
      </w:rPr>
    </w:lvl>
  </w:abstractNum>
  <w:abstractNum w:abstractNumId="10" w15:restartNumberingAfterBreak="0">
    <w:nsid w:val="7B960E15"/>
    <w:multiLevelType w:val="multilevel"/>
    <w:tmpl w:val="C9729B16"/>
    <w:lvl w:ilvl="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7E0026E9"/>
    <w:multiLevelType w:val="hybridMultilevel"/>
    <w:tmpl w:val="D58858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9D0518"/>
    <w:multiLevelType w:val="hybridMultilevel"/>
    <w:tmpl w:val="3F08A25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44874161">
    <w:abstractNumId w:val="9"/>
  </w:num>
  <w:num w:numId="2" w16cid:durableId="1120226532">
    <w:abstractNumId w:val="7"/>
  </w:num>
  <w:num w:numId="3" w16cid:durableId="1873224541">
    <w:abstractNumId w:val="4"/>
  </w:num>
  <w:num w:numId="4" w16cid:durableId="1965623275">
    <w:abstractNumId w:val="10"/>
  </w:num>
  <w:num w:numId="5" w16cid:durableId="831262057">
    <w:abstractNumId w:val="3"/>
  </w:num>
  <w:num w:numId="6" w16cid:durableId="766315784">
    <w:abstractNumId w:val="2"/>
  </w:num>
  <w:num w:numId="7" w16cid:durableId="1318849854">
    <w:abstractNumId w:val="6"/>
  </w:num>
  <w:num w:numId="8" w16cid:durableId="13384213">
    <w:abstractNumId w:val="11"/>
  </w:num>
  <w:num w:numId="9" w16cid:durableId="1453791676">
    <w:abstractNumId w:val="12"/>
  </w:num>
  <w:num w:numId="10" w16cid:durableId="1388915162">
    <w:abstractNumId w:val="8"/>
  </w:num>
  <w:num w:numId="11" w16cid:durableId="1628777217">
    <w:abstractNumId w:val="0"/>
  </w:num>
  <w:num w:numId="12" w16cid:durableId="1646813658">
    <w:abstractNumId w:val="5"/>
  </w:num>
  <w:num w:numId="13" w16cid:durableId="326252490">
    <w:abstractNumId w:val="1"/>
  </w:num>
  <w:num w:numId="14" w16cid:durableId="15439046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67342044">
    <w:abstractNumId w:val="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8035985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B36"/>
    <w:rsid w:val="000022A8"/>
    <w:rsid w:val="000026F7"/>
    <w:rsid w:val="00004AEE"/>
    <w:rsid w:val="00015BA3"/>
    <w:rsid w:val="00020FCF"/>
    <w:rsid w:val="00021D77"/>
    <w:rsid w:val="00024DEF"/>
    <w:rsid w:val="0003087C"/>
    <w:rsid w:val="00031DC1"/>
    <w:rsid w:val="000338E5"/>
    <w:rsid w:val="00033B88"/>
    <w:rsid w:val="000400A3"/>
    <w:rsid w:val="0004116B"/>
    <w:rsid w:val="00046D35"/>
    <w:rsid w:val="000527E7"/>
    <w:rsid w:val="00052BB9"/>
    <w:rsid w:val="00055686"/>
    <w:rsid w:val="00057730"/>
    <w:rsid w:val="00060B10"/>
    <w:rsid w:val="000645F2"/>
    <w:rsid w:val="00065097"/>
    <w:rsid w:val="00073149"/>
    <w:rsid w:val="000741A0"/>
    <w:rsid w:val="00076758"/>
    <w:rsid w:val="000801B9"/>
    <w:rsid w:val="00080310"/>
    <w:rsid w:val="000844F9"/>
    <w:rsid w:val="0008718F"/>
    <w:rsid w:val="00087C02"/>
    <w:rsid w:val="00092FE6"/>
    <w:rsid w:val="00093B01"/>
    <w:rsid w:val="00094B99"/>
    <w:rsid w:val="000A2CF1"/>
    <w:rsid w:val="000A67BE"/>
    <w:rsid w:val="000A6C3C"/>
    <w:rsid w:val="000B1E1C"/>
    <w:rsid w:val="000B2B98"/>
    <w:rsid w:val="000B414F"/>
    <w:rsid w:val="000B4B44"/>
    <w:rsid w:val="000B6CA4"/>
    <w:rsid w:val="000B7A52"/>
    <w:rsid w:val="000C37C0"/>
    <w:rsid w:val="000C40B3"/>
    <w:rsid w:val="000C6240"/>
    <w:rsid w:val="000C683A"/>
    <w:rsid w:val="000C6CDF"/>
    <w:rsid w:val="000D04BD"/>
    <w:rsid w:val="000D202D"/>
    <w:rsid w:val="000E0048"/>
    <w:rsid w:val="000E0FEE"/>
    <w:rsid w:val="000E1557"/>
    <w:rsid w:val="000E1D5D"/>
    <w:rsid w:val="000E4E78"/>
    <w:rsid w:val="000E63EA"/>
    <w:rsid w:val="000E71E5"/>
    <w:rsid w:val="000F1CD3"/>
    <w:rsid w:val="00100673"/>
    <w:rsid w:val="00100D8A"/>
    <w:rsid w:val="001063A1"/>
    <w:rsid w:val="0011689A"/>
    <w:rsid w:val="00127D38"/>
    <w:rsid w:val="0013464E"/>
    <w:rsid w:val="0013779B"/>
    <w:rsid w:val="0014786E"/>
    <w:rsid w:val="00147913"/>
    <w:rsid w:val="00150047"/>
    <w:rsid w:val="00151D57"/>
    <w:rsid w:val="001666C6"/>
    <w:rsid w:val="00176C75"/>
    <w:rsid w:val="00180100"/>
    <w:rsid w:val="0018057C"/>
    <w:rsid w:val="001827DA"/>
    <w:rsid w:val="00187103"/>
    <w:rsid w:val="0018796A"/>
    <w:rsid w:val="00190E81"/>
    <w:rsid w:val="00195007"/>
    <w:rsid w:val="0019636E"/>
    <w:rsid w:val="001A688C"/>
    <w:rsid w:val="001C2134"/>
    <w:rsid w:val="001C3CFE"/>
    <w:rsid w:val="001C3D18"/>
    <w:rsid w:val="001C55CD"/>
    <w:rsid w:val="001D1BDA"/>
    <w:rsid w:val="001D6582"/>
    <w:rsid w:val="001D6CC1"/>
    <w:rsid w:val="001E482D"/>
    <w:rsid w:val="001E58A4"/>
    <w:rsid w:val="001F299E"/>
    <w:rsid w:val="001F2FE1"/>
    <w:rsid w:val="001F4010"/>
    <w:rsid w:val="00201BE0"/>
    <w:rsid w:val="00212DB9"/>
    <w:rsid w:val="0022301B"/>
    <w:rsid w:val="002262FA"/>
    <w:rsid w:val="00232798"/>
    <w:rsid w:val="00232D51"/>
    <w:rsid w:val="00232EBE"/>
    <w:rsid w:val="00236017"/>
    <w:rsid w:val="002373E4"/>
    <w:rsid w:val="00242288"/>
    <w:rsid w:val="00242CBB"/>
    <w:rsid w:val="00243553"/>
    <w:rsid w:val="00246C30"/>
    <w:rsid w:val="00247108"/>
    <w:rsid w:val="00247753"/>
    <w:rsid w:val="00250AD2"/>
    <w:rsid w:val="002569F3"/>
    <w:rsid w:val="002618B6"/>
    <w:rsid w:val="00264A2C"/>
    <w:rsid w:val="00264B03"/>
    <w:rsid w:val="002651C0"/>
    <w:rsid w:val="00265B90"/>
    <w:rsid w:val="0027093A"/>
    <w:rsid w:val="0027187D"/>
    <w:rsid w:val="002735CA"/>
    <w:rsid w:val="00275D62"/>
    <w:rsid w:val="002819D3"/>
    <w:rsid w:val="00284869"/>
    <w:rsid w:val="0028580D"/>
    <w:rsid w:val="0029473B"/>
    <w:rsid w:val="00296098"/>
    <w:rsid w:val="002A737C"/>
    <w:rsid w:val="002B015E"/>
    <w:rsid w:val="002B1B70"/>
    <w:rsid w:val="002B223F"/>
    <w:rsid w:val="002C13B3"/>
    <w:rsid w:val="002C5CCC"/>
    <w:rsid w:val="002C5EA5"/>
    <w:rsid w:val="002C603F"/>
    <w:rsid w:val="002D179E"/>
    <w:rsid w:val="002D3FE4"/>
    <w:rsid w:val="002D4903"/>
    <w:rsid w:val="002D658A"/>
    <w:rsid w:val="002E06FA"/>
    <w:rsid w:val="002E14E9"/>
    <w:rsid w:val="002E20B6"/>
    <w:rsid w:val="002E2BDD"/>
    <w:rsid w:val="002E4F1C"/>
    <w:rsid w:val="002E54E3"/>
    <w:rsid w:val="002F4E76"/>
    <w:rsid w:val="002F66C7"/>
    <w:rsid w:val="002F6FD0"/>
    <w:rsid w:val="00300BBC"/>
    <w:rsid w:val="00305DD7"/>
    <w:rsid w:val="00307F68"/>
    <w:rsid w:val="0031368C"/>
    <w:rsid w:val="00317F6E"/>
    <w:rsid w:val="0032234D"/>
    <w:rsid w:val="00326632"/>
    <w:rsid w:val="00327623"/>
    <w:rsid w:val="003318B2"/>
    <w:rsid w:val="003330D3"/>
    <w:rsid w:val="00333551"/>
    <w:rsid w:val="0035111D"/>
    <w:rsid w:val="003532E0"/>
    <w:rsid w:val="00354292"/>
    <w:rsid w:val="00363D29"/>
    <w:rsid w:val="00364C50"/>
    <w:rsid w:val="00365FB6"/>
    <w:rsid w:val="00366A6C"/>
    <w:rsid w:val="003709D0"/>
    <w:rsid w:val="00390F53"/>
    <w:rsid w:val="00395273"/>
    <w:rsid w:val="003952C8"/>
    <w:rsid w:val="003A1487"/>
    <w:rsid w:val="003A2C67"/>
    <w:rsid w:val="003A32D0"/>
    <w:rsid w:val="003A4C98"/>
    <w:rsid w:val="003A58D7"/>
    <w:rsid w:val="003B195E"/>
    <w:rsid w:val="003B3BF2"/>
    <w:rsid w:val="003B3C7E"/>
    <w:rsid w:val="003B669F"/>
    <w:rsid w:val="003C476D"/>
    <w:rsid w:val="003C558D"/>
    <w:rsid w:val="003C5E8F"/>
    <w:rsid w:val="003C6CF6"/>
    <w:rsid w:val="003D034F"/>
    <w:rsid w:val="003D0F97"/>
    <w:rsid w:val="003D3638"/>
    <w:rsid w:val="003D62D1"/>
    <w:rsid w:val="003E17AF"/>
    <w:rsid w:val="003E2362"/>
    <w:rsid w:val="003E2E4D"/>
    <w:rsid w:val="003E4241"/>
    <w:rsid w:val="003E7D8F"/>
    <w:rsid w:val="003F1B7F"/>
    <w:rsid w:val="003F448A"/>
    <w:rsid w:val="003F5B09"/>
    <w:rsid w:val="003F75E2"/>
    <w:rsid w:val="0040468F"/>
    <w:rsid w:val="00413AAB"/>
    <w:rsid w:val="00416FA5"/>
    <w:rsid w:val="00426722"/>
    <w:rsid w:val="00426F5A"/>
    <w:rsid w:val="00431DE1"/>
    <w:rsid w:val="004357FB"/>
    <w:rsid w:val="0044016C"/>
    <w:rsid w:val="004452DB"/>
    <w:rsid w:val="004462BF"/>
    <w:rsid w:val="00446E8B"/>
    <w:rsid w:val="004507E6"/>
    <w:rsid w:val="00450ACC"/>
    <w:rsid w:val="00461617"/>
    <w:rsid w:val="004619E1"/>
    <w:rsid w:val="00466080"/>
    <w:rsid w:val="0047728B"/>
    <w:rsid w:val="004829D1"/>
    <w:rsid w:val="004868AC"/>
    <w:rsid w:val="00496A8F"/>
    <w:rsid w:val="004A7168"/>
    <w:rsid w:val="004A767A"/>
    <w:rsid w:val="004B1A42"/>
    <w:rsid w:val="004C24DA"/>
    <w:rsid w:val="004C3696"/>
    <w:rsid w:val="004C4EE3"/>
    <w:rsid w:val="004D0CBC"/>
    <w:rsid w:val="004D2C46"/>
    <w:rsid w:val="004D45C5"/>
    <w:rsid w:val="004E2D19"/>
    <w:rsid w:val="004E4DA6"/>
    <w:rsid w:val="004E62A3"/>
    <w:rsid w:val="004E7C61"/>
    <w:rsid w:val="004E7D9C"/>
    <w:rsid w:val="004F40F0"/>
    <w:rsid w:val="004F5CBA"/>
    <w:rsid w:val="005018C2"/>
    <w:rsid w:val="005122AA"/>
    <w:rsid w:val="00515111"/>
    <w:rsid w:val="00515D01"/>
    <w:rsid w:val="005164F7"/>
    <w:rsid w:val="005207A9"/>
    <w:rsid w:val="00522668"/>
    <w:rsid w:val="005247AC"/>
    <w:rsid w:val="00531D8F"/>
    <w:rsid w:val="00533688"/>
    <w:rsid w:val="00540AF2"/>
    <w:rsid w:val="00541C88"/>
    <w:rsid w:val="00541EC6"/>
    <w:rsid w:val="005430FB"/>
    <w:rsid w:val="005518D8"/>
    <w:rsid w:val="005528CE"/>
    <w:rsid w:val="00557E9E"/>
    <w:rsid w:val="00564730"/>
    <w:rsid w:val="00567028"/>
    <w:rsid w:val="00571838"/>
    <w:rsid w:val="00572B0A"/>
    <w:rsid w:val="00574F96"/>
    <w:rsid w:val="00576A84"/>
    <w:rsid w:val="00577451"/>
    <w:rsid w:val="00581CE6"/>
    <w:rsid w:val="005864FF"/>
    <w:rsid w:val="00591081"/>
    <w:rsid w:val="00591325"/>
    <w:rsid w:val="005A2A15"/>
    <w:rsid w:val="005A4786"/>
    <w:rsid w:val="005A4C59"/>
    <w:rsid w:val="005B2348"/>
    <w:rsid w:val="005B55E5"/>
    <w:rsid w:val="005B566D"/>
    <w:rsid w:val="005C0882"/>
    <w:rsid w:val="005C394E"/>
    <w:rsid w:val="005C7CD1"/>
    <w:rsid w:val="005D0E2E"/>
    <w:rsid w:val="005D2D4C"/>
    <w:rsid w:val="005D57AE"/>
    <w:rsid w:val="005E1F55"/>
    <w:rsid w:val="005E375B"/>
    <w:rsid w:val="005E3C66"/>
    <w:rsid w:val="005E6E4D"/>
    <w:rsid w:val="005F488A"/>
    <w:rsid w:val="005F4AE3"/>
    <w:rsid w:val="00601DAD"/>
    <w:rsid w:val="006044A1"/>
    <w:rsid w:val="00622CFC"/>
    <w:rsid w:val="00623AED"/>
    <w:rsid w:val="00627C50"/>
    <w:rsid w:val="0063339B"/>
    <w:rsid w:val="0063729C"/>
    <w:rsid w:val="006375AF"/>
    <w:rsid w:val="00637A83"/>
    <w:rsid w:val="00641703"/>
    <w:rsid w:val="00656500"/>
    <w:rsid w:val="00657BAF"/>
    <w:rsid w:val="00662023"/>
    <w:rsid w:val="00662036"/>
    <w:rsid w:val="006702E2"/>
    <w:rsid w:val="0067187E"/>
    <w:rsid w:val="00671B1B"/>
    <w:rsid w:val="00674A5B"/>
    <w:rsid w:val="006767AB"/>
    <w:rsid w:val="006812F2"/>
    <w:rsid w:val="00683938"/>
    <w:rsid w:val="0068773C"/>
    <w:rsid w:val="00693ADA"/>
    <w:rsid w:val="006975A1"/>
    <w:rsid w:val="006A45D3"/>
    <w:rsid w:val="006B7BF7"/>
    <w:rsid w:val="006B7CB6"/>
    <w:rsid w:val="006B7FCB"/>
    <w:rsid w:val="006C430D"/>
    <w:rsid w:val="006C57A3"/>
    <w:rsid w:val="006C5F63"/>
    <w:rsid w:val="006E1350"/>
    <w:rsid w:val="006E5B33"/>
    <w:rsid w:val="006E648C"/>
    <w:rsid w:val="006E66B8"/>
    <w:rsid w:val="006F301F"/>
    <w:rsid w:val="006F4B2D"/>
    <w:rsid w:val="006F6784"/>
    <w:rsid w:val="00712009"/>
    <w:rsid w:val="007124EF"/>
    <w:rsid w:val="00714D15"/>
    <w:rsid w:val="00714FCA"/>
    <w:rsid w:val="00721D71"/>
    <w:rsid w:val="0072275D"/>
    <w:rsid w:val="00722BB6"/>
    <w:rsid w:val="0072400C"/>
    <w:rsid w:val="00731290"/>
    <w:rsid w:val="00733F69"/>
    <w:rsid w:val="00735B9D"/>
    <w:rsid w:val="00740E1B"/>
    <w:rsid w:val="00742236"/>
    <w:rsid w:val="00747DB5"/>
    <w:rsid w:val="00747F7D"/>
    <w:rsid w:val="00755AC8"/>
    <w:rsid w:val="00757854"/>
    <w:rsid w:val="007600FD"/>
    <w:rsid w:val="007609C8"/>
    <w:rsid w:val="00760FFD"/>
    <w:rsid w:val="00761AB1"/>
    <w:rsid w:val="0076486B"/>
    <w:rsid w:val="00766C2C"/>
    <w:rsid w:val="00770173"/>
    <w:rsid w:val="0077104C"/>
    <w:rsid w:val="00775112"/>
    <w:rsid w:val="00777571"/>
    <w:rsid w:val="0078254A"/>
    <w:rsid w:val="00783A1C"/>
    <w:rsid w:val="00792D49"/>
    <w:rsid w:val="007B3570"/>
    <w:rsid w:val="007B4AA0"/>
    <w:rsid w:val="007B593F"/>
    <w:rsid w:val="007C26EC"/>
    <w:rsid w:val="007C2C24"/>
    <w:rsid w:val="007C3C57"/>
    <w:rsid w:val="007C55D8"/>
    <w:rsid w:val="007D64F5"/>
    <w:rsid w:val="007E254F"/>
    <w:rsid w:val="007E49C0"/>
    <w:rsid w:val="007F132B"/>
    <w:rsid w:val="007F332F"/>
    <w:rsid w:val="00800C6A"/>
    <w:rsid w:val="00802624"/>
    <w:rsid w:val="008033F9"/>
    <w:rsid w:val="00804F6E"/>
    <w:rsid w:val="00810B7C"/>
    <w:rsid w:val="008115B0"/>
    <w:rsid w:val="00814F13"/>
    <w:rsid w:val="00815D6C"/>
    <w:rsid w:val="00820C38"/>
    <w:rsid w:val="00824ADF"/>
    <w:rsid w:val="00825676"/>
    <w:rsid w:val="0083201A"/>
    <w:rsid w:val="00841D12"/>
    <w:rsid w:val="00846A3E"/>
    <w:rsid w:val="00850F9D"/>
    <w:rsid w:val="00851D90"/>
    <w:rsid w:val="00856F60"/>
    <w:rsid w:val="008600A2"/>
    <w:rsid w:val="00860213"/>
    <w:rsid w:val="00862B4B"/>
    <w:rsid w:val="0086669C"/>
    <w:rsid w:val="008779C2"/>
    <w:rsid w:val="008832D5"/>
    <w:rsid w:val="008836D7"/>
    <w:rsid w:val="008849D1"/>
    <w:rsid w:val="00890327"/>
    <w:rsid w:val="0089477E"/>
    <w:rsid w:val="008A12A3"/>
    <w:rsid w:val="008A28C0"/>
    <w:rsid w:val="008A33FF"/>
    <w:rsid w:val="008A45C0"/>
    <w:rsid w:val="008B0732"/>
    <w:rsid w:val="008D3422"/>
    <w:rsid w:val="008D3589"/>
    <w:rsid w:val="008D55F9"/>
    <w:rsid w:val="008F148A"/>
    <w:rsid w:val="008F3E2E"/>
    <w:rsid w:val="008F4086"/>
    <w:rsid w:val="00900076"/>
    <w:rsid w:val="00903601"/>
    <w:rsid w:val="00904DB9"/>
    <w:rsid w:val="00913C8D"/>
    <w:rsid w:val="00913EA5"/>
    <w:rsid w:val="00914C69"/>
    <w:rsid w:val="00923CA5"/>
    <w:rsid w:val="00925375"/>
    <w:rsid w:val="009256F4"/>
    <w:rsid w:val="009272E9"/>
    <w:rsid w:val="00933FF6"/>
    <w:rsid w:val="00934A55"/>
    <w:rsid w:val="009358E0"/>
    <w:rsid w:val="009415B2"/>
    <w:rsid w:val="00943212"/>
    <w:rsid w:val="009524E5"/>
    <w:rsid w:val="00952DF7"/>
    <w:rsid w:val="00955952"/>
    <w:rsid w:val="00962635"/>
    <w:rsid w:val="0096477A"/>
    <w:rsid w:val="00965EEC"/>
    <w:rsid w:val="00966F4B"/>
    <w:rsid w:val="00967EC0"/>
    <w:rsid w:val="00972E72"/>
    <w:rsid w:val="00976ADA"/>
    <w:rsid w:val="009770F9"/>
    <w:rsid w:val="00983873"/>
    <w:rsid w:val="009909E5"/>
    <w:rsid w:val="00991EAF"/>
    <w:rsid w:val="009938F5"/>
    <w:rsid w:val="0099769F"/>
    <w:rsid w:val="00997ABC"/>
    <w:rsid w:val="009A1442"/>
    <w:rsid w:val="009A36A3"/>
    <w:rsid w:val="009B4C77"/>
    <w:rsid w:val="009B751E"/>
    <w:rsid w:val="009C32B3"/>
    <w:rsid w:val="009C40D7"/>
    <w:rsid w:val="009D0E67"/>
    <w:rsid w:val="009D686C"/>
    <w:rsid w:val="009E1B2E"/>
    <w:rsid w:val="009E5FC4"/>
    <w:rsid w:val="009E674A"/>
    <w:rsid w:val="009F00DE"/>
    <w:rsid w:val="009F0768"/>
    <w:rsid w:val="009F1264"/>
    <w:rsid w:val="009F2056"/>
    <w:rsid w:val="009F4B80"/>
    <w:rsid w:val="009F5C14"/>
    <w:rsid w:val="009F7136"/>
    <w:rsid w:val="00A00E51"/>
    <w:rsid w:val="00A013DB"/>
    <w:rsid w:val="00A03AFB"/>
    <w:rsid w:val="00A05175"/>
    <w:rsid w:val="00A051B9"/>
    <w:rsid w:val="00A05674"/>
    <w:rsid w:val="00A07DBE"/>
    <w:rsid w:val="00A14470"/>
    <w:rsid w:val="00A2048D"/>
    <w:rsid w:val="00A206A5"/>
    <w:rsid w:val="00A21203"/>
    <w:rsid w:val="00A217AD"/>
    <w:rsid w:val="00A2544C"/>
    <w:rsid w:val="00A30F10"/>
    <w:rsid w:val="00A330A8"/>
    <w:rsid w:val="00A34500"/>
    <w:rsid w:val="00A34E48"/>
    <w:rsid w:val="00A4025D"/>
    <w:rsid w:val="00A41851"/>
    <w:rsid w:val="00A51197"/>
    <w:rsid w:val="00A51577"/>
    <w:rsid w:val="00A52297"/>
    <w:rsid w:val="00A56BA6"/>
    <w:rsid w:val="00A61015"/>
    <w:rsid w:val="00A63A28"/>
    <w:rsid w:val="00A651A7"/>
    <w:rsid w:val="00A71F2E"/>
    <w:rsid w:val="00A731F1"/>
    <w:rsid w:val="00A73F86"/>
    <w:rsid w:val="00A74901"/>
    <w:rsid w:val="00A75CCF"/>
    <w:rsid w:val="00A76BB6"/>
    <w:rsid w:val="00A8750D"/>
    <w:rsid w:val="00A95406"/>
    <w:rsid w:val="00AA2540"/>
    <w:rsid w:val="00AA4837"/>
    <w:rsid w:val="00AB192E"/>
    <w:rsid w:val="00AB2DBD"/>
    <w:rsid w:val="00AB339C"/>
    <w:rsid w:val="00AB42DC"/>
    <w:rsid w:val="00AB592B"/>
    <w:rsid w:val="00AC04A6"/>
    <w:rsid w:val="00AC076A"/>
    <w:rsid w:val="00AD14FE"/>
    <w:rsid w:val="00AD18A4"/>
    <w:rsid w:val="00AD2E60"/>
    <w:rsid w:val="00AD54A3"/>
    <w:rsid w:val="00AE0E99"/>
    <w:rsid w:val="00AE75BA"/>
    <w:rsid w:val="00AE7B6B"/>
    <w:rsid w:val="00AF0254"/>
    <w:rsid w:val="00AF4019"/>
    <w:rsid w:val="00AF47F3"/>
    <w:rsid w:val="00AF52B8"/>
    <w:rsid w:val="00AF5ED3"/>
    <w:rsid w:val="00AF6555"/>
    <w:rsid w:val="00AF66ED"/>
    <w:rsid w:val="00B0340D"/>
    <w:rsid w:val="00B1216B"/>
    <w:rsid w:val="00B12C34"/>
    <w:rsid w:val="00B15618"/>
    <w:rsid w:val="00B168E8"/>
    <w:rsid w:val="00B20256"/>
    <w:rsid w:val="00B20966"/>
    <w:rsid w:val="00B33ED0"/>
    <w:rsid w:val="00B416F3"/>
    <w:rsid w:val="00B527D2"/>
    <w:rsid w:val="00B543DA"/>
    <w:rsid w:val="00B61B46"/>
    <w:rsid w:val="00B66C31"/>
    <w:rsid w:val="00B71FEE"/>
    <w:rsid w:val="00B73880"/>
    <w:rsid w:val="00B740DB"/>
    <w:rsid w:val="00B83E77"/>
    <w:rsid w:val="00B87C36"/>
    <w:rsid w:val="00B91C0C"/>
    <w:rsid w:val="00B96AF5"/>
    <w:rsid w:val="00BA1135"/>
    <w:rsid w:val="00BA47FD"/>
    <w:rsid w:val="00BA50FA"/>
    <w:rsid w:val="00BA7E2B"/>
    <w:rsid w:val="00BB5117"/>
    <w:rsid w:val="00BC7733"/>
    <w:rsid w:val="00BD0900"/>
    <w:rsid w:val="00BD62CE"/>
    <w:rsid w:val="00BE0743"/>
    <w:rsid w:val="00BE61A8"/>
    <w:rsid w:val="00BE6488"/>
    <w:rsid w:val="00BE7D0A"/>
    <w:rsid w:val="00BF170F"/>
    <w:rsid w:val="00BF27E4"/>
    <w:rsid w:val="00BF44A3"/>
    <w:rsid w:val="00BF6B74"/>
    <w:rsid w:val="00C00FB8"/>
    <w:rsid w:val="00C07DE8"/>
    <w:rsid w:val="00C13041"/>
    <w:rsid w:val="00C15122"/>
    <w:rsid w:val="00C16865"/>
    <w:rsid w:val="00C16B54"/>
    <w:rsid w:val="00C256AA"/>
    <w:rsid w:val="00C33DB8"/>
    <w:rsid w:val="00C373A3"/>
    <w:rsid w:val="00C37AB4"/>
    <w:rsid w:val="00C42E69"/>
    <w:rsid w:val="00C47937"/>
    <w:rsid w:val="00C53B38"/>
    <w:rsid w:val="00C56630"/>
    <w:rsid w:val="00C6612A"/>
    <w:rsid w:val="00C67195"/>
    <w:rsid w:val="00C679DB"/>
    <w:rsid w:val="00C702EB"/>
    <w:rsid w:val="00C70A7A"/>
    <w:rsid w:val="00C71902"/>
    <w:rsid w:val="00C73D64"/>
    <w:rsid w:val="00C8450F"/>
    <w:rsid w:val="00C861D2"/>
    <w:rsid w:val="00C87409"/>
    <w:rsid w:val="00CA36CA"/>
    <w:rsid w:val="00CB20D6"/>
    <w:rsid w:val="00CB24B3"/>
    <w:rsid w:val="00CB29EB"/>
    <w:rsid w:val="00CB6F21"/>
    <w:rsid w:val="00CC0E03"/>
    <w:rsid w:val="00CC4984"/>
    <w:rsid w:val="00CC546B"/>
    <w:rsid w:val="00CC60C8"/>
    <w:rsid w:val="00CC7D27"/>
    <w:rsid w:val="00CD547C"/>
    <w:rsid w:val="00CE56BD"/>
    <w:rsid w:val="00CE63A4"/>
    <w:rsid w:val="00CF56B5"/>
    <w:rsid w:val="00D021A4"/>
    <w:rsid w:val="00D026F9"/>
    <w:rsid w:val="00D05322"/>
    <w:rsid w:val="00D06324"/>
    <w:rsid w:val="00D07871"/>
    <w:rsid w:val="00D07B36"/>
    <w:rsid w:val="00D13A53"/>
    <w:rsid w:val="00D1677D"/>
    <w:rsid w:val="00D263C7"/>
    <w:rsid w:val="00D2690A"/>
    <w:rsid w:val="00D271D9"/>
    <w:rsid w:val="00D3061C"/>
    <w:rsid w:val="00D32525"/>
    <w:rsid w:val="00D32C78"/>
    <w:rsid w:val="00D347D3"/>
    <w:rsid w:val="00D367A2"/>
    <w:rsid w:val="00D41FEB"/>
    <w:rsid w:val="00D4478C"/>
    <w:rsid w:val="00D45F03"/>
    <w:rsid w:val="00D50194"/>
    <w:rsid w:val="00D50E38"/>
    <w:rsid w:val="00D51C33"/>
    <w:rsid w:val="00D537DB"/>
    <w:rsid w:val="00D60AFD"/>
    <w:rsid w:val="00D6216B"/>
    <w:rsid w:val="00D63950"/>
    <w:rsid w:val="00D63A9D"/>
    <w:rsid w:val="00D703F3"/>
    <w:rsid w:val="00D7088D"/>
    <w:rsid w:val="00D712AE"/>
    <w:rsid w:val="00D84705"/>
    <w:rsid w:val="00D874D5"/>
    <w:rsid w:val="00D94590"/>
    <w:rsid w:val="00D9563A"/>
    <w:rsid w:val="00D97B5C"/>
    <w:rsid w:val="00DA00E7"/>
    <w:rsid w:val="00DA10DA"/>
    <w:rsid w:val="00DA1D7C"/>
    <w:rsid w:val="00DA2787"/>
    <w:rsid w:val="00DC1A37"/>
    <w:rsid w:val="00DD06C6"/>
    <w:rsid w:val="00DD4A09"/>
    <w:rsid w:val="00DD6981"/>
    <w:rsid w:val="00DD6BEB"/>
    <w:rsid w:val="00DE0DEC"/>
    <w:rsid w:val="00DE108D"/>
    <w:rsid w:val="00DE3DE1"/>
    <w:rsid w:val="00DE485C"/>
    <w:rsid w:val="00DE6128"/>
    <w:rsid w:val="00DE6580"/>
    <w:rsid w:val="00DE746E"/>
    <w:rsid w:val="00DF075F"/>
    <w:rsid w:val="00DF12FA"/>
    <w:rsid w:val="00DF1BEC"/>
    <w:rsid w:val="00DF29C6"/>
    <w:rsid w:val="00DF4BA7"/>
    <w:rsid w:val="00DF7735"/>
    <w:rsid w:val="00DF7D01"/>
    <w:rsid w:val="00E0326D"/>
    <w:rsid w:val="00E05D41"/>
    <w:rsid w:val="00E0656C"/>
    <w:rsid w:val="00E106B6"/>
    <w:rsid w:val="00E143CF"/>
    <w:rsid w:val="00E17A38"/>
    <w:rsid w:val="00E17F80"/>
    <w:rsid w:val="00E214DB"/>
    <w:rsid w:val="00E21C66"/>
    <w:rsid w:val="00E250BB"/>
    <w:rsid w:val="00E27649"/>
    <w:rsid w:val="00E307F0"/>
    <w:rsid w:val="00E330F2"/>
    <w:rsid w:val="00E338AD"/>
    <w:rsid w:val="00E340DD"/>
    <w:rsid w:val="00E340E4"/>
    <w:rsid w:val="00E35D5F"/>
    <w:rsid w:val="00E373FF"/>
    <w:rsid w:val="00E377BB"/>
    <w:rsid w:val="00E41C7A"/>
    <w:rsid w:val="00E44577"/>
    <w:rsid w:val="00E456CA"/>
    <w:rsid w:val="00E466BF"/>
    <w:rsid w:val="00E46860"/>
    <w:rsid w:val="00E47686"/>
    <w:rsid w:val="00E605F6"/>
    <w:rsid w:val="00E618B6"/>
    <w:rsid w:val="00E626DA"/>
    <w:rsid w:val="00E701DF"/>
    <w:rsid w:val="00E74056"/>
    <w:rsid w:val="00E819FC"/>
    <w:rsid w:val="00E86F80"/>
    <w:rsid w:val="00E8705B"/>
    <w:rsid w:val="00E87B78"/>
    <w:rsid w:val="00E91AFB"/>
    <w:rsid w:val="00E92A0F"/>
    <w:rsid w:val="00E92ECD"/>
    <w:rsid w:val="00E93B4E"/>
    <w:rsid w:val="00E97054"/>
    <w:rsid w:val="00E975E9"/>
    <w:rsid w:val="00EB0C35"/>
    <w:rsid w:val="00EB1300"/>
    <w:rsid w:val="00EB6F3E"/>
    <w:rsid w:val="00EB72C2"/>
    <w:rsid w:val="00EB7E26"/>
    <w:rsid w:val="00EB7F80"/>
    <w:rsid w:val="00EC2BAF"/>
    <w:rsid w:val="00EC6F6C"/>
    <w:rsid w:val="00ED67C9"/>
    <w:rsid w:val="00ED70C9"/>
    <w:rsid w:val="00EE5D21"/>
    <w:rsid w:val="00EF035E"/>
    <w:rsid w:val="00EF1714"/>
    <w:rsid w:val="00EF35AB"/>
    <w:rsid w:val="00EF4DC3"/>
    <w:rsid w:val="00EF6B20"/>
    <w:rsid w:val="00EF7E31"/>
    <w:rsid w:val="00F0180A"/>
    <w:rsid w:val="00F020FE"/>
    <w:rsid w:val="00F04F95"/>
    <w:rsid w:val="00F15537"/>
    <w:rsid w:val="00F21263"/>
    <w:rsid w:val="00F23A69"/>
    <w:rsid w:val="00F23DB1"/>
    <w:rsid w:val="00F2747E"/>
    <w:rsid w:val="00F27682"/>
    <w:rsid w:val="00F304CD"/>
    <w:rsid w:val="00F3476E"/>
    <w:rsid w:val="00F37504"/>
    <w:rsid w:val="00F41202"/>
    <w:rsid w:val="00F43E62"/>
    <w:rsid w:val="00F45387"/>
    <w:rsid w:val="00F454FF"/>
    <w:rsid w:val="00F566EE"/>
    <w:rsid w:val="00F57086"/>
    <w:rsid w:val="00F57E13"/>
    <w:rsid w:val="00F62A69"/>
    <w:rsid w:val="00F65A25"/>
    <w:rsid w:val="00F65C7A"/>
    <w:rsid w:val="00F66547"/>
    <w:rsid w:val="00F769E1"/>
    <w:rsid w:val="00F85933"/>
    <w:rsid w:val="00F8656E"/>
    <w:rsid w:val="00F87EBD"/>
    <w:rsid w:val="00F90468"/>
    <w:rsid w:val="00F93A57"/>
    <w:rsid w:val="00F955CE"/>
    <w:rsid w:val="00F97054"/>
    <w:rsid w:val="00FA24A6"/>
    <w:rsid w:val="00FA53B6"/>
    <w:rsid w:val="00FA584F"/>
    <w:rsid w:val="00FA58B6"/>
    <w:rsid w:val="00FB02C3"/>
    <w:rsid w:val="00FB3592"/>
    <w:rsid w:val="00FC1AB6"/>
    <w:rsid w:val="00FC3C14"/>
    <w:rsid w:val="00FC5C50"/>
    <w:rsid w:val="00FD1C33"/>
    <w:rsid w:val="00FE05AE"/>
    <w:rsid w:val="00FE295D"/>
    <w:rsid w:val="00FE2A6C"/>
    <w:rsid w:val="00FE3710"/>
    <w:rsid w:val="00FE5218"/>
    <w:rsid w:val="00FF72FC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AEDB24"/>
  <w15:chartTrackingRefBased/>
  <w15:docId w15:val="{63C70DB2-020D-40D5-B0D4-9F2A19C4B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17AF"/>
    <w:rPr>
      <w:sz w:val="24"/>
      <w:szCs w:val="24"/>
      <w:lang w:eastAsia="en-GB"/>
    </w:rPr>
  </w:style>
  <w:style w:type="paragraph" w:styleId="1">
    <w:name w:val="heading 1"/>
    <w:basedOn w:val="a"/>
    <w:next w:val="a"/>
    <w:link w:val="10"/>
    <w:autoRedefine/>
    <w:uiPriority w:val="99"/>
    <w:qFormat/>
    <w:rsid w:val="00851D90"/>
    <w:pPr>
      <w:keepNext/>
      <w:widowControl w:val="0"/>
      <w:autoSpaceDE w:val="0"/>
      <w:autoSpaceDN w:val="0"/>
      <w:adjustRightInd w:val="0"/>
      <w:spacing w:before="360" w:after="360"/>
      <w:ind w:left="709"/>
      <w:jc w:val="center"/>
      <w:outlineLvl w:val="0"/>
    </w:pPr>
    <w:rPr>
      <w:b/>
      <w:bCs/>
      <w:caps/>
    </w:rPr>
  </w:style>
  <w:style w:type="paragraph" w:styleId="20">
    <w:name w:val="heading 2"/>
    <w:basedOn w:val="a"/>
    <w:next w:val="a"/>
    <w:link w:val="21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851D90"/>
    <w:rPr>
      <w:b/>
      <w:bCs/>
      <w:caps/>
      <w:sz w:val="24"/>
      <w:szCs w:val="24"/>
    </w:rPr>
  </w:style>
  <w:style w:type="character" w:customStyle="1" w:styleId="21">
    <w:name w:val="Заголовок 2 Знак"/>
    <w:link w:val="20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customStyle="1" w:styleId="a3">
    <w:name w:val="Название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Название Знак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link w:val="a5"/>
    <w:uiPriority w:val="99"/>
    <w:semiHidden/>
    <w:locked/>
    <w:rsid w:val="005A2A15"/>
    <w:rPr>
      <w:rFonts w:cs="Times New Roman"/>
      <w:sz w:val="24"/>
      <w:szCs w:val="24"/>
    </w:rPr>
  </w:style>
  <w:style w:type="paragraph" w:styleId="a7">
    <w:name w:val="header"/>
    <w:basedOn w:val="a"/>
    <w:link w:val="a8"/>
    <w:uiPriority w:val="99"/>
    <w:unhideWhenUsed/>
    <w:rsid w:val="00D07B36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D07B36"/>
    <w:rPr>
      <w:sz w:val="24"/>
      <w:szCs w:val="24"/>
    </w:rPr>
  </w:style>
  <w:style w:type="paragraph" w:styleId="a9">
    <w:name w:val="footer"/>
    <w:basedOn w:val="a"/>
    <w:link w:val="aa"/>
    <w:uiPriority w:val="99"/>
    <w:unhideWhenUsed/>
    <w:rsid w:val="00D07B36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D07B36"/>
    <w:rPr>
      <w:sz w:val="24"/>
      <w:szCs w:val="24"/>
    </w:rPr>
  </w:style>
  <w:style w:type="paragraph" w:styleId="ab">
    <w:name w:val="TOC Heading"/>
    <w:basedOn w:val="1"/>
    <w:next w:val="a"/>
    <w:uiPriority w:val="39"/>
    <w:unhideWhenUsed/>
    <w:qFormat/>
    <w:rsid w:val="00D07B36"/>
    <w:pPr>
      <w:keepLines/>
      <w:widowControl/>
      <w:autoSpaceDE/>
      <w:autoSpaceDN/>
      <w:adjustRightInd/>
      <w:spacing w:before="240" w:line="259" w:lineRule="auto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styleId="11">
    <w:name w:val="toc 1"/>
    <w:basedOn w:val="a"/>
    <w:next w:val="a"/>
    <w:autoRedefine/>
    <w:uiPriority w:val="39"/>
    <w:locked/>
    <w:rsid w:val="00637A83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31">
    <w:name w:val="toc 3"/>
    <w:basedOn w:val="a"/>
    <w:next w:val="a"/>
    <w:autoRedefine/>
    <w:uiPriority w:val="39"/>
    <w:locked/>
    <w:rsid w:val="00D07B36"/>
    <w:pPr>
      <w:ind w:left="480"/>
    </w:pPr>
    <w:rPr>
      <w:rFonts w:asciiTheme="minorHAnsi" w:hAnsiTheme="minorHAnsi" w:cstheme="minorHAnsi"/>
      <w:sz w:val="20"/>
      <w:szCs w:val="20"/>
    </w:rPr>
  </w:style>
  <w:style w:type="character" w:styleId="ac">
    <w:name w:val="Hyperlink"/>
    <w:uiPriority w:val="99"/>
    <w:unhideWhenUsed/>
    <w:rsid w:val="00D07B36"/>
    <w:rPr>
      <w:color w:val="0563C1"/>
      <w:u w:val="single"/>
    </w:rPr>
  </w:style>
  <w:style w:type="paragraph" w:styleId="22">
    <w:name w:val="toc 2"/>
    <w:basedOn w:val="a"/>
    <w:next w:val="a"/>
    <w:autoRedefine/>
    <w:uiPriority w:val="39"/>
    <w:unhideWhenUsed/>
    <w:locked/>
    <w:rsid w:val="00D07B36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customStyle="1" w:styleId="ad">
    <w:name w:val="Таблица"/>
    <w:rsid w:val="001666C6"/>
    <w:pPr>
      <w:spacing w:line="240" w:lineRule="atLeast"/>
      <w:jc w:val="center"/>
    </w:pPr>
    <w:rPr>
      <w:spacing w:val="-8"/>
      <w:sz w:val="18"/>
    </w:rPr>
  </w:style>
  <w:style w:type="paragraph" w:styleId="ae">
    <w:name w:val="List Paragraph"/>
    <w:basedOn w:val="a"/>
    <w:uiPriority w:val="34"/>
    <w:qFormat/>
    <w:rsid w:val="00326632"/>
    <w:pPr>
      <w:ind w:left="720"/>
      <w:contextualSpacing/>
    </w:pPr>
  </w:style>
  <w:style w:type="paragraph" w:customStyle="1" w:styleId="12">
    <w:name w:val="Заг1"/>
    <w:basedOn w:val="1"/>
    <w:autoRedefine/>
    <w:qFormat/>
    <w:rsid w:val="00242288"/>
    <w:pPr>
      <w:jc w:val="left"/>
    </w:pPr>
    <w:rPr>
      <w:caps w:val="0"/>
    </w:rPr>
  </w:style>
  <w:style w:type="paragraph" w:customStyle="1" w:styleId="2">
    <w:name w:val="Заг2"/>
    <w:basedOn w:val="20"/>
    <w:qFormat/>
    <w:rsid w:val="00B20966"/>
    <w:pPr>
      <w:numPr>
        <w:ilvl w:val="1"/>
        <w:numId w:val="1"/>
      </w:numPr>
      <w:spacing w:before="240" w:after="240"/>
      <w:jc w:val="left"/>
    </w:pPr>
    <w:rPr>
      <w:sz w:val="24"/>
    </w:rPr>
  </w:style>
  <w:style w:type="paragraph" w:styleId="HTML">
    <w:name w:val="HTML Preformatted"/>
    <w:basedOn w:val="a"/>
    <w:link w:val="HTML0"/>
    <w:uiPriority w:val="99"/>
    <w:unhideWhenUsed/>
    <w:rsid w:val="004267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426722"/>
    <w:rPr>
      <w:rFonts w:ascii="Courier New" w:hAnsi="Courier New" w:cs="Courier New"/>
    </w:rPr>
  </w:style>
  <w:style w:type="character" w:styleId="af">
    <w:name w:val="Emphasis"/>
    <w:basedOn w:val="a0"/>
    <w:qFormat/>
    <w:locked/>
    <w:rsid w:val="00A2048D"/>
    <w:rPr>
      <w:i/>
      <w:iCs/>
    </w:rPr>
  </w:style>
  <w:style w:type="paragraph" w:styleId="41">
    <w:name w:val="toc 4"/>
    <w:basedOn w:val="a"/>
    <w:next w:val="a"/>
    <w:autoRedefine/>
    <w:locked/>
    <w:rsid w:val="00D271D9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locked/>
    <w:rsid w:val="00D271D9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locked/>
    <w:rsid w:val="00D271D9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locked/>
    <w:rsid w:val="00D271D9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locked/>
    <w:rsid w:val="00D271D9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locked/>
    <w:rsid w:val="00D271D9"/>
    <w:pPr>
      <w:ind w:left="1920"/>
    </w:pPr>
    <w:rPr>
      <w:rFonts w:asciiTheme="minorHAnsi" w:hAnsiTheme="minorHAnsi" w:cstheme="minorHAnsi"/>
      <w:sz w:val="20"/>
      <w:szCs w:val="20"/>
    </w:rPr>
  </w:style>
  <w:style w:type="paragraph" w:styleId="af0">
    <w:name w:val="Normal (Web)"/>
    <w:basedOn w:val="a"/>
    <w:uiPriority w:val="99"/>
    <w:semiHidden/>
    <w:unhideWhenUsed/>
    <w:rsid w:val="00450ACC"/>
  </w:style>
  <w:style w:type="table" w:styleId="af1">
    <w:name w:val="Table Grid"/>
    <w:basedOn w:val="a1"/>
    <w:uiPriority w:val="39"/>
    <w:locked/>
    <w:rsid w:val="00A515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2">
    <w:name w:val="Рисунок"/>
    <w:basedOn w:val="a"/>
    <w:qFormat/>
    <w:rsid w:val="003A4C98"/>
    <w:pPr>
      <w:spacing w:line="360" w:lineRule="auto"/>
      <w:jc w:val="center"/>
    </w:pPr>
    <w:rPr>
      <w:sz w:val="28"/>
      <w:lang w:eastAsia="ru-RU"/>
    </w:rPr>
  </w:style>
  <w:style w:type="paragraph" w:customStyle="1" w:styleId="af3">
    <w:name w:val="Раздел"/>
    <w:basedOn w:val="1"/>
    <w:link w:val="Char"/>
    <w:qFormat/>
    <w:rsid w:val="00DE108D"/>
    <w:pPr>
      <w:spacing w:beforeLines="100" w:before="100" w:afterLines="100" w:after="100" w:line="360" w:lineRule="auto"/>
      <w:ind w:left="0"/>
    </w:pPr>
    <w:rPr>
      <w:caps w:val="0"/>
      <w:sz w:val="32"/>
      <w:szCs w:val="28"/>
      <w:lang w:eastAsia="ru-RU"/>
    </w:rPr>
  </w:style>
  <w:style w:type="character" w:customStyle="1" w:styleId="Char">
    <w:name w:val="Раздел Char"/>
    <w:link w:val="af3"/>
    <w:qFormat/>
    <w:rsid w:val="00DE108D"/>
    <w:rPr>
      <w:b/>
      <w:bCs/>
      <w:sz w:val="32"/>
      <w:szCs w:val="28"/>
    </w:rPr>
  </w:style>
  <w:style w:type="paragraph" w:customStyle="1" w:styleId="af4">
    <w:name w:val="Обзац"/>
    <w:link w:val="af5"/>
    <w:qFormat/>
    <w:rsid w:val="000E4E78"/>
    <w:pPr>
      <w:spacing w:line="360" w:lineRule="auto"/>
      <w:ind w:firstLine="709"/>
      <w:jc w:val="both"/>
    </w:pPr>
    <w:rPr>
      <w:rFonts w:eastAsiaTheme="majorEastAsia" w:cstheme="majorBidi"/>
      <w:sz w:val="24"/>
      <w:szCs w:val="24"/>
    </w:rPr>
  </w:style>
  <w:style w:type="character" w:customStyle="1" w:styleId="af5">
    <w:name w:val="Обзац Знак"/>
    <w:basedOn w:val="a0"/>
    <w:link w:val="af4"/>
    <w:rsid w:val="000E4E78"/>
    <w:rPr>
      <w:rFonts w:eastAsiaTheme="majorEastAsia" w:cstheme="majorBidi"/>
      <w:sz w:val="24"/>
      <w:szCs w:val="24"/>
    </w:rPr>
  </w:style>
  <w:style w:type="character" w:styleId="af6">
    <w:name w:val="Placeholder Text"/>
    <w:basedOn w:val="a0"/>
    <w:uiPriority w:val="99"/>
    <w:semiHidden/>
    <w:rsid w:val="00F8656E"/>
    <w:rPr>
      <w:color w:val="666666"/>
    </w:rPr>
  </w:style>
  <w:style w:type="character" w:styleId="af7">
    <w:name w:val="Unresolved Mention"/>
    <w:basedOn w:val="a0"/>
    <w:uiPriority w:val="99"/>
    <w:semiHidden/>
    <w:unhideWhenUsed/>
    <w:rsid w:val="00EB7F80"/>
    <w:rPr>
      <w:color w:val="605E5C"/>
      <w:shd w:val="clear" w:color="auto" w:fill="E1DFDD"/>
    </w:rPr>
  </w:style>
  <w:style w:type="character" w:styleId="af8">
    <w:name w:val="FollowedHyperlink"/>
    <w:basedOn w:val="a0"/>
    <w:uiPriority w:val="99"/>
    <w:semiHidden/>
    <w:unhideWhenUsed/>
    <w:rsid w:val="00CE56BD"/>
    <w:rPr>
      <w:color w:val="954F72" w:themeColor="followedHyperlink"/>
      <w:u w:val="single"/>
    </w:rPr>
  </w:style>
  <w:style w:type="paragraph" w:customStyle="1" w:styleId="Default">
    <w:name w:val="Default"/>
    <w:rsid w:val="00997ABC"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8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9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3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5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24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0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9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2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2866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9837427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5928730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384172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17344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08018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85252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17063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2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7452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56671650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6275513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370814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66300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27271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122995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879467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03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765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71454231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4224430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735779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07057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41893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949434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0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0342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7854475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9739435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771016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44275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6251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98364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47955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81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75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3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4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8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003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5191176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41538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861504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182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715392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30552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5475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89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6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6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5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15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132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59324740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8885498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436086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55615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30042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81189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174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3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3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0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4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73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25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980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7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0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4493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7055168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4386071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160313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6689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89535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60459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67034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679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3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78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1416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7436758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20494650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0356179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881319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8627010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828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17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7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77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6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016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0423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115095466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5656402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045895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414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75106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91269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78118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105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9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20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72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4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67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96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83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1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99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70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6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5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9234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7074179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6854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800685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629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3668390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27401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95058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655798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665628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298531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600721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01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1587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6436864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</w:divsChild>
            </w:div>
          </w:divsChild>
        </w:div>
      </w:divsChild>
    </w:div>
    <w:div w:id="44172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51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47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38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8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3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8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82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5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9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3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9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65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81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762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54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79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1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6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7386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63608926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4851325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718051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23405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7989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4582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239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9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7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873177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621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808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17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445419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812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44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2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2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4219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8431104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74098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5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6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50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09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83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892884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362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649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0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068413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608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7492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4362341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6908809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55701056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9649349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3734354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68147308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9940590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0957899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10799096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0425779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5447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76869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44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37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20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6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82413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0980604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3207644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51249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6218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30572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54216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95742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448695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562133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383795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52895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9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72308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31496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</w:divsChild>
            </w:div>
          </w:divsChild>
        </w:div>
      </w:divsChild>
    </w:div>
    <w:div w:id="81514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2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5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3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946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37473682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700237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455741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1546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38046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61792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935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4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7435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76874322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6800134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551453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1729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07611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733263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947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7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9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8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96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0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1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67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74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66415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2310235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1808418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264157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32054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4299639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84790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67924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636832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684933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568077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464854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36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6854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9921830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</w:divsChild>
            </w:div>
          </w:divsChild>
        </w:div>
      </w:divsChild>
    </w:div>
    <w:div w:id="9662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7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7818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6645995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2455065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</w:divsChild>
            </w:div>
          </w:divsChild>
        </w:div>
        <w:div w:id="66914385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390343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97957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4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0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57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0222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24749276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0374750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231056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57832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89035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5686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642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79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84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99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40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8557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42792208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1999421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379479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78066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91611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557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342514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590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0941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61914610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0317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33666">
          <w:marLeft w:val="150"/>
          <w:marRight w:val="0"/>
          <w:marTop w:val="0"/>
          <w:marBottom w:val="75"/>
          <w:divBdr>
            <w:top w:val="single" w:sz="6" w:space="4" w:color="A0A0A0"/>
            <w:left w:val="single" w:sz="6" w:space="4" w:color="A0A0A0"/>
            <w:bottom w:val="single" w:sz="6" w:space="4" w:color="A0A0A0"/>
            <w:right w:val="single" w:sz="6" w:space="4" w:color="A0A0A0"/>
          </w:divBdr>
        </w:div>
        <w:div w:id="867765177">
          <w:marLeft w:val="150"/>
          <w:marRight w:val="0"/>
          <w:marTop w:val="0"/>
          <w:marBottom w:val="75"/>
          <w:divBdr>
            <w:top w:val="single" w:sz="6" w:space="4" w:color="A0A0A0"/>
            <w:left w:val="single" w:sz="6" w:space="4" w:color="A0A0A0"/>
            <w:bottom w:val="single" w:sz="6" w:space="4" w:color="A0A0A0"/>
            <w:right w:val="single" w:sz="6" w:space="4" w:color="A0A0A0"/>
          </w:divBdr>
        </w:div>
      </w:divsChild>
    </w:div>
    <w:div w:id="103307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8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30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85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48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59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48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8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33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02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8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83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6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48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6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364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920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1974079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58723440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9448662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14407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92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99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5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69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03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3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460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23778941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6949434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18284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16331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71149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925502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184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47905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679205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2795839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68449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1869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6187233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980693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09811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323433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018775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301689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886526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2178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8104886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</w:divsChild>
            </w:div>
          </w:divsChild>
        </w:div>
      </w:divsChild>
    </w:div>
    <w:div w:id="11949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4629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67483842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3595325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75958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7929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75761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702902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47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013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78481332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660479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800388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84904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92063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25954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3829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783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574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12260844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6111087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629885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727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80403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50385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04909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038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51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24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13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20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10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87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520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463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33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2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8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41132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28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949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86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109557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275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65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53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77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1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73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825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4653315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92822372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53118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3553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5336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26663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78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86199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2046326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8703374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122831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7963596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84405505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2901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0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6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1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20686730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451272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847322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23836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89322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92701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76716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964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484210">
          <w:marLeft w:val="150"/>
          <w:marRight w:val="0"/>
          <w:marTop w:val="0"/>
          <w:marBottom w:val="75"/>
          <w:divBdr>
            <w:top w:val="single" w:sz="6" w:space="4" w:color="A0A0A0"/>
            <w:left w:val="single" w:sz="6" w:space="4" w:color="A0A0A0"/>
            <w:bottom w:val="single" w:sz="6" w:space="4" w:color="A0A0A0"/>
            <w:right w:val="single" w:sz="6" w:space="4" w:color="A0A0A0"/>
          </w:divBdr>
        </w:div>
        <w:div w:id="811799075">
          <w:marLeft w:val="150"/>
          <w:marRight w:val="0"/>
          <w:marTop w:val="0"/>
          <w:marBottom w:val="75"/>
          <w:divBdr>
            <w:top w:val="single" w:sz="6" w:space="4" w:color="A0A0A0"/>
            <w:left w:val="single" w:sz="6" w:space="4" w:color="A0A0A0"/>
            <w:bottom w:val="single" w:sz="6" w:space="4" w:color="A0A0A0"/>
            <w:right w:val="single" w:sz="6" w:space="4" w:color="A0A0A0"/>
          </w:divBdr>
        </w:div>
      </w:divsChild>
    </w:div>
    <w:div w:id="132489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4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97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7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8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09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1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1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16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7728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104376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8983679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61923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4499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59770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02979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831415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41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6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0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3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767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71743662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915267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716037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7710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38287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46577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91299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90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429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39882043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4741044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22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60138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59615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799908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23167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626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76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79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835703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750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068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817187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2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18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0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887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11031780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4205137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933568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5665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8004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84256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32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3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6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0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81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65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51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2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47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9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27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229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9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1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8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2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1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2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1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6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9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19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3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6542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02401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74891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96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96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8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51315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9226502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3902382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8061467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0571724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21126078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7883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5203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53735631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9045498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242560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42475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99399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98869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282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7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0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1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9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7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5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60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674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29802647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083086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959881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177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95771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18738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82540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60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05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36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036470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63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732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9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53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060181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03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795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68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861917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272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646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64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678226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956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4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027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36979365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7042508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815111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35975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31597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87534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9391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380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16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3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1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41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5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7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4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48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6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545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33025474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8942920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41730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93660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34464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673756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63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70329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701998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3864255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</w:divsChild>
            </w:div>
          </w:divsChild>
        </w:div>
        <w:div w:id="139469787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374417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8091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0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2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16723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709624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970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6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7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9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9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814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2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62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70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1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4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57542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2178996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3438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8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2526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7899536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5391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91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54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5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6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8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83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5751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3248347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11204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6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79184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4420404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3622276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961954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33149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39645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25408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316958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417942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631127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561601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590575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72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0059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1156708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</w:divsChild>
            </w:div>
          </w:divsChild>
        </w:div>
      </w:divsChild>
    </w:div>
    <w:div w:id="211886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2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92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15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4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53;&#1072;&#1089;&#1090;&#1105;&#1085;&#1072;\Desktop\suai\&#1080;&#1085;&#1092;&#1072;\&#1090;&#1080;&#1090;&#1091;&#1083;&#1100;&#1085;&#1099;&#1081;%20&#1083;&#1080;&#1089;&#1090;%20&#1083;&#1072;&#1073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E88F38-1EE4-4246-8FB9-CDA025616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титульный лист лаб.dot</Template>
  <TotalTime>4510</TotalTime>
  <Pages>9</Pages>
  <Words>967</Words>
  <Characters>6863</Characters>
  <Application>Microsoft Office Word</Application>
  <DocSecurity>0</DocSecurity>
  <Lines>263</Lines>
  <Paragraphs>57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МИНИСТЕРСТВО ОБРАЗОВАНИЯ РОССИЙСКОЙ ФЕДЕРАЦИИ</vt:lpstr>
      <vt:lpstr>МИНИСТЕРСТВО ОБРАЗОВАНИЯ РОССИЙСКОЙ ФЕДЕРАЦИИ</vt:lpstr>
    </vt:vector>
  </TitlesOfParts>
  <Company>MCIT</Company>
  <LinksUpToDate>false</LinksUpToDate>
  <CharactersWithSpaces>7773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subject/>
  <dc:creator>Анастасия Молчанова</dc:creator>
  <cp:keywords/>
  <cp:lastModifiedBy>Дарья Шаповалова</cp:lastModifiedBy>
  <cp:revision>140</cp:revision>
  <cp:lastPrinted>2025-09-30T09:13:00Z</cp:lastPrinted>
  <dcterms:created xsi:type="dcterms:W3CDTF">2023-09-12T07:47:00Z</dcterms:created>
  <dcterms:modified xsi:type="dcterms:W3CDTF">2025-11-11T09:24:00Z</dcterms:modified>
</cp:coreProperties>
</file>