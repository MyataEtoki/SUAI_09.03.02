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F9F4F" w14:textId="77777777" w:rsidR="00413AAB" w:rsidRPr="00D271D9" w:rsidRDefault="00413AAB">
      <w:pPr>
        <w:widowControl w:val="0"/>
        <w:autoSpaceDE w:val="0"/>
        <w:autoSpaceDN w:val="0"/>
        <w:adjustRightInd w:val="0"/>
        <w:jc w:val="center"/>
      </w:pPr>
      <w:r w:rsidRPr="00D271D9">
        <w:t>ГУАП</w:t>
      </w:r>
    </w:p>
    <w:p w14:paraId="6FDF4F32" w14:textId="7336402B" w:rsidR="00413AAB" w:rsidRPr="00D271D9" w:rsidRDefault="00413AAB">
      <w:pPr>
        <w:widowControl w:val="0"/>
        <w:autoSpaceDE w:val="0"/>
        <w:autoSpaceDN w:val="0"/>
        <w:adjustRightInd w:val="0"/>
        <w:spacing w:before="480"/>
        <w:jc w:val="center"/>
      </w:pPr>
      <w:r w:rsidRPr="00D271D9">
        <w:t xml:space="preserve">КАФЕДРА № </w:t>
      </w:r>
      <w:r w:rsidR="00814F13" w:rsidRPr="00D271D9">
        <w:rPr>
          <w:color w:val="000000"/>
        </w:rPr>
        <w:t>42</w:t>
      </w:r>
    </w:p>
    <w:p w14:paraId="64EE2587" w14:textId="77777777" w:rsidR="00413AAB" w:rsidRPr="00D271D9" w:rsidRDefault="00413AAB">
      <w:pPr>
        <w:widowControl w:val="0"/>
        <w:autoSpaceDE w:val="0"/>
        <w:autoSpaceDN w:val="0"/>
        <w:adjustRightInd w:val="0"/>
        <w:spacing w:before="1200"/>
      </w:pPr>
      <w:r w:rsidRPr="00D271D9">
        <w:t xml:space="preserve">ОТЧЕТ </w:t>
      </w:r>
      <w:r w:rsidRPr="00D271D9">
        <w:br/>
        <w:t>ЗАЩИЩЕН С ОЦЕНКОЙ</w:t>
      </w:r>
      <w:r w:rsidR="006E66B8" w:rsidRPr="00D271D9">
        <w:t xml:space="preserve"> _____________________</w:t>
      </w:r>
    </w:p>
    <w:p w14:paraId="1F228955" w14:textId="77777777" w:rsidR="00413AAB" w:rsidRPr="00D271D9" w:rsidRDefault="00413AAB">
      <w:pPr>
        <w:widowControl w:val="0"/>
        <w:autoSpaceDE w:val="0"/>
        <w:autoSpaceDN w:val="0"/>
        <w:adjustRightInd w:val="0"/>
        <w:spacing w:before="120" w:line="360" w:lineRule="auto"/>
      </w:pPr>
      <w:r w:rsidRPr="00D271D9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DE108D" w:rsidRPr="00D271D9" w14:paraId="0721225F" w14:textId="77777777" w:rsidTr="00DE108D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AFB3AD4" w14:textId="0E328AFA" w:rsidR="00DE108D" w:rsidRPr="008F4086" w:rsidRDefault="003F75E2" w:rsidP="00DE108D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 xml:space="preserve">доцент, </w:t>
            </w:r>
            <w:r w:rsidR="00DE108D">
              <w:t>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C8C4A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736ED257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83D2D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E9FE500" w14:textId="0DB3F6B8" w:rsidR="00DE108D" w:rsidRPr="00D271D9" w:rsidRDefault="00572B0A" w:rsidP="00DE10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</w:rPr>
            </w:pPr>
            <w:r>
              <w:rPr>
                <w:color w:val="000000"/>
              </w:rPr>
              <w:t>Т</w:t>
            </w:r>
            <w:r w:rsidR="00DE108D">
              <w:rPr>
                <w:color w:val="000000"/>
              </w:rPr>
              <w:t xml:space="preserve">. </w:t>
            </w:r>
            <w:r w:rsidR="003F75E2">
              <w:rPr>
                <w:color w:val="000000"/>
              </w:rPr>
              <w:t>А</w:t>
            </w:r>
            <w:r w:rsidR="00DE108D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Суетина</w:t>
            </w:r>
          </w:p>
        </w:tc>
      </w:tr>
      <w:tr w:rsidR="00DE108D" w:rsidRPr="00D271D9" w14:paraId="6C68BAA5" w14:textId="77777777" w:rsidTr="00DE10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0433F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271D9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08C38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0335C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271D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F234B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9CA0B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271D9">
              <w:rPr>
                <w:sz w:val="20"/>
                <w:szCs w:val="20"/>
              </w:rPr>
              <w:t>инициалы, фамилия</w:t>
            </w:r>
          </w:p>
        </w:tc>
      </w:tr>
    </w:tbl>
    <w:p w14:paraId="08CD440E" w14:textId="77777777" w:rsidR="00413AAB" w:rsidRPr="00D271D9" w:rsidRDefault="00413AAB">
      <w:pPr>
        <w:pStyle w:val="a5"/>
        <w:spacing w:before="0"/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413AAB" w:rsidRPr="00D271D9" w14:paraId="5325DA9A" w14:textId="77777777" w:rsidTr="00AF66ED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5B88728" w14:textId="06267A5B" w:rsidR="00413AAB" w:rsidRPr="005528CE" w:rsidRDefault="00413AAB">
            <w:pPr>
              <w:pStyle w:val="a5"/>
              <w:spacing w:before="960"/>
            </w:pPr>
            <w:r w:rsidRPr="00D271D9">
              <w:t>ОТЧЕТ О ЛАБОРАТОРНОЙ РАБОТЕ</w:t>
            </w:r>
            <w:r w:rsidR="00264B03">
              <w:t xml:space="preserve"> №</w:t>
            </w:r>
            <w:r w:rsidR="001E543A">
              <w:t>5</w:t>
            </w:r>
          </w:p>
        </w:tc>
      </w:tr>
      <w:tr w:rsidR="00413AAB" w:rsidRPr="00D271D9" w14:paraId="3023D042" w14:textId="77777777" w:rsidTr="00925375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6E403450" w14:textId="7A9EED6A" w:rsidR="00AF52B8" w:rsidRPr="00AF52B8" w:rsidRDefault="00CD1C1F" w:rsidP="007C3C57">
            <w:pPr>
              <w:spacing w:before="480"/>
              <w:jc w:val="center"/>
              <w:rPr>
                <w:sz w:val="28"/>
                <w:szCs w:val="28"/>
              </w:rPr>
            </w:pPr>
            <w:r w:rsidRPr="00CD1C1F">
              <w:rPr>
                <w:sz w:val="28"/>
                <w:szCs w:val="28"/>
              </w:rPr>
              <w:t>Сжатие изображения алгоритмом JPEG</w:t>
            </w:r>
            <w:r w:rsidR="001E543A">
              <w:rPr>
                <w:sz w:val="28"/>
                <w:szCs w:val="28"/>
              </w:rPr>
              <w:t xml:space="preserve"> 2000</w:t>
            </w:r>
          </w:p>
        </w:tc>
      </w:tr>
      <w:tr w:rsidR="00413AAB" w:rsidRPr="00D271D9" w14:paraId="27229A74" w14:textId="77777777" w:rsidTr="00AF66ED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D3EA3E7" w14:textId="0789F0F8" w:rsidR="00413AAB" w:rsidRPr="00DE108D" w:rsidRDefault="00413AAB" w:rsidP="00851D90">
            <w:pPr>
              <w:jc w:val="center"/>
              <w:rPr>
                <w:sz w:val="28"/>
                <w:szCs w:val="28"/>
              </w:rPr>
            </w:pPr>
            <w:r w:rsidRPr="00D271D9">
              <w:rPr>
                <w:sz w:val="28"/>
                <w:szCs w:val="28"/>
              </w:rPr>
              <w:t xml:space="preserve">по курсу: </w:t>
            </w:r>
            <w:r w:rsidR="003F75E2">
              <w:rPr>
                <w:sz w:val="28"/>
                <w:szCs w:val="28"/>
              </w:rPr>
              <w:t>ТЕ</w:t>
            </w:r>
            <w:r w:rsidR="00572B0A">
              <w:rPr>
                <w:sz w:val="28"/>
                <w:szCs w:val="28"/>
              </w:rPr>
              <w:t>ХНИКА АУДИОВИЗУАЛЬНЫХ СРЕДСТВ ИНФОРМАЦИИ</w:t>
            </w:r>
          </w:p>
        </w:tc>
      </w:tr>
      <w:tr w:rsidR="00413AAB" w:rsidRPr="00D271D9" w14:paraId="1B48E4D4" w14:textId="77777777" w:rsidTr="00AF66ED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58C1D31" w14:textId="77777777" w:rsidR="00413AAB" w:rsidRPr="00D271D9" w:rsidRDefault="00413AAB" w:rsidP="00747F7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67F4E97" w14:textId="1EC90740" w:rsidR="00413AAB" w:rsidRPr="00D271D9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 w:rsidRPr="00D271D9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D271D9" w14:paraId="645416F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6CBD2" w14:textId="77777777" w:rsidR="00413AAB" w:rsidRPr="00D271D9" w:rsidRDefault="00F57E13">
            <w:pPr>
              <w:widowControl w:val="0"/>
              <w:autoSpaceDE w:val="0"/>
              <w:autoSpaceDN w:val="0"/>
              <w:adjustRightInd w:val="0"/>
              <w:ind w:left="-108"/>
            </w:pPr>
            <w:r w:rsidRPr="00D271D9">
              <w:t>СТУДЕНТ</w:t>
            </w:r>
            <w:r w:rsidR="00413AAB" w:rsidRPr="00D271D9">
              <w:t xml:space="preserve"> ГР.</w:t>
            </w:r>
            <w:r w:rsidR="00284869" w:rsidRPr="00D271D9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F636BE" w14:textId="502D26F9" w:rsidR="00413AAB" w:rsidRPr="007C3C57" w:rsidRDefault="00814F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lang w:val="en-US"/>
              </w:rPr>
            </w:pPr>
            <w:r w:rsidRPr="00D271D9">
              <w:rPr>
                <w:color w:val="000000"/>
              </w:rPr>
              <w:t>4</w:t>
            </w:r>
            <w:r w:rsidR="007C3C57">
              <w:rPr>
                <w:color w:val="000000"/>
                <w:lang w:val="en-US"/>
              </w:rPr>
              <w:t>3</w:t>
            </w:r>
            <w:r w:rsidRPr="00D271D9">
              <w:rPr>
                <w:color w:val="000000"/>
              </w:rPr>
              <w:t>2</w:t>
            </w:r>
            <w:r w:rsidR="007C3C57">
              <w:rPr>
                <w:color w:val="000000"/>
              </w:rPr>
              <w:t>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EEFD0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62E1C4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C08ED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6F3514" w14:textId="3A04D863" w:rsidR="00413AAB" w:rsidRPr="007C3C57" w:rsidRDefault="0099769F" w:rsidP="000844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</w:rPr>
            </w:pPr>
            <w:r>
              <w:rPr>
                <w:color w:val="000000"/>
              </w:rPr>
              <w:t>Ю.В. Чабан</w:t>
            </w:r>
          </w:p>
        </w:tc>
      </w:tr>
      <w:tr w:rsidR="00413AAB" w:rsidRPr="00D271D9" w14:paraId="18D247DA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194EA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BA9BAB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2AD9D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FB263F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271D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6F9EE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EFE65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271D9">
              <w:rPr>
                <w:sz w:val="20"/>
                <w:szCs w:val="20"/>
              </w:rPr>
              <w:t>инициалы, фамилия</w:t>
            </w:r>
          </w:p>
        </w:tc>
      </w:tr>
    </w:tbl>
    <w:p w14:paraId="561B43E5" w14:textId="77777777" w:rsidR="00413AAB" w:rsidRPr="00D271D9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ECCC3FC" w14:textId="2E408294" w:rsidR="0099769F" w:rsidRDefault="00413AAB" w:rsidP="0099769F">
      <w:pPr>
        <w:widowControl w:val="0"/>
        <w:autoSpaceDE w:val="0"/>
        <w:autoSpaceDN w:val="0"/>
        <w:adjustRightInd w:val="0"/>
        <w:spacing w:before="1800"/>
        <w:jc w:val="center"/>
      </w:pPr>
      <w:r w:rsidRPr="00D271D9">
        <w:t>Санкт-Петербург</w:t>
      </w:r>
      <w:r w:rsidR="005B566D" w:rsidRPr="00D271D9">
        <w:rPr>
          <w:lang w:val="en-US"/>
        </w:rPr>
        <w:t xml:space="preserve"> </w:t>
      </w:r>
      <w:r w:rsidR="004D45C5" w:rsidRPr="00D271D9">
        <w:rPr>
          <w:color w:val="000000"/>
          <w:lang w:val="en-US"/>
        </w:rPr>
        <w:fldChar w:fldCharType="begin"/>
      </w:r>
      <w:r w:rsidR="004D45C5" w:rsidRPr="00D271D9">
        <w:rPr>
          <w:color w:val="000000"/>
          <w:lang w:val="en-US"/>
        </w:rPr>
        <w:instrText xml:space="preserve"> FILLIN  год \d год  \* MERGEFORMAT </w:instrText>
      </w:r>
      <w:r w:rsidR="004D45C5" w:rsidRPr="00D271D9">
        <w:rPr>
          <w:color w:val="000000"/>
          <w:lang w:val="en-US"/>
        </w:rPr>
        <w:fldChar w:fldCharType="separate"/>
      </w:r>
      <w:r w:rsidR="00D07B36" w:rsidRPr="00D271D9">
        <w:rPr>
          <w:color w:val="000000"/>
          <w:lang w:val="en-US"/>
        </w:rPr>
        <w:t>202</w:t>
      </w:r>
      <w:r w:rsidR="004D45C5" w:rsidRPr="00D271D9">
        <w:rPr>
          <w:color w:val="000000"/>
          <w:lang w:val="en-US"/>
        </w:rPr>
        <w:fldChar w:fldCharType="end"/>
      </w:r>
      <w:r w:rsidR="00BA1135">
        <w:rPr>
          <w:color w:val="000000"/>
        </w:rPr>
        <w:t>5</w:t>
      </w:r>
    </w:p>
    <w:p w14:paraId="571ED441" w14:textId="77777777" w:rsidR="0099769F" w:rsidRDefault="0099769F">
      <w:r>
        <w:br w:type="page"/>
      </w:r>
    </w:p>
    <w:p w14:paraId="2C0D5136" w14:textId="2A7F0615" w:rsidR="001E543A" w:rsidRDefault="001E543A" w:rsidP="00FC4689">
      <w:pPr>
        <w:pStyle w:val="ae"/>
        <w:numPr>
          <w:ilvl w:val="0"/>
          <w:numId w:val="6"/>
        </w:numPr>
        <w:spacing w:after="160" w:line="360" w:lineRule="auto"/>
        <w:ind w:left="0" w:firstLine="709"/>
        <w:jc w:val="both"/>
      </w:pPr>
      <w:r>
        <w:lastRenderedPageBreak/>
        <w:t xml:space="preserve">Цель </w:t>
      </w:r>
    </w:p>
    <w:p w14:paraId="6E682C79" w14:textId="1C25A897" w:rsidR="001E543A" w:rsidRDefault="001E543A" w:rsidP="002966D3">
      <w:pPr>
        <w:pStyle w:val="ae"/>
        <w:spacing w:after="160" w:line="360" w:lineRule="auto"/>
        <w:ind w:left="0" w:firstLine="720"/>
        <w:jc w:val="both"/>
      </w:pPr>
      <w:r>
        <w:t>П</w:t>
      </w:r>
      <w:r w:rsidRPr="001E543A">
        <w:t>олучить теоретические знания по особенностям алгоритма сжатия и на практике выполнить все этапы сжатия изображения</w:t>
      </w:r>
      <w:r>
        <w:t>.</w:t>
      </w:r>
    </w:p>
    <w:p w14:paraId="77EB446A" w14:textId="77777777" w:rsidR="001E543A" w:rsidRDefault="001E543A" w:rsidP="001E543A">
      <w:pPr>
        <w:pStyle w:val="ae"/>
        <w:spacing w:after="160" w:line="360" w:lineRule="auto"/>
        <w:ind w:firstLine="720"/>
        <w:jc w:val="both"/>
      </w:pPr>
    </w:p>
    <w:p w14:paraId="63B629FC" w14:textId="3E06F5B7" w:rsidR="0099769F" w:rsidRPr="00EA78BF" w:rsidRDefault="00CD1C1F" w:rsidP="00FC4689">
      <w:pPr>
        <w:pStyle w:val="ae"/>
        <w:numPr>
          <w:ilvl w:val="0"/>
          <w:numId w:val="6"/>
        </w:numPr>
        <w:spacing w:after="160" w:line="360" w:lineRule="auto"/>
        <w:ind w:left="0" w:firstLine="709"/>
        <w:jc w:val="both"/>
      </w:pPr>
      <w:r>
        <w:t>Постановка задачи</w:t>
      </w:r>
    </w:p>
    <w:p w14:paraId="3048AE67" w14:textId="77777777" w:rsidR="00CF4E9A" w:rsidRDefault="0099769F" w:rsidP="00FC4689">
      <w:pPr>
        <w:spacing w:line="360" w:lineRule="auto"/>
        <w:ind w:firstLine="709"/>
        <w:jc w:val="both"/>
      </w:pPr>
      <w:r w:rsidRPr="00BA70F6">
        <w:t xml:space="preserve"> </w:t>
      </w:r>
      <w:r w:rsidR="00CF4E9A" w:rsidRPr="00CF4E9A">
        <w:t xml:space="preserve">Для изображения размером 16х16 пикселей в палитре RGB выполнить: </w:t>
      </w:r>
    </w:p>
    <w:p w14:paraId="0A919A76" w14:textId="30B0B17B" w:rsidR="00CF4E9A" w:rsidRDefault="00CF4E9A" w:rsidP="00CF4E9A">
      <w:pPr>
        <w:pStyle w:val="ae"/>
        <w:numPr>
          <w:ilvl w:val="0"/>
          <w:numId w:val="16"/>
        </w:numPr>
        <w:spacing w:line="360" w:lineRule="auto"/>
        <w:ind w:left="1276"/>
        <w:jc w:val="both"/>
      </w:pPr>
      <w:r w:rsidRPr="00CF4E9A">
        <w:t xml:space="preserve">Расчет объема входного файла. </w:t>
      </w:r>
    </w:p>
    <w:p w14:paraId="2B87E50D" w14:textId="3605C3D3" w:rsidR="00CF4E9A" w:rsidRDefault="00CF4E9A" w:rsidP="00CF4E9A">
      <w:pPr>
        <w:pStyle w:val="ae"/>
        <w:numPr>
          <w:ilvl w:val="0"/>
          <w:numId w:val="16"/>
        </w:numPr>
        <w:spacing w:line="360" w:lineRule="auto"/>
        <w:ind w:left="1276"/>
        <w:jc w:val="both"/>
      </w:pPr>
      <w:r w:rsidRPr="00CF4E9A">
        <w:t xml:space="preserve">Яркостной сдвиг изображения. </w:t>
      </w:r>
    </w:p>
    <w:p w14:paraId="43DF72C8" w14:textId="32C85321" w:rsidR="00CF4E9A" w:rsidRDefault="00CF4E9A" w:rsidP="00CF4E9A">
      <w:pPr>
        <w:pStyle w:val="ae"/>
        <w:numPr>
          <w:ilvl w:val="0"/>
          <w:numId w:val="16"/>
        </w:numPr>
        <w:spacing w:line="360" w:lineRule="auto"/>
        <w:ind w:left="1276"/>
        <w:jc w:val="both"/>
      </w:pPr>
      <w:r w:rsidRPr="00CF4E9A">
        <w:t xml:space="preserve">Преобразования цветового пространства </w:t>
      </w:r>
    </w:p>
    <w:p w14:paraId="30FF9506" w14:textId="4D5A64BA" w:rsidR="00CF4E9A" w:rsidRDefault="00CF4E9A" w:rsidP="00CF4E9A">
      <w:pPr>
        <w:pStyle w:val="ae"/>
        <w:numPr>
          <w:ilvl w:val="0"/>
          <w:numId w:val="16"/>
        </w:numPr>
        <w:spacing w:line="360" w:lineRule="auto"/>
        <w:ind w:left="1276"/>
        <w:jc w:val="both"/>
      </w:pPr>
      <w:r w:rsidRPr="00CF4E9A">
        <w:t xml:space="preserve">Дискретное вейвлет преобразование </w:t>
      </w:r>
    </w:p>
    <w:p w14:paraId="4E7E4B62" w14:textId="5CA160E3" w:rsidR="00CF4E9A" w:rsidRDefault="00CF4E9A" w:rsidP="00CF4E9A">
      <w:pPr>
        <w:pStyle w:val="ae"/>
        <w:numPr>
          <w:ilvl w:val="0"/>
          <w:numId w:val="16"/>
        </w:numPr>
        <w:spacing w:line="360" w:lineRule="auto"/>
        <w:ind w:left="1276"/>
        <w:jc w:val="both"/>
      </w:pPr>
      <w:r w:rsidRPr="00CF4E9A">
        <w:t xml:space="preserve">Квантование </w:t>
      </w:r>
    </w:p>
    <w:p w14:paraId="60580D90" w14:textId="4EE42468" w:rsidR="00CF4E9A" w:rsidRDefault="00CF4E9A" w:rsidP="00CF4E9A">
      <w:pPr>
        <w:pStyle w:val="ae"/>
        <w:numPr>
          <w:ilvl w:val="0"/>
          <w:numId w:val="16"/>
        </w:numPr>
        <w:spacing w:line="360" w:lineRule="auto"/>
        <w:ind w:left="1276"/>
        <w:jc w:val="both"/>
      </w:pPr>
      <w:r w:rsidRPr="00CF4E9A">
        <w:t xml:space="preserve">Арифметическое кодирование </w:t>
      </w:r>
    </w:p>
    <w:p w14:paraId="6F1C3863" w14:textId="0FDDD274" w:rsidR="00CF4E9A" w:rsidRDefault="00CF4E9A" w:rsidP="00CF4E9A">
      <w:pPr>
        <w:pStyle w:val="ae"/>
        <w:numPr>
          <w:ilvl w:val="0"/>
          <w:numId w:val="16"/>
        </w:numPr>
        <w:spacing w:line="360" w:lineRule="auto"/>
        <w:ind w:left="1276"/>
        <w:jc w:val="both"/>
      </w:pPr>
      <w:r w:rsidRPr="00CF4E9A">
        <w:t xml:space="preserve">Коэффициент сжатия </w:t>
      </w:r>
    </w:p>
    <w:p w14:paraId="43CCB4C4" w14:textId="2D0D37A3" w:rsidR="00CD1C1F" w:rsidRDefault="00CF4E9A" w:rsidP="00FC4689">
      <w:pPr>
        <w:spacing w:line="360" w:lineRule="auto"/>
        <w:ind w:firstLine="709"/>
        <w:jc w:val="both"/>
      </w:pPr>
      <w:r w:rsidRPr="00CF4E9A">
        <w:t>Для всех этапов, предоставить исходные матрицы и полученные результаты. Сделать соответствующие выводы.</w:t>
      </w:r>
    </w:p>
    <w:p w14:paraId="5E75957E" w14:textId="1F3FA0F1" w:rsidR="0099769F" w:rsidRPr="00CD1C1F" w:rsidRDefault="0099769F" w:rsidP="00FC4689">
      <w:pPr>
        <w:spacing w:after="160" w:line="360" w:lineRule="auto"/>
        <w:ind w:firstLine="709"/>
        <w:jc w:val="both"/>
      </w:pPr>
    </w:p>
    <w:p w14:paraId="5FF4E0A8" w14:textId="6BE4943B" w:rsidR="0099769F" w:rsidRDefault="00CD1C1F" w:rsidP="00755391">
      <w:pPr>
        <w:pStyle w:val="ae"/>
        <w:numPr>
          <w:ilvl w:val="0"/>
          <w:numId w:val="17"/>
        </w:numPr>
        <w:spacing w:after="160" w:line="360" w:lineRule="auto"/>
        <w:jc w:val="both"/>
      </w:pPr>
      <w:r>
        <w:t xml:space="preserve">Выполнение задания </w:t>
      </w:r>
    </w:p>
    <w:p w14:paraId="2E5F7AE6" w14:textId="1AA46F18" w:rsidR="00CD1C1F" w:rsidRDefault="00A27558" w:rsidP="00755391">
      <w:pPr>
        <w:pStyle w:val="ae"/>
        <w:numPr>
          <w:ilvl w:val="1"/>
          <w:numId w:val="17"/>
        </w:numPr>
        <w:spacing w:line="360" w:lineRule="auto"/>
        <w:jc w:val="both"/>
      </w:pPr>
      <w:r>
        <w:t>Исходное изображение</w:t>
      </w:r>
    </w:p>
    <w:p w14:paraId="7ABE55AD" w14:textId="4CF8C180" w:rsidR="00FC4689" w:rsidRDefault="00FC4689" w:rsidP="00FC4689">
      <w:pPr>
        <w:pStyle w:val="ae"/>
        <w:spacing w:line="360" w:lineRule="auto"/>
        <w:ind w:left="709"/>
        <w:jc w:val="both"/>
      </w:pPr>
      <w:r>
        <w:t>Изображение для кодирования 16 на 16 точек представлено на рисунке 1.</w:t>
      </w:r>
    </w:p>
    <w:p w14:paraId="2DDAC1DD" w14:textId="301BE74C" w:rsidR="00D7033D" w:rsidRDefault="00FC4689" w:rsidP="00D7033D">
      <w:pPr>
        <w:pStyle w:val="ae"/>
        <w:spacing w:line="360" w:lineRule="auto"/>
        <w:ind w:left="709"/>
        <w:jc w:val="center"/>
      </w:pPr>
      <w:r>
        <w:rPr>
          <w:noProof/>
        </w:rPr>
        <w:drawing>
          <wp:inline distT="0" distB="0" distL="0" distR="0" wp14:anchorId="235DF04D" wp14:editId="03C20E88">
            <wp:extent cx="2438400" cy="2438400"/>
            <wp:effectExtent l="0" t="0" r="0" b="0"/>
            <wp:docPr id="1473191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4755B" w14:textId="31999D2D" w:rsidR="00FC4689" w:rsidRDefault="00FC4689" w:rsidP="00FC4689">
      <w:pPr>
        <w:pStyle w:val="ae"/>
        <w:spacing w:line="360" w:lineRule="auto"/>
        <w:ind w:left="709"/>
        <w:jc w:val="center"/>
      </w:pPr>
      <w:r>
        <w:t>Рисунок 1 – Исходное изображение</w:t>
      </w:r>
    </w:p>
    <w:p w14:paraId="50EF686C" w14:textId="384A4065" w:rsidR="00234FF7" w:rsidRPr="00234FF7" w:rsidRDefault="00FC4689" w:rsidP="008B64F9">
      <w:pPr>
        <w:pStyle w:val="ae"/>
        <w:spacing w:line="360" w:lineRule="auto"/>
        <w:ind w:left="709"/>
        <w:jc w:val="both"/>
      </w:pPr>
      <w:r>
        <w:t xml:space="preserve">Размер входного файла </w:t>
      </w:r>
      <w:r w:rsidR="008B64F9">
        <w:t>составляет</w:t>
      </w:r>
      <w:r w:rsidR="00234FF7" w:rsidRPr="00234FF7">
        <w:t>:</w:t>
      </w:r>
      <w:r>
        <w:t xml:space="preserve"> </w:t>
      </w:r>
    </w:p>
    <w:p w14:paraId="08B69BB2" w14:textId="09F67796" w:rsidR="00BB40AC" w:rsidRDefault="00234FF7" w:rsidP="008B64F9">
      <w:pPr>
        <w:pStyle w:val="ae"/>
        <w:spacing w:line="360" w:lineRule="auto"/>
        <w:ind w:left="709"/>
        <w:jc w:val="both"/>
      </w:pPr>
      <w:r>
        <w:rPr>
          <w:lang w:val="en-US"/>
        </w:rPr>
        <w:t>V</w:t>
      </w:r>
      <w:r w:rsidRPr="00234FF7">
        <w:t xml:space="preserve"> = 16*16*8*3 = </w:t>
      </w:r>
      <w:r w:rsidR="008B64F9">
        <w:t xml:space="preserve">6144 бит. </w:t>
      </w:r>
    </w:p>
    <w:p w14:paraId="2853E8FA" w14:textId="50CCF609" w:rsidR="008B64F9" w:rsidRDefault="008B64F9" w:rsidP="008B64F9">
      <w:pPr>
        <w:pStyle w:val="ae"/>
        <w:spacing w:line="360" w:lineRule="auto"/>
        <w:ind w:left="709"/>
        <w:jc w:val="both"/>
      </w:pPr>
    </w:p>
    <w:p w14:paraId="2B5E41D0" w14:textId="77777777" w:rsidR="00435B9D" w:rsidRDefault="00435B9D" w:rsidP="00A275D9">
      <w:pPr>
        <w:spacing w:line="360" w:lineRule="auto"/>
        <w:jc w:val="both"/>
      </w:pPr>
    </w:p>
    <w:p w14:paraId="6EFFB084" w14:textId="680F2128" w:rsidR="00A27558" w:rsidRDefault="00234FF7" w:rsidP="00755391">
      <w:pPr>
        <w:pStyle w:val="ae"/>
        <w:numPr>
          <w:ilvl w:val="1"/>
          <w:numId w:val="17"/>
        </w:numPr>
        <w:spacing w:line="360" w:lineRule="auto"/>
      </w:pPr>
      <w:r>
        <w:lastRenderedPageBreak/>
        <w:t>Сдвиг по яркости и п</w:t>
      </w:r>
      <w:r w:rsidR="00A27558" w:rsidRPr="00CD1C1F">
        <w:t xml:space="preserve">реобразование цветового пространства </w:t>
      </w:r>
      <w:r w:rsidR="00A27558" w:rsidRPr="00755391">
        <w:rPr>
          <w:lang w:val="en-US"/>
        </w:rPr>
        <w:t>RGB</w:t>
      </w:r>
      <w:r w:rsidR="00A27558" w:rsidRPr="00CD1C1F">
        <w:t xml:space="preserve"> в </w:t>
      </w:r>
      <w:r w:rsidR="00A27558" w:rsidRPr="00755391">
        <w:rPr>
          <w:lang w:val="en-US"/>
        </w:rPr>
        <w:t>Y</w:t>
      </w:r>
      <w:r w:rsidRPr="00755391">
        <w:rPr>
          <w:lang w:val="en-US"/>
        </w:rPr>
        <w:t>UV</w:t>
      </w:r>
    </w:p>
    <w:p w14:paraId="2567629D" w14:textId="426930BE" w:rsidR="00DE2232" w:rsidRDefault="008B64F9" w:rsidP="00DE2232">
      <w:pPr>
        <w:pStyle w:val="ae"/>
        <w:spacing w:line="360" w:lineRule="auto"/>
        <w:ind w:left="0" w:firstLine="709"/>
      </w:pPr>
      <w:r>
        <w:t xml:space="preserve">Первый этап алгоритма </w:t>
      </w:r>
      <w:r w:rsidR="00DE2232">
        <w:t>– сдвиг яркости каждой компоненты (</w:t>
      </w:r>
      <w:r w:rsidR="00DE2232" w:rsidRPr="00DE2232">
        <w:t>RGB) изображения</w:t>
      </w:r>
      <w:r w:rsidR="00DE2232">
        <w:t>. Достигается он с помощью формулы:</w:t>
      </w:r>
    </w:p>
    <w:p w14:paraId="3143C9B5" w14:textId="7A3FCAC2" w:rsidR="00DE2232" w:rsidRPr="00DE2232" w:rsidRDefault="00000000" w:rsidP="00DE2232">
      <w:pPr>
        <w:pStyle w:val="ae"/>
        <w:spacing w:line="360" w:lineRule="auto"/>
        <w:ind w:left="0" w:firstLine="709"/>
        <w:jc w:val="right"/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I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ST</m:t>
            </m:r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,</m:t>
        </m:r>
      </m:oMath>
      <w:r w:rsidR="00DE2232" w:rsidRPr="00DE2232">
        <w:t xml:space="preserve">                                                (1)</w:t>
      </w:r>
    </w:p>
    <w:p w14:paraId="02F9C176" w14:textId="262C96A8" w:rsidR="00DE2232" w:rsidRDefault="00DE2232" w:rsidP="00DE2232">
      <w:pPr>
        <w:spacing w:line="360" w:lineRule="auto"/>
      </w:pPr>
      <w:r>
        <w:t xml:space="preserve">где </w:t>
      </w:r>
      <m:oMath>
        <m:r>
          <w:rPr>
            <w:rFonts w:ascii="Cambria Math" w:hAnsi="Cambria Math"/>
            <w:lang w:val="en-US"/>
          </w:rPr>
          <m:t>ST</m:t>
        </m:r>
      </m:oMath>
      <w:r>
        <w:t xml:space="preserve"> – </w:t>
      </w:r>
      <w:r w:rsidRPr="00DE2232">
        <w:t>количество бит, которое используется для представления коэффициента</w:t>
      </w:r>
      <w:r>
        <w:t xml:space="preserve">, </w:t>
      </w:r>
      <m:oMath>
        <m:r>
          <w:rPr>
            <w:rFonts w:ascii="Cambria Math" w:hAnsi="Cambria Math"/>
            <w:lang w:val="en-US"/>
          </w:rPr>
          <m:t>I</m:t>
        </m:r>
      </m:oMath>
      <w:r>
        <w:t xml:space="preserve"> – изначальное значение яркости компонента,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– полученное значение после сдвига. </w:t>
      </w:r>
    </w:p>
    <w:p w14:paraId="277A1871" w14:textId="61516FEC" w:rsidR="00747F6B" w:rsidRDefault="00747F6B" w:rsidP="00DE2232">
      <w:pPr>
        <w:spacing w:line="360" w:lineRule="auto"/>
      </w:pPr>
      <w:r>
        <w:tab/>
        <w:t>Значения, полученные после сдвига, представлены на рисунке 2.</w:t>
      </w:r>
    </w:p>
    <w:p w14:paraId="37245850" w14:textId="77777777" w:rsidR="00DE2232" w:rsidRDefault="00DE2232" w:rsidP="00DE2232">
      <w:pPr>
        <w:spacing w:line="360" w:lineRule="auto"/>
      </w:pPr>
    </w:p>
    <w:p w14:paraId="51416212" w14:textId="0FA6A29D" w:rsidR="00DE2232" w:rsidRDefault="00747F6B" w:rsidP="000F55F0">
      <w:pPr>
        <w:spacing w:line="360" w:lineRule="auto"/>
        <w:ind w:left="-426"/>
        <w:jc w:val="center"/>
      </w:pPr>
      <w:r w:rsidRPr="00747F6B">
        <w:rPr>
          <w:noProof/>
        </w:rPr>
        <w:drawing>
          <wp:inline distT="0" distB="0" distL="0" distR="0" wp14:anchorId="06B918A3" wp14:editId="06BC14C5">
            <wp:extent cx="6310767" cy="1721017"/>
            <wp:effectExtent l="0" t="0" r="0" b="0"/>
            <wp:docPr id="143804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4356" name=""/>
                    <pic:cNvPicPr/>
                  </pic:nvPicPr>
                  <pic:blipFill rotWithShape="1">
                    <a:blip r:embed="rId9"/>
                    <a:srcRect l="422"/>
                    <a:stretch/>
                  </pic:blipFill>
                  <pic:spPr bwMode="auto">
                    <a:xfrm>
                      <a:off x="0" y="0"/>
                      <a:ext cx="6346787" cy="173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509D0" w14:textId="77777777" w:rsidR="00DE2232" w:rsidRPr="00DE2232" w:rsidRDefault="00DE2232" w:rsidP="00DE2232">
      <w:pPr>
        <w:spacing w:line="360" w:lineRule="auto"/>
      </w:pPr>
    </w:p>
    <w:p w14:paraId="684C0514" w14:textId="399661A5" w:rsidR="00CD4D5D" w:rsidRDefault="00CD4D5D" w:rsidP="00CD4D5D">
      <w:pPr>
        <w:pStyle w:val="ae"/>
        <w:spacing w:line="360" w:lineRule="auto"/>
        <w:ind w:left="0" w:firstLine="709"/>
        <w:jc w:val="center"/>
      </w:pPr>
      <w:r>
        <w:t xml:space="preserve">Рисунок 2 – Матрица </w:t>
      </w:r>
      <w:r w:rsidR="00747F6B">
        <w:t>компонентов изображения после сдвига</w:t>
      </w:r>
    </w:p>
    <w:p w14:paraId="1D812307" w14:textId="070CD78E" w:rsidR="00747F6B" w:rsidRDefault="00747F6B" w:rsidP="00CD4D5D">
      <w:pPr>
        <w:pStyle w:val="ae"/>
        <w:spacing w:line="360" w:lineRule="auto"/>
        <w:ind w:left="0" w:firstLine="709"/>
        <w:jc w:val="center"/>
      </w:pPr>
    </w:p>
    <w:p w14:paraId="59963C1A" w14:textId="13708F08" w:rsidR="00832A9E" w:rsidRDefault="00747F6B" w:rsidP="00832A9E">
      <w:pPr>
        <w:pStyle w:val="ae"/>
        <w:spacing w:after="240" w:line="360" w:lineRule="auto"/>
        <w:ind w:left="0" w:firstLine="709"/>
      </w:pPr>
      <w:r>
        <w:t xml:space="preserve">Второй этап – преобразование из цветового пространства </w:t>
      </w:r>
      <w:r>
        <w:rPr>
          <w:lang w:val="en-US"/>
        </w:rPr>
        <w:t>RGB</w:t>
      </w:r>
      <w:r w:rsidRPr="00747F6B">
        <w:t xml:space="preserve"> </w:t>
      </w:r>
      <w:r>
        <w:t xml:space="preserve">в пространство </w:t>
      </w:r>
      <w:r>
        <w:rPr>
          <w:lang w:val="en-US"/>
        </w:rPr>
        <w:t>YUV</w:t>
      </w:r>
      <w:r w:rsidRPr="00747F6B">
        <w:t xml:space="preserve">.  </w:t>
      </w:r>
      <w:r>
        <w:t>Это было осуществлено с помощью матричных преобразований по формуле:</w:t>
      </w:r>
    </w:p>
    <w:p w14:paraId="75ABFA53" w14:textId="7F9A1803" w:rsidR="00832A9E" w:rsidRPr="00832A9E" w:rsidRDefault="00000000" w:rsidP="00832A9E">
      <w:pPr>
        <w:pStyle w:val="ae"/>
        <w:spacing w:before="240" w:line="360" w:lineRule="auto"/>
        <w:ind w:left="0" w:firstLine="709"/>
        <w:jc w:val="right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0.299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0.587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0.114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0.1687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-0.4187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-0.3313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-0.0813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0.5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</w:rPr>
          <m:t>*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+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128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128</m:t>
                  </m:r>
                </m:e>
              </m:mr>
            </m:m>
          </m:e>
        </m:d>
        <m:r>
          <w:rPr>
            <w:rFonts w:ascii="Cambria Math" w:hAnsi="Cambria Math"/>
          </w:rPr>
          <m:t>.</m:t>
        </m:r>
      </m:oMath>
      <w:r w:rsidR="00747F6B" w:rsidRPr="004562D1">
        <w:t xml:space="preserve">                </w:t>
      </w:r>
      <w:r w:rsidR="00832A9E" w:rsidRPr="004562D1">
        <w:t xml:space="preserve"> </w:t>
      </w:r>
      <w:r w:rsidR="00747F6B" w:rsidRPr="004562D1">
        <w:t xml:space="preserve">        (2)</w:t>
      </w:r>
    </w:p>
    <w:p w14:paraId="3E852800" w14:textId="76109834" w:rsidR="00747F6B" w:rsidRPr="00832A9E" w:rsidRDefault="00832A9E" w:rsidP="00832A9E">
      <w:pPr>
        <w:pStyle w:val="ae"/>
        <w:spacing w:before="240" w:line="360" w:lineRule="auto"/>
        <w:ind w:left="0" w:firstLine="709"/>
      </w:pPr>
      <w:r>
        <w:t xml:space="preserve">Полученные матрицы для яркостной и цветоразностных компонентов представлены на рисунках 3 – 5. </w:t>
      </w:r>
    </w:p>
    <w:p w14:paraId="11DEE3D0" w14:textId="77777777" w:rsidR="00CD4D5D" w:rsidRPr="00832A9E" w:rsidRDefault="00CD4D5D" w:rsidP="00CD4D5D">
      <w:pPr>
        <w:pStyle w:val="ae"/>
        <w:spacing w:line="360" w:lineRule="auto"/>
        <w:ind w:left="0" w:firstLine="709"/>
        <w:jc w:val="center"/>
      </w:pPr>
    </w:p>
    <w:p w14:paraId="6E81BCE2" w14:textId="02743C54" w:rsidR="00CD4D5D" w:rsidRDefault="00832A9E" w:rsidP="000F55F0">
      <w:pPr>
        <w:pStyle w:val="ae"/>
        <w:spacing w:line="360" w:lineRule="auto"/>
        <w:ind w:left="-426"/>
        <w:jc w:val="center"/>
        <w:rPr>
          <w:lang w:val="en-US"/>
        </w:rPr>
      </w:pPr>
      <w:r w:rsidRPr="00832A9E">
        <w:rPr>
          <w:noProof/>
          <w:lang w:val="en-US"/>
        </w:rPr>
        <w:drawing>
          <wp:inline distT="0" distB="0" distL="0" distR="0" wp14:anchorId="403B09A1" wp14:editId="5123F7F8">
            <wp:extent cx="6405505" cy="1813262"/>
            <wp:effectExtent l="0" t="0" r="0" b="0"/>
            <wp:docPr id="489576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76370" name=""/>
                    <pic:cNvPicPr/>
                  </pic:nvPicPr>
                  <pic:blipFill rotWithShape="1">
                    <a:blip r:embed="rId10"/>
                    <a:srcRect l="180"/>
                    <a:stretch/>
                  </pic:blipFill>
                  <pic:spPr bwMode="auto">
                    <a:xfrm>
                      <a:off x="0" y="0"/>
                      <a:ext cx="6436046" cy="1821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0B434" w14:textId="5ECCAEF3" w:rsidR="00CD4D5D" w:rsidRPr="00832A9E" w:rsidRDefault="00CD4D5D" w:rsidP="00CD4D5D">
      <w:pPr>
        <w:pStyle w:val="ae"/>
        <w:spacing w:line="360" w:lineRule="auto"/>
        <w:ind w:left="0"/>
        <w:jc w:val="center"/>
        <w:rPr>
          <w:lang w:val="en-US"/>
        </w:rPr>
      </w:pPr>
      <w:r>
        <w:t xml:space="preserve">Рисунок 3 – Матрица </w:t>
      </w:r>
      <w:r w:rsidR="00832A9E">
        <w:t xml:space="preserve">яркостного </w:t>
      </w:r>
      <w:r>
        <w:t xml:space="preserve">компонента </w:t>
      </w:r>
      <w:r w:rsidR="00832A9E">
        <w:rPr>
          <w:lang w:val="en-US"/>
        </w:rPr>
        <w:t>Y</w:t>
      </w:r>
    </w:p>
    <w:p w14:paraId="20FF1239" w14:textId="77777777" w:rsidR="005E33DA" w:rsidRPr="00832A9E" w:rsidRDefault="005E33DA" w:rsidP="00CD4D5D">
      <w:pPr>
        <w:pStyle w:val="ae"/>
        <w:spacing w:line="360" w:lineRule="auto"/>
        <w:ind w:left="0"/>
        <w:jc w:val="center"/>
      </w:pPr>
    </w:p>
    <w:p w14:paraId="16A65017" w14:textId="702B6D4F" w:rsidR="00CD4D5D" w:rsidRDefault="00832A9E" w:rsidP="000F55F0">
      <w:pPr>
        <w:pStyle w:val="ae"/>
        <w:spacing w:line="360" w:lineRule="auto"/>
        <w:ind w:left="-426"/>
        <w:jc w:val="center"/>
        <w:rPr>
          <w:lang w:val="en-US"/>
        </w:rPr>
      </w:pPr>
      <w:r w:rsidRPr="00832A9E">
        <w:rPr>
          <w:noProof/>
          <w:lang w:val="en-US"/>
        </w:rPr>
        <w:lastRenderedPageBreak/>
        <w:drawing>
          <wp:inline distT="0" distB="0" distL="0" distR="0" wp14:anchorId="4D0D5647" wp14:editId="10E9B870">
            <wp:extent cx="6268131" cy="1775199"/>
            <wp:effectExtent l="0" t="0" r="0" b="0"/>
            <wp:docPr id="417148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48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1433" cy="179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B125" w14:textId="2D530EC7" w:rsidR="005E33DA" w:rsidRPr="00B45950" w:rsidRDefault="005E33DA" w:rsidP="00CD4D5D">
      <w:pPr>
        <w:pStyle w:val="ae"/>
        <w:spacing w:line="360" w:lineRule="auto"/>
        <w:ind w:left="0"/>
        <w:jc w:val="center"/>
      </w:pPr>
      <w:r>
        <w:t xml:space="preserve">Рисунок 4 - Матрица цветоразностного компонента </w:t>
      </w:r>
      <w:r w:rsidR="00832A9E">
        <w:rPr>
          <w:lang w:val="en-US"/>
        </w:rPr>
        <w:t>U</w:t>
      </w:r>
    </w:p>
    <w:p w14:paraId="5DC28401" w14:textId="56607FAA" w:rsidR="00946EC7" w:rsidRDefault="00832A9E" w:rsidP="000F55F0">
      <w:pPr>
        <w:pStyle w:val="ae"/>
        <w:spacing w:line="360" w:lineRule="auto"/>
        <w:ind w:left="-426"/>
        <w:jc w:val="center"/>
      </w:pPr>
      <w:r w:rsidRPr="00832A9E">
        <w:rPr>
          <w:noProof/>
        </w:rPr>
        <w:drawing>
          <wp:inline distT="0" distB="0" distL="0" distR="0" wp14:anchorId="4F0E81E9" wp14:editId="033ED9AD">
            <wp:extent cx="6344142" cy="1745877"/>
            <wp:effectExtent l="0" t="0" r="0" b="6985"/>
            <wp:docPr id="1417362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62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8601" cy="17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BF86" w14:textId="50C14C79" w:rsidR="00946EC7" w:rsidRPr="00832A9E" w:rsidRDefault="00946EC7" w:rsidP="00946EC7">
      <w:pPr>
        <w:pStyle w:val="ae"/>
        <w:spacing w:line="360" w:lineRule="auto"/>
        <w:ind w:left="0" w:firstLine="709"/>
        <w:jc w:val="center"/>
      </w:pPr>
      <w:r>
        <w:t xml:space="preserve">Рисунок 5 – Матрица яркостного компонента </w:t>
      </w:r>
      <w:r w:rsidR="00832A9E">
        <w:rPr>
          <w:lang w:val="en-US"/>
        </w:rPr>
        <w:t>V</w:t>
      </w:r>
    </w:p>
    <w:p w14:paraId="1C8E93D7" w14:textId="691F536D" w:rsidR="00BB40AC" w:rsidRPr="00B25905" w:rsidRDefault="00BB40AC" w:rsidP="00B25905">
      <w:pPr>
        <w:rPr>
          <w:lang w:val="en-US"/>
        </w:rPr>
      </w:pPr>
    </w:p>
    <w:p w14:paraId="58DBF720" w14:textId="77777777" w:rsidR="000B7157" w:rsidRDefault="000B7157" w:rsidP="000B7157">
      <w:pPr>
        <w:pStyle w:val="ae"/>
        <w:jc w:val="center"/>
      </w:pPr>
    </w:p>
    <w:p w14:paraId="073501A4" w14:textId="6987F71B" w:rsidR="00CD1C1F" w:rsidRDefault="00234FF7" w:rsidP="00755391">
      <w:pPr>
        <w:pStyle w:val="ae"/>
        <w:numPr>
          <w:ilvl w:val="1"/>
          <w:numId w:val="17"/>
        </w:numPr>
        <w:spacing w:after="160" w:line="360" w:lineRule="auto"/>
        <w:ind w:left="0" w:firstLine="709"/>
        <w:jc w:val="both"/>
      </w:pPr>
      <w:r w:rsidRPr="00234FF7">
        <w:t xml:space="preserve">Дискретное </w:t>
      </w:r>
      <w:r w:rsidR="00F37834">
        <w:t xml:space="preserve">вейвлет </w:t>
      </w:r>
      <w:r w:rsidRPr="00234FF7">
        <w:t xml:space="preserve">преобразование </w:t>
      </w:r>
      <w:r w:rsidR="00CD1C1F">
        <w:t>и квантование</w:t>
      </w:r>
    </w:p>
    <w:p w14:paraId="7FB21420" w14:textId="6694AC27" w:rsidR="000B7157" w:rsidRPr="00F37834" w:rsidRDefault="000B7157" w:rsidP="000B7157">
      <w:pPr>
        <w:pStyle w:val="ae"/>
        <w:spacing w:after="160" w:line="360" w:lineRule="auto"/>
        <w:ind w:left="0" w:firstLine="709"/>
        <w:jc w:val="both"/>
      </w:pPr>
      <w:r>
        <w:t xml:space="preserve">Следующий этап – </w:t>
      </w:r>
      <w:r w:rsidR="00F37834">
        <w:t xml:space="preserve">дискретное вейвлет </w:t>
      </w:r>
      <w:r>
        <w:t xml:space="preserve">преобразование. </w:t>
      </w:r>
      <w:r w:rsidR="00F37834">
        <w:t xml:space="preserve">Оно было осуществлено с помощью вейвлета Хаара в 2 раунда преобразования. Полученная матрица аппроксимации </w:t>
      </w:r>
      <w:r w:rsidR="00F37834">
        <w:rPr>
          <w:lang w:val="en-US"/>
        </w:rPr>
        <w:t>LL</w:t>
      </w:r>
      <w:r w:rsidR="00F37834" w:rsidRPr="00F37834">
        <w:t xml:space="preserve">2 </w:t>
      </w:r>
      <w:r w:rsidR="00F37834">
        <w:t>на рисунке 6.</w:t>
      </w:r>
      <w:r w:rsidR="00F37834" w:rsidRPr="00F37834">
        <w:t xml:space="preserve"> </w:t>
      </w:r>
      <w:r w:rsidR="00F37834">
        <w:t>Матрица всех составляющих (</w:t>
      </w:r>
      <w:r w:rsidR="00F37834">
        <w:rPr>
          <w:lang w:val="en-US"/>
        </w:rPr>
        <w:t>LL</w:t>
      </w:r>
      <w:r w:rsidR="00F37834" w:rsidRPr="00F37834">
        <w:t xml:space="preserve">, </w:t>
      </w:r>
      <w:r w:rsidR="00F37834">
        <w:rPr>
          <w:lang w:val="en-US"/>
        </w:rPr>
        <w:t>HL</w:t>
      </w:r>
      <w:r w:rsidR="00F37834" w:rsidRPr="00F37834">
        <w:t xml:space="preserve">, </w:t>
      </w:r>
      <w:r w:rsidR="00F37834">
        <w:rPr>
          <w:lang w:val="en-US"/>
        </w:rPr>
        <w:t>LH</w:t>
      </w:r>
      <w:r w:rsidR="00F37834" w:rsidRPr="00F37834">
        <w:t xml:space="preserve">, </w:t>
      </w:r>
      <w:r w:rsidR="00F37834">
        <w:rPr>
          <w:lang w:val="en-US"/>
        </w:rPr>
        <w:t>HH</w:t>
      </w:r>
      <w:r w:rsidR="00F37834" w:rsidRPr="00F37834">
        <w:t>)</w:t>
      </w:r>
      <w:r w:rsidR="00F37834">
        <w:t xml:space="preserve"> </w:t>
      </w:r>
      <w:r w:rsidR="00412D5C">
        <w:t xml:space="preserve">в диапазоне </w:t>
      </w:r>
      <w:proofErr w:type="gramStart"/>
      <w:r w:rsidR="00412D5C">
        <w:t>0..</w:t>
      </w:r>
      <w:proofErr w:type="gramEnd"/>
      <w:r w:rsidR="00412D5C">
        <w:t xml:space="preserve">255 </w:t>
      </w:r>
      <w:r w:rsidR="00F37834">
        <w:t>после 2 раунда вейвлет преобразования на рисунке 7.</w:t>
      </w:r>
    </w:p>
    <w:p w14:paraId="2015F53B" w14:textId="7923F47A" w:rsidR="000B7157" w:rsidRDefault="00F37834" w:rsidP="000B7157">
      <w:pPr>
        <w:pStyle w:val="ae"/>
        <w:spacing w:line="360" w:lineRule="auto"/>
        <w:ind w:left="0" w:firstLine="709"/>
        <w:jc w:val="center"/>
      </w:pPr>
      <w:r w:rsidRPr="00F37834">
        <w:rPr>
          <w:noProof/>
        </w:rPr>
        <w:drawing>
          <wp:inline distT="0" distB="0" distL="0" distR="0" wp14:anchorId="7366F729" wp14:editId="64CE1019">
            <wp:extent cx="3165248" cy="1007365"/>
            <wp:effectExtent l="0" t="0" r="0" b="2540"/>
            <wp:docPr id="1955778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78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6802" cy="102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F0B6" w14:textId="228B9FC9" w:rsidR="000B7157" w:rsidRPr="00F37834" w:rsidRDefault="000B7157" w:rsidP="00F37834">
      <w:pPr>
        <w:pStyle w:val="ae"/>
        <w:spacing w:line="360" w:lineRule="auto"/>
        <w:ind w:left="0" w:firstLine="709"/>
        <w:jc w:val="center"/>
      </w:pPr>
      <w:r>
        <w:t xml:space="preserve">Рисунок </w:t>
      </w:r>
      <w:r w:rsidR="00F37834">
        <w:t>6</w:t>
      </w:r>
      <w:r>
        <w:t xml:space="preserve"> – Матрица </w:t>
      </w:r>
      <w:r w:rsidR="00F37834">
        <w:rPr>
          <w:lang w:val="en-US"/>
        </w:rPr>
        <w:t>LL2</w:t>
      </w:r>
    </w:p>
    <w:p w14:paraId="3B8756DA" w14:textId="1C4CF937" w:rsidR="000B7157" w:rsidRDefault="00F37834" w:rsidP="000B7157">
      <w:pPr>
        <w:pStyle w:val="ae"/>
        <w:spacing w:line="360" w:lineRule="auto"/>
        <w:ind w:left="0" w:firstLine="709"/>
        <w:jc w:val="center"/>
      </w:pPr>
      <w:r w:rsidRPr="00F37834">
        <w:rPr>
          <w:noProof/>
        </w:rPr>
        <w:drawing>
          <wp:inline distT="0" distB="0" distL="0" distR="0" wp14:anchorId="500172E2" wp14:editId="52258305">
            <wp:extent cx="5470208" cy="1635742"/>
            <wp:effectExtent l="0" t="0" r="0" b="3175"/>
            <wp:docPr id="538962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62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691" cy="164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2D87" w14:textId="267D8606" w:rsidR="00A27558" w:rsidRDefault="000B7157" w:rsidP="00F37834">
      <w:pPr>
        <w:pStyle w:val="ae"/>
        <w:spacing w:line="360" w:lineRule="auto"/>
        <w:ind w:left="0" w:firstLine="709"/>
        <w:jc w:val="center"/>
      </w:pPr>
      <w:r>
        <w:t xml:space="preserve">Рисунок </w:t>
      </w:r>
      <w:r w:rsidR="00F37834">
        <w:t>7</w:t>
      </w:r>
      <w:r>
        <w:t xml:space="preserve"> –</w:t>
      </w:r>
      <w:r w:rsidR="00F37834" w:rsidRPr="00F37834">
        <w:t xml:space="preserve"> </w:t>
      </w:r>
      <w:r w:rsidR="00F37834">
        <w:t xml:space="preserve">Результат двух раундов вейвлет преобразования </w:t>
      </w:r>
    </w:p>
    <w:p w14:paraId="3B417F74" w14:textId="0ED92533" w:rsidR="000B7157" w:rsidRPr="0073600E" w:rsidRDefault="000B7157" w:rsidP="000B7157">
      <w:pPr>
        <w:pStyle w:val="ae"/>
        <w:spacing w:after="160" w:line="360" w:lineRule="auto"/>
        <w:ind w:left="0" w:firstLine="709"/>
        <w:jc w:val="both"/>
      </w:pPr>
      <w:r>
        <w:lastRenderedPageBreak/>
        <w:t>Далее необходимо проквантовать частотные коэффициенты</w:t>
      </w:r>
      <w:r w:rsidR="0073600E">
        <w:t xml:space="preserve"> в матрице </w:t>
      </w:r>
      <w:r w:rsidR="0073600E">
        <w:rPr>
          <w:lang w:val="en-US"/>
        </w:rPr>
        <w:t>LL</w:t>
      </w:r>
      <w:r w:rsidR="0073600E" w:rsidRPr="0073600E">
        <w:t>2</w:t>
      </w:r>
      <w:r>
        <w:t xml:space="preserve">. Это происходит благодаря </w:t>
      </w:r>
      <w:r w:rsidR="0073600E">
        <w:t xml:space="preserve">квантованию с мёртвой зоной с шагом </w:t>
      </w:r>
      <m:oMath>
        <m:r>
          <w:rPr>
            <w:rFonts w:ascii="Cambria Math" w:hAnsi="Cambria Math"/>
          </w:rPr>
          <m:t>∆</m:t>
        </m:r>
      </m:oMath>
      <w:r w:rsidR="0073600E" w:rsidRPr="0073600E">
        <w:t xml:space="preserve"> = 1</w:t>
      </w:r>
      <w:r w:rsidR="0073600E">
        <w:t xml:space="preserve">0. Значения меньше </w:t>
      </w:r>
      <m:oMath>
        <m:r>
          <w:rPr>
            <w:rFonts w:ascii="Cambria Math" w:hAnsi="Cambria Math"/>
          </w:rPr>
          <m:t>∆</m:t>
        </m:r>
      </m:oMath>
      <w:r w:rsidR="0073600E">
        <w:t xml:space="preserve"> по модулю принимаются равными 0. Больше – принимают значения уровня, в диапазон которого попали. </w:t>
      </w:r>
      <w:r w:rsidR="003E1DF1">
        <w:t>Матрица проквантованных коэффициентов на рисунке 8.</w:t>
      </w:r>
    </w:p>
    <w:p w14:paraId="6C51F3AF" w14:textId="77777777" w:rsidR="0073600E" w:rsidRPr="0073600E" w:rsidRDefault="0073600E" w:rsidP="000B7157">
      <w:pPr>
        <w:pStyle w:val="ae"/>
        <w:spacing w:after="160" w:line="360" w:lineRule="auto"/>
        <w:ind w:left="0" w:firstLine="709"/>
        <w:jc w:val="both"/>
      </w:pPr>
    </w:p>
    <w:p w14:paraId="5C0C8CC2" w14:textId="7D760CF5" w:rsidR="000B7157" w:rsidRDefault="003E1DF1" w:rsidP="000B7157">
      <w:pPr>
        <w:pStyle w:val="ae"/>
        <w:spacing w:line="360" w:lineRule="auto"/>
        <w:ind w:left="0" w:firstLine="709"/>
        <w:jc w:val="center"/>
      </w:pPr>
      <w:r w:rsidRPr="003E1DF1">
        <w:rPr>
          <w:noProof/>
        </w:rPr>
        <w:drawing>
          <wp:inline distT="0" distB="0" distL="0" distR="0" wp14:anchorId="34DC17ED" wp14:editId="16310DA9">
            <wp:extent cx="3356936" cy="1049020"/>
            <wp:effectExtent l="0" t="0" r="0" b="0"/>
            <wp:docPr id="1734629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29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2419" cy="106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03C0" w14:textId="2B5A1134" w:rsidR="000B7157" w:rsidRDefault="000B7157" w:rsidP="00B421A1">
      <w:pPr>
        <w:pStyle w:val="ae"/>
        <w:spacing w:line="360" w:lineRule="auto"/>
        <w:ind w:left="0" w:firstLine="709"/>
        <w:jc w:val="center"/>
      </w:pPr>
      <w:r>
        <w:t xml:space="preserve">Рисунок </w:t>
      </w:r>
      <w:r w:rsidR="003E1DF1">
        <w:t>8</w:t>
      </w:r>
      <w:r>
        <w:t xml:space="preserve"> – </w:t>
      </w:r>
      <w:r w:rsidR="003E1DF1">
        <w:t xml:space="preserve">Квантованная матрица </w:t>
      </w:r>
    </w:p>
    <w:p w14:paraId="02EB577E" w14:textId="3BAA7FD4" w:rsidR="00BB40AC" w:rsidRDefault="00BB40AC"/>
    <w:p w14:paraId="162F6239" w14:textId="18B0E9DE" w:rsidR="00CD1C1F" w:rsidRPr="00B7421B" w:rsidRDefault="00CD1C1F" w:rsidP="00755391">
      <w:pPr>
        <w:pStyle w:val="ae"/>
        <w:numPr>
          <w:ilvl w:val="1"/>
          <w:numId w:val="17"/>
        </w:numPr>
        <w:spacing w:after="160" w:line="360" w:lineRule="auto"/>
        <w:ind w:left="0" w:firstLine="709"/>
        <w:jc w:val="both"/>
      </w:pPr>
      <w:r>
        <w:t>А</w:t>
      </w:r>
      <w:r w:rsidR="00234FF7">
        <w:t>рифметическое кодирование</w:t>
      </w:r>
    </w:p>
    <w:p w14:paraId="14EDBC71" w14:textId="4B9AD87E" w:rsidR="00C85A22" w:rsidRDefault="009E6BC5" w:rsidP="00120EA4">
      <w:pPr>
        <w:spacing w:after="160" w:line="360" w:lineRule="auto"/>
        <w:ind w:firstLine="709"/>
        <w:jc w:val="both"/>
      </w:pPr>
      <w:r>
        <w:t xml:space="preserve">Следующим шагом необходимо </w:t>
      </w:r>
      <w:r w:rsidR="003E1DF1">
        <w:t xml:space="preserve">провести арифметическое кодирование для квантованной </w:t>
      </w:r>
      <w:r>
        <w:t>матриц</w:t>
      </w:r>
      <w:r w:rsidR="003E1DF1">
        <w:t>ы</w:t>
      </w:r>
      <w:r>
        <w:t xml:space="preserve"> </w:t>
      </w:r>
      <w:r w:rsidR="003E1DF1">
        <w:rPr>
          <w:lang w:val="en-US"/>
        </w:rPr>
        <w:t>LL</w:t>
      </w:r>
      <w:r w:rsidR="003E1DF1" w:rsidRPr="003E1DF1">
        <w:t xml:space="preserve">2. </w:t>
      </w:r>
      <w:r w:rsidR="003E1DF1">
        <w:t xml:space="preserve">Для этого была написана функция, </w:t>
      </w:r>
      <w:r w:rsidR="00120EA4">
        <w:t>рассчитывающая</w:t>
      </w:r>
      <w:r w:rsidR="003E1DF1">
        <w:t xml:space="preserve"> </w:t>
      </w:r>
      <w:r w:rsidR="00120EA4">
        <w:t>частоту для каждого коэффициента, распределяющая по прямой, а затем осуществляющая арифметическое кодирование. Этапы уточнения диапазона и итоговый диапазон на рисунке 9.</w:t>
      </w:r>
    </w:p>
    <w:p w14:paraId="39D64BFD" w14:textId="47FD2DC1" w:rsidR="003E1DF1" w:rsidRDefault="00D572EC" w:rsidP="00120EA4">
      <w:pPr>
        <w:pStyle w:val="ae"/>
        <w:spacing w:line="360" w:lineRule="auto"/>
        <w:ind w:left="0" w:firstLine="709"/>
        <w:jc w:val="center"/>
      </w:pPr>
      <w:r w:rsidRPr="00D572EC">
        <w:rPr>
          <w:noProof/>
        </w:rPr>
        <w:drawing>
          <wp:inline distT="0" distB="0" distL="0" distR="0" wp14:anchorId="56D1125D" wp14:editId="47A1312E">
            <wp:extent cx="4823369" cy="2944951"/>
            <wp:effectExtent l="0" t="0" r="0" b="8255"/>
            <wp:docPr id="584681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1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0775" cy="295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B0C4" w14:textId="2185F886" w:rsidR="00C702EB" w:rsidRPr="009E6BC5" w:rsidRDefault="003E1DF1" w:rsidP="00120EA4">
      <w:pPr>
        <w:pStyle w:val="ae"/>
        <w:spacing w:line="360" w:lineRule="auto"/>
        <w:ind w:left="0" w:firstLine="709"/>
        <w:jc w:val="center"/>
      </w:pPr>
      <w:r>
        <w:t xml:space="preserve">Рисунок </w:t>
      </w:r>
      <w:r w:rsidR="00120EA4">
        <w:t>9</w:t>
      </w:r>
      <w:r>
        <w:t xml:space="preserve"> – </w:t>
      </w:r>
      <w:r w:rsidR="00120EA4">
        <w:t xml:space="preserve">Результат арифметического кодирования </w:t>
      </w:r>
    </w:p>
    <w:p w14:paraId="7DFFF390" w14:textId="0C12869B" w:rsidR="003E1DF1" w:rsidRPr="004562D1" w:rsidRDefault="003E1DF1" w:rsidP="003E1DF1">
      <w:pPr>
        <w:spacing w:after="160" w:line="360" w:lineRule="auto"/>
        <w:ind w:firstLine="720"/>
        <w:jc w:val="both"/>
        <w:rPr>
          <w:lang w:val="en-GB"/>
        </w:rPr>
      </w:pPr>
      <w:r>
        <w:t xml:space="preserve">Размер </w:t>
      </w:r>
      <w:r w:rsidR="00120EA4">
        <w:t>преобразованного файла составил 53 бита</w:t>
      </w:r>
      <w:r w:rsidR="00B421A1">
        <w:t>, так как столько бит требуется для точного</w:t>
      </w:r>
      <w:r w:rsidR="00B421A1" w:rsidRPr="00B421A1">
        <w:t xml:space="preserve"> восстановления всех коэффициентов, что определяется шириной итогового интервала кодирования.</w:t>
      </w:r>
      <w:r w:rsidR="004562D1" w:rsidRPr="004562D1">
        <w:t xml:space="preserve"> </w:t>
      </w:r>
      <w:r w:rsidR="004562D1">
        <w:t>Расчёт был произведен по формуле</w:t>
      </w:r>
      <w:r w:rsidR="004562D1">
        <w:rPr>
          <w:lang w:val="en-GB"/>
        </w:rPr>
        <w:t xml:space="preserve"> 3.</w:t>
      </w:r>
    </w:p>
    <w:p w14:paraId="1553242F" w14:textId="77777777" w:rsidR="004562D1" w:rsidRPr="004562D1" w:rsidRDefault="004562D1" w:rsidP="003E1DF1">
      <w:pPr>
        <w:spacing w:after="160" w:line="360" w:lineRule="auto"/>
        <w:ind w:firstLine="720"/>
        <w:jc w:val="both"/>
      </w:pPr>
    </w:p>
    <w:p w14:paraId="65B12F91" w14:textId="5E6B64F7" w:rsidR="004562D1" w:rsidRPr="004562D1" w:rsidRDefault="004562D1" w:rsidP="004562D1">
      <w:pPr>
        <w:spacing w:after="160" w:line="360" w:lineRule="auto"/>
        <w:ind w:firstLine="708"/>
        <w:jc w:val="right"/>
      </w:pPr>
      <m:oMath>
        <m:r>
          <w:rPr>
            <w:rFonts w:ascii="Cambria Math" w:hAnsi="Cambria Math"/>
            <w:lang w:val="en-US"/>
          </w:rPr>
          <w:lastRenderedPageBreak/>
          <m:t>V</m:t>
        </m:r>
        <m:r>
          <w:rPr>
            <w:rFonts w:ascii="Cambria Math" w:hAnsi="Cambria Math"/>
          </w:rPr>
          <m:t>= -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GB"/>
          </w:rPr>
          <m:t>*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func>
          </m:e>
        </m:nary>
      </m:oMath>
      <w:proofErr w:type="gramStart"/>
      <w:r w:rsidRPr="004562D1">
        <w:t xml:space="preserve">,   </w:t>
      </w:r>
      <w:proofErr w:type="gramEnd"/>
      <w:r w:rsidRPr="004562D1">
        <w:t xml:space="preserve">                                         </w:t>
      </w:r>
      <w:proofErr w:type="gramStart"/>
      <w:r w:rsidRPr="004562D1">
        <w:t xml:space="preserve">   (</w:t>
      </w:r>
      <w:proofErr w:type="gramEnd"/>
      <w:r>
        <w:t>3</w:t>
      </w:r>
      <w:r w:rsidRPr="004562D1">
        <w:t>)</w:t>
      </w:r>
    </w:p>
    <w:p w14:paraId="597AC87B" w14:textId="3A2993A0" w:rsidR="004562D1" w:rsidRDefault="004562D1" w:rsidP="004562D1">
      <w:pPr>
        <w:spacing w:after="160" w:line="360" w:lineRule="auto"/>
        <w:ind w:firstLine="360"/>
        <w:jc w:val="both"/>
      </w:pPr>
      <w:r w:rsidRPr="0004116B"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</w:t>
      </w:r>
      <w:r w:rsidRPr="00B7421B">
        <w:t>–</w:t>
      </w:r>
      <w:r w:rsidRPr="0004116B">
        <w:t xml:space="preserve"> вероятность появления i-го символа</w:t>
      </w:r>
      <w:r w:rsidRPr="004562D1">
        <w:t xml:space="preserve">, </w:t>
      </w:r>
      <w:r w:rsidRPr="0004116B">
        <w:t>n</w:t>
      </w:r>
      <w:r>
        <w:t xml:space="preserve"> </w:t>
      </w:r>
      <w:r w:rsidRPr="00B7421B">
        <w:t>–</w:t>
      </w:r>
      <w:r w:rsidRPr="0004116B">
        <w:t xml:space="preserve"> число символов, m </w:t>
      </w:r>
      <w:r w:rsidRPr="00B7421B">
        <w:t>–</w:t>
      </w:r>
      <w:r w:rsidRPr="0004116B">
        <w:t xml:space="preserve"> мощность алфавита.</w:t>
      </w:r>
    </w:p>
    <w:p w14:paraId="5CB34D81" w14:textId="2398A451" w:rsidR="004562D1" w:rsidRPr="001D1818" w:rsidRDefault="004562D1" w:rsidP="001D1818">
      <w:pPr>
        <w:spacing w:after="160" w:line="360" w:lineRule="auto"/>
        <w:ind w:firstLine="360"/>
        <w:jc w:val="both"/>
      </w:pPr>
      <w:r>
        <w:rPr>
          <w:lang w:val="en-US"/>
        </w:rPr>
        <w:t>V = - 16*(4*(0,125*</w:t>
      </w:r>
      <w:proofErr w:type="gramStart"/>
      <w:r>
        <w:rPr>
          <w:lang w:val="en-US"/>
        </w:rPr>
        <w:t>log(</w:t>
      </w:r>
      <w:proofErr w:type="gramEnd"/>
      <w:r>
        <w:rPr>
          <w:lang w:val="en-US"/>
        </w:rPr>
        <w:t>0,125) + 5*(0,0625*</w:t>
      </w:r>
      <w:proofErr w:type="gramStart"/>
      <w:r>
        <w:rPr>
          <w:lang w:val="en-US"/>
        </w:rPr>
        <w:t>log(</w:t>
      </w:r>
      <w:proofErr w:type="gramEnd"/>
      <w:r>
        <w:rPr>
          <w:lang w:val="en-US"/>
        </w:rPr>
        <w:t>0,0625)) + 0,1875*</w:t>
      </w:r>
      <w:proofErr w:type="gramStart"/>
      <w:r>
        <w:rPr>
          <w:lang w:val="en-US"/>
        </w:rPr>
        <w:t>log(</w:t>
      </w:r>
      <w:proofErr w:type="gramEnd"/>
      <w:r>
        <w:rPr>
          <w:lang w:val="en-US"/>
        </w:rPr>
        <w:t xml:space="preserve">0,1875)) = </w:t>
      </w:r>
      <w:r w:rsidR="001D1818" w:rsidRPr="001D1818">
        <w:rPr>
          <w:lang w:val="en-US"/>
        </w:rPr>
        <w:t xml:space="preserve">53 </w:t>
      </w:r>
      <w:r w:rsidR="001D1818">
        <w:t>бита</w:t>
      </w:r>
    </w:p>
    <w:p w14:paraId="2E88D25B" w14:textId="7608A1FE" w:rsidR="00D264F6" w:rsidRPr="009E6BC5" w:rsidRDefault="003E1DF1" w:rsidP="00973312">
      <w:pPr>
        <w:spacing w:after="160" w:line="360" w:lineRule="auto"/>
        <w:ind w:firstLine="720"/>
        <w:jc w:val="both"/>
      </w:pPr>
      <w:r>
        <w:t>В итоге, коэффициент сжатия ра</w:t>
      </w:r>
      <w:r w:rsidR="00120EA4">
        <w:t>в</w:t>
      </w:r>
      <w:r>
        <w:t>ен: К = 6144/</w:t>
      </w:r>
      <w:r w:rsidR="00120EA4">
        <w:t>53</w:t>
      </w:r>
      <w:r>
        <w:t xml:space="preserve"> = 1</w:t>
      </w:r>
      <w:r w:rsidR="00973312">
        <w:t>15</w:t>
      </w:r>
      <w:r w:rsidRPr="00C85A22">
        <w:t>,</w:t>
      </w:r>
      <w:r w:rsidR="00973312">
        <w:t>925</w:t>
      </w:r>
    </w:p>
    <w:p w14:paraId="285AF2BD" w14:textId="77777777" w:rsidR="001D1818" w:rsidRDefault="001D1818">
      <w:r>
        <w:br w:type="page"/>
      </w:r>
    </w:p>
    <w:p w14:paraId="48CB91C8" w14:textId="31E48F51" w:rsidR="00F85933" w:rsidRPr="009E6BC5" w:rsidRDefault="0099769F" w:rsidP="00F85933">
      <w:pPr>
        <w:spacing w:after="160" w:line="360" w:lineRule="auto"/>
        <w:jc w:val="center"/>
      </w:pPr>
      <w:r w:rsidRPr="00B7421B">
        <w:lastRenderedPageBreak/>
        <w:t>ВЫВОД</w:t>
      </w:r>
    </w:p>
    <w:p w14:paraId="6A5EC014" w14:textId="4B290E0E" w:rsidR="006D0B0B" w:rsidRPr="006D0B0B" w:rsidRDefault="006D0B0B" w:rsidP="006D0B0B">
      <w:pPr>
        <w:spacing w:line="360" w:lineRule="auto"/>
        <w:ind w:firstLine="709"/>
        <w:jc w:val="both"/>
      </w:pPr>
      <w:r w:rsidRPr="006D0B0B">
        <w:t xml:space="preserve">В ходе выполнения лабораторной работы был реализован алгоритм сжатия изображения по </w:t>
      </w:r>
      <w:r w:rsidR="003E089C">
        <w:t xml:space="preserve">алгоритму </w:t>
      </w:r>
      <w:r w:rsidRPr="006D0B0B">
        <w:t>JPEG2000, с использованием дискретного вейвлет-преобразования и арифметического кодирования.</w:t>
      </w:r>
    </w:p>
    <w:p w14:paraId="0C64C122" w14:textId="0560F877" w:rsidR="006D0B0B" w:rsidRPr="006D0B0B" w:rsidRDefault="003E089C" w:rsidP="00411707">
      <w:pPr>
        <w:spacing w:line="360" w:lineRule="auto"/>
        <w:ind w:firstLine="709"/>
        <w:jc w:val="both"/>
      </w:pPr>
      <w:r>
        <w:t xml:space="preserve">Начальные этапы </w:t>
      </w:r>
      <w:r w:rsidR="00411707">
        <w:t xml:space="preserve">работы </w:t>
      </w:r>
      <w:r>
        <w:t xml:space="preserve">заключались в </w:t>
      </w:r>
      <w:r w:rsidR="006D0B0B" w:rsidRPr="006D0B0B">
        <w:t>яркостн</w:t>
      </w:r>
      <w:r>
        <w:t>ом</w:t>
      </w:r>
      <w:r w:rsidR="006D0B0B" w:rsidRPr="006D0B0B">
        <w:t xml:space="preserve"> сдвиг</w:t>
      </w:r>
      <w:r>
        <w:t>е</w:t>
      </w:r>
      <w:r w:rsidR="006D0B0B" w:rsidRPr="006D0B0B">
        <w:t xml:space="preserve"> и преобразовани</w:t>
      </w:r>
      <w:r>
        <w:t>я</w:t>
      </w:r>
      <w:r w:rsidR="006D0B0B" w:rsidRPr="006D0B0B">
        <w:t xml:space="preserve"> цветового пространства</w:t>
      </w:r>
      <w:r>
        <w:t xml:space="preserve">. Проведённое </w:t>
      </w:r>
      <w:r w:rsidR="00411707">
        <w:t xml:space="preserve">после </w:t>
      </w:r>
      <w:r w:rsidR="006D0B0B" w:rsidRPr="006D0B0B">
        <w:t>дискретное вейвлет-преобразование с использованием вейвлета Хаара позволило получить матрицы низкочастотных и высокочастотных коэффициентов</w:t>
      </w:r>
      <w:r w:rsidR="00411707">
        <w:t xml:space="preserve">. </w:t>
      </w:r>
      <w:r w:rsidR="006D0B0B" w:rsidRPr="006D0B0B">
        <w:t>Для низкочастотной компоненты LL2 было выполнено квантование с мёртвой зоной</w:t>
      </w:r>
      <w:r w:rsidR="00411707">
        <w:t>, а</w:t>
      </w:r>
      <w:r w:rsidR="006D0B0B" w:rsidRPr="006D0B0B">
        <w:t xml:space="preserve"> затем арифметическо</w:t>
      </w:r>
      <w:r w:rsidR="00411707">
        <w:t>е</w:t>
      </w:r>
      <w:r w:rsidR="006D0B0B" w:rsidRPr="006D0B0B">
        <w:t xml:space="preserve"> кодировани</w:t>
      </w:r>
      <w:r w:rsidR="00411707">
        <w:t>е</w:t>
      </w:r>
      <w:r w:rsidR="006D0B0B" w:rsidRPr="006D0B0B">
        <w:t>, что позволило эффективно сжать информацию</w:t>
      </w:r>
      <w:r w:rsidR="00411707">
        <w:t xml:space="preserve">. </w:t>
      </w:r>
      <w:r w:rsidR="006D0B0B" w:rsidRPr="006D0B0B">
        <w:t>После арифметического кодирования размер преобразованного файла составил 53 бита, что соответствует коэффициенту сжатия 115,9</w:t>
      </w:r>
      <w:r w:rsidR="00411707">
        <w:t>25</w:t>
      </w:r>
      <w:r w:rsidR="006D0B0B" w:rsidRPr="006D0B0B">
        <w:t>.</w:t>
      </w:r>
    </w:p>
    <w:p w14:paraId="566C000A" w14:textId="0D384D75" w:rsidR="004C6D92" w:rsidRDefault="00411707" w:rsidP="006D0B0B">
      <w:pPr>
        <w:spacing w:line="360" w:lineRule="auto"/>
        <w:ind w:firstLine="709"/>
        <w:jc w:val="both"/>
      </w:pPr>
      <w:r w:rsidRPr="00411707">
        <w:t xml:space="preserve">Таким образом, лабораторная работа продемонстрировала эффективность алгоритма сжатия с использованием вейвлет-преобразования, квантования и </w:t>
      </w:r>
      <w:r w:rsidR="00160430">
        <w:t>арифметического</w:t>
      </w:r>
      <w:r w:rsidRPr="00411707">
        <w:t xml:space="preserve"> кодирования, позволяющего достичь высокого уровня сжатия при сохранении ключевых признаков изображения.</w:t>
      </w:r>
    </w:p>
    <w:p w14:paraId="2AC6B4BC" w14:textId="47666174" w:rsidR="008B64F9" w:rsidRPr="00EA5596" w:rsidRDefault="008B64F9">
      <w:r>
        <w:br w:type="page"/>
      </w:r>
    </w:p>
    <w:p w14:paraId="3DB58305" w14:textId="6C11A7C6" w:rsidR="002D4903" w:rsidRDefault="008B64F9" w:rsidP="008B64F9">
      <w:pPr>
        <w:jc w:val="center"/>
      </w:pPr>
      <w:r>
        <w:lastRenderedPageBreak/>
        <w:t>ПРИЛОЖЕНИЕ</w:t>
      </w:r>
      <w:r w:rsidR="009F6CD5">
        <w:t xml:space="preserve"> А</w:t>
      </w:r>
    </w:p>
    <w:p w14:paraId="45F1B6C2" w14:textId="74778AC4" w:rsidR="009F6CD5" w:rsidRDefault="009F6CD5" w:rsidP="008B64F9">
      <w:pPr>
        <w:jc w:val="center"/>
      </w:pPr>
      <w:r>
        <w:t xml:space="preserve">Листинг программы </w:t>
      </w:r>
    </w:p>
    <w:p w14:paraId="1A1EAD61" w14:textId="77777777" w:rsidR="008B64F9" w:rsidRDefault="008B64F9" w:rsidP="008B64F9">
      <w:pPr>
        <w:jc w:val="center"/>
      </w:pPr>
    </w:p>
    <w:p w14:paraId="3F95B633" w14:textId="77777777" w:rsidR="00241D9B" w:rsidRPr="004562D1" w:rsidRDefault="00241D9B" w:rsidP="00241D9B">
      <w:pPr>
        <w:rPr>
          <w:rFonts w:ascii="Courier New" w:hAnsi="Courier New" w:cs="Courier New"/>
          <w:sz w:val="20"/>
          <w:szCs w:val="20"/>
        </w:rPr>
      </w:pP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4562D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imread</w:t>
      </w:r>
      <w:proofErr w:type="spellEnd"/>
      <w:r w:rsidRPr="004562D1">
        <w:rPr>
          <w:rFonts w:ascii="Courier New" w:hAnsi="Courier New" w:cs="Courier New"/>
          <w:sz w:val="20"/>
          <w:szCs w:val="20"/>
        </w:rPr>
        <w:t>("</w:t>
      </w:r>
      <w:r w:rsidRPr="00241D9B">
        <w:rPr>
          <w:rFonts w:ascii="Courier New" w:hAnsi="Courier New" w:cs="Courier New"/>
          <w:sz w:val="20"/>
          <w:szCs w:val="20"/>
          <w:lang w:val="en-US"/>
        </w:rPr>
        <w:t>task</w:t>
      </w:r>
      <w:r w:rsidRPr="004562D1">
        <w:rPr>
          <w:rFonts w:ascii="Courier New" w:hAnsi="Courier New" w:cs="Courier New"/>
          <w:sz w:val="20"/>
          <w:szCs w:val="20"/>
        </w:rPr>
        <w:t>.</w:t>
      </w:r>
      <w:r w:rsidRPr="00241D9B">
        <w:rPr>
          <w:rFonts w:ascii="Courier New" w:hAnsi="Courier New" w:cs="Courier New"/>
          <w:sz w:val="20"/>
          <w:szCs w:val="20"/>
          <w:lang w:val="en-US"/>
        </w:rPr>
        <w:t>jpg</w:t>
      </w:r>
      <w:r w:rsidRPr="004562D1">
        <w:rPr>
          <w:rFonts w:ascii="Courier New" w:hAnsi="Courier New" w:cs="Courier New"/>
          <w:sz w:val="20"/>
          <w:szCs w:val="20"/>
        </w:rPr>
        <w:t xml:space="preserve">");    </w:t>
      </w:r>
    </w:p>
    <w:p w14:paraId="6D7B9971" w14:textId="77777777" w:rsidR="00241D9B" w:rsidRPr="004562D1" w:rsidRDefault="00241D9B" w:rsidP="00241D9B">
      <w:pPr>
        <w:rPr>
          <w:rFonts w:ascii="Courier New" w:hAnsi="Courier New" w:cs="Courier New"/>
          <w:sz w:val="20"/>
          <w:szCs w:val="20"/>
        </w:rPr>
      </w:pP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4562D1">
        <w:rPr>
          <w:rFonts w:ascii="Courier New" w:hAnsi="Courier New" w:cs="Courier New"/>
          <w:sz w:val="20"/>
          <w:szCs w:val="20"/>
        </w:rPr>
        <w:t xml:space="preserve"> = </w:t>
      </w:r>
      <w:r w:rsidRPr="00241D9B">
        <w:rPr>
          <w:rFonts w:ascii="Courier New" w:hAnsi="Courier New" w:cs="Courier New"/>
          <w:sz w:val="20"/>
          <w:szCs w:val="20"/>
          <w:lang w:val="en-US"/>
        </w:rPr>
        <w:t>double</w:t>
      </w:r>
      <w:r w:rsidRPr="004562D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4562D1">
        <w:rPr>
          <w:rFonts w:ascii="Courier New" w:hAnsi="Courier New" w:cs="Courier New"/>
          <w:sz w:val="20"/>
          <w:szCs w:val="20"/>
        </w:rPr>
        <w:t xml:space="preserve">);             </w:t>
      </w:r>
    </w:p>
    <w:p w14:paraId="39BA78DD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% Размер изображения </w:t>
      </w:r>
    </w:p>
    <w:p w14:paraId="41BB9705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[m, n, ~] = 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241D9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img</w:t>
      </w:r>
      <w:proofErr w:type="spellEnd"/>
      <w:r w:rsidRPr="00241D9B">
        <w:rPr>
          <w:rFonts w:ascii="Courier New" w:hAnsi="Courier New" w:cs="Courier New"/>
          <w:sz w:val="20"/>
          <w:szCs w:val="20"/>
        </w:rPr>
        <w:t>);</w:t>
      </w:r>
    </w:p>
    <w:p w14:paraId="549D6166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</w:p>
    <w:p w14:paraId="34AE63F1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>%% Шаг 1: Сдвиг по яркости</w:t>
      </w:r>
    </w:p>
    <w:p w14:paraId="213CDEE2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ST = [8, 8, 8];                 </w:t>
      </w:r>
    </w:p>
    <w:p w14:paraId="373F3EC5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proofErr w:type="spellStart"/>
      <w:r w:rsidRPr="00241D9B">
        <w:rPr>
          <w:rFonts w:ascii="Courier New" w:hAnsi="Courier New" w:cs="Courier New"/>
          <w:sz w:val="20"/>
          <w:szCs w:val="20"/>
        </w:rPr>
        <w:t>shift_vals</w:t>
      </w:r>
      <w:proofErr w:type="spellEnd"/>
      <w:r w:rsidRPr="00241D9B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241D9B">
        <w:rPr>
          <w:rFonts w:ascii="Courier New" w:hAnsi="Courier New" w:cs="Courier New"/>
          <w:sz w:val="20"/>
          <w:szCs w:val="20"/>
        </w:rPr>
        <w:t>2.^</w:t>
      </w:r>
      <w:proofErr w:type="gramEnd"/>
      <w:r w:rsidRPr="00241D9B">
        <w:rPr>
          <w:rFonts w:ascii="Courier New" w:hAnsi="Courier New" w:cs="Courier New"/>
          <w:sz w:val="20"/>
          <w:szCs w:val="20"/>
        </w:rPr>
        <w:t>(ST - 1</w:t>
      </w:r>
      <w:proofErr w:type="gramStart"/>
      <w:r w:rsidRPr="00241D9B">
        <w:rPr>
          <w:rFonts w:ascii="Courier New" w:hAnsi="Courier New" w:cs="Courier New"/>
          <w:sz w:val="20"/>
          <w:szCs w:val="20"/>
        </w:rPr>
        <w:t>);  %</w:t>
      </w:r>
      <w:proofErr w:type="gramEnd"/>
      <w:r w:rsidRPr="00241D9B">
        <w:rPr>
          <w:rFonts w:ascii="Courier New" w:hAnsi="Courier New" w:cs="Courier New"/>
          <w:sz w:val="20"/>
          <w:szCs w:val="20"/>
        </w:rPr>
        <w:t xml:space="preserve"> = 128</w:t>
      </w:r>
    </w:p>
    <w:p w14:paraId="1057EE07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</w:p>
    <w:p w14:paraId="18532995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>% Сдвиг к каждому из 3 каналов</w:t>
      </w:r>
    </w:p>
    <w:p w14:paraId="496F04F5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img_shifted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= zeros(size(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431DFDF3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70A43009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img_shifted</w:t>
      </w:r>
      <w:proofErr w:type="spellEnd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(:,:,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1) =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(:,:,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1) -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shift_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vals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1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);   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% R channel</w:t>
      </w:r>
    </w:p>
    <w:p w14:paraId="65D3C486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img_shifted</w:t>
      </w:r>
      <w:proofErr w:type="spellEnd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(:,:,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2) =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(:,:,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2) -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shift_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vals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2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);   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% G channel</w:t>
      </w:r>
    </w:p>
    <w:p w14:paraId="0827413E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img_shifted</w:t>
      </w:r>
      <w:proofErr w:type="spellEnd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(:,:,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3) =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(:,:,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3) -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shift_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vals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3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);   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% B channel</w:t>
      </w:r>
    </w:p>
    <w:p w14:paraId="64FEA4F6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180B6F79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RGB_matrix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cell(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m, n); % </w:t>
      </w:r>
      <w:r w:rsidRPr="00241D9B">
        <w:rPr>
          <w:rFonts w:ascii="Courier New" w:hAnsi="Courier New" w:cs="Courier New"/>
          <w:sz w:val="20"/>
          <w:szCs w:val="20"/>
        </w:rPr>
        <w:t>Матрица</w:t>
      </w: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RGB </w:t>
      </w:r>
      <w:r w:rsidRPr="00241D9B">
        <w:rPr>
          <w:rFonts w:ascii="Courier New" w:hAnsi="Courier New" w:cs="Courier New"/>
          <w:sz w:val="20"/>
          <w:szCs w:val="20"/>
        </w:rPr>
        <w:t>компонентов</w:t>
      </w: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41D9B">
        <w:rPr>
          <w:rFonts w:ascii="Courier New" w:hAnsi="Courier New" w:cs="Courier New"/>
          <w:sz w:val="20"/>
          <w:szCs w:val="20"/>
        </w:rPr>
        <w:t>после</w:t>
      </w: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41D9B">
        <w:rPr>
          <w:rFonts w:ascii="Courier New" w:hAnsi="Courier New" w:cs="Courier New"/>
          <w:sz w:val="20"/>
          <w:szCs w:val="20"/>
        </w:rPr>
        <w:t>сдвига</w:t>
      </w:r>
    </w:p>
    <w:p w14:paraId="09C04356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2FE3ED92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= 1:m</w:t>
      </w:r>
    </w:p>
    <w:p w14:paraId="561DBDC6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for j = 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1:n</w:t>
      </w:r>
      <w:proofErr w:type="gramEnd"/>
    </w:p>
    <w:p w14:paraId="4E063690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RGB_matrix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{</w:t>
      </w: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i,j</w:t>
      </w:r>
      <w:proofErr w:type="spellEnd"/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} = 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squeeze(</w:t>
      </w:r>
      <w:proofErr w:type="spellStart"/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img_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shifted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i,j</w:t>
      </w:r>
      <w:proofErr w:type="spellEnd"/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,:))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';  %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41D9B">
        <w:rPr>
          <w:rFonts w:ascii="Courier New" w:hAnsi="Courier New" w:cs="Courier New"/>
          <w:sz w:val="20"/>
          <w:szCs w:val="20"/>
        </w:rPr>
        <w:t>вектор</w:t>
      </w: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[R G B]</w:t>
      </w:r>
    </w:p>
    <w:p w14:paraId="5F67FFC9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end</w:t>
      </w:r>
      <w:proofErr w:type="spellEnd"/>
    </w:p>
    <w:p w14:paraId="33CCBB2E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proofErr w:type="spellStart"/>
      <w:r w:rsidRPr="00241D9B">
        <w:rPr>
          <w:rFonts w:ascii="Courier New" w:hAnsi="Courier New" w:cs="Courier New"/>
          <w:sz w:val="20"/>
          <w:szCs w:val="20"/>
        </w:rPr>
        <w:t>end</w:t>
      </w:r>
      <w:proofErr w:type="spellEnd"/>
    </w:p>
    <w:p w14:paraId="5035A289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</w:p>
    <w:p w14:paraId="34A93EE8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>%% Шаг 2: Преобразование цветового пространства</w:t>
      </w:r>
    </w:p>
    <w:p w14:paraId="5BDF1BA7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% Матрица преобразования </w:t>
      </w:r>
    </w:p>
    <w:p w14:paraId="1934B98D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T = </w:t>
      </w:r>
      <w:proofErr w:type="gramStart"/>
      <w:r w:rsidRPr="00241D9B">
        <w:rPr>
          <w:rFonts w:ascii="Courier New" w:hAnsi="Courier New" w:cs="Courier New"/>
          <w:sz w:val="20"/>
          <w:szCs w:val="20"/>
        </w:rPr>
        <w:t>[ 0.299</w:t>
      </w:r>
      <w:proofErr w:type="gramEnd"/>
      <w:r w:rsidRPr="00241D9B">
        <w:rPr>
          <w:rFonts w:ascii="Courier New" w:hAnsi="Courier New" w:cs="Courier New"/>
          <w:sz w:val="20"/>
          <w:szCs w:val="20"/>
        </w:rPr>
        <w:t xml:space="preserve">   0.587    0.114;</w:t>
      </w:r>
    </w:p>
    <w:p w14:paraId="16BF0E92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      0.5    -0.</w:t>
      </w:r>
      <w:proofErr w:type="gramStart"/>
      <w:r w:rsidRPr="00241D9B">
        <w:rPr>
          <w:rFonts w:ascii="Courier New" w:hAnsi="Courier New" w:cs="Courier New"/>
          <w:sz w:val="20"/>
          <w:szCs w:val="20"/>
        </w:rPr>
        <w:t>4187  -</w:t>
      </w:r>
      <w:proofErr w:type="gramEnd"/>
      <w:r w:rsidRPr="00241D9B">
        <w:rPr>
          <w:rFonts w:ascii="Courier New" w:hAnsi="Courier New" w:cs="Courier New"/>
          <w:sz w:val="20"/>
          <w:szCs w:val="20"/>
        </w:rPr>
        <w:t>0.0813;</w:t>
      </w:r>
    </w:p>
    <w:p w14:paraId="776A344F" w14:textId="32A9C3DC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      0.1687 -0.3313   </w:t>
      </w:r>
      <w:proofErr w:type="gramStart"/>
      <w:r w:rsidRPr="00241D9B">
        <w:rPr>
          <w:rFonts w:ascii="Courier New" w:hAnsi="Courier New" w:cs="Courier New"/>
          <w:sz w:val="20"/>
          <w:szCs w:val="20"/>
        </w:rPr>
        <w:t>0.5 ]</w:t>
      </w:r>
      <w:proofErr w:type="gramEnd"/>
      <w:r w:rsidRPr="00241D9B">
        <w:rPr>
          <w:rFonts w:ascii="Courier New" w:hAnsi="Courier New" w:cs="Courier New"/>
          <w:sz w:val="20"/>
          <w:szCs w:val="20"/>
        </w:rPr>
        <w:t>;</w:t>
      </w:r>
    </w:p>
    <w:p w14:paraId="4065A147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proofErr w:type="spellStart"/>
      <w:r w:rsidRPr="00241D9B">
        <w:rPr>
          <w:rFonts w:ascii="Courier New" w:hAnsi="Courier New" w:cs="Courier New"/>
          <w:sz w:val="20"/>
          <w:szCs w:val="20"/>
        </w:rPr>
        <w:t>offset</w:t>
      </w:r>
      <w:proofErr w:type="spellEnd"/>
      <w:r w:rsidRPr="00241D9B">
        <w:rPr>
          <w:rFonts w:ascii="Courier New" w:hAnsi="Courier New" w:cs="Courier New"/>
          <w:sz w:val="20"/>
          <w:szCs w:val="20"/>
        </w:rPr>
        <w:t xml:space="preserve"> = [0; 128; 128];</w:t>
      </w:r>
    </w:p>
    <w:p w14:paraId="15E8EDE6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</w:p>
    <w:p w14:paraId="23FB4083" w14:textId="77777777" w:rsidR="00241D9B" w:rsidRPr="00BF59E0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F59E0">
        <w:rPr>
          <w:rFonts w:ascii="Courier New" w:hAnsi="Courier New" w:cs="Courier New"/>
          <w:sz w:val="20"/>
          <w:szCs w:val="20"/>
          <w:lang w:val="en-US"/>
        </w:rPr>
        <w:t>Y  =</w:t>
      </w:r>
      <w:proofErr w:type="gramEnd"/>
      <w:r w:rsidRPr="00BF59E0">
        <w:rPr>
          <w:rFonts w:ascii="Courier New" w:hAnsi="Courier New" w:cs="Courier New"/>
          <w:sz w:val="20"/>
          <w:szCs w:val="20"/>
          <w:lang w:val="en-US"/>
        </w:rPr>
        <w:t xml:space="preserve"> zeros(</w:t>
      </w:r>
      <w:proofErr w:type="spellStart"/>
      <w:proofErr w:type="gramStart"/>
      <w:r w:rsidRPr="00BF59E0">
        <w:rPr>
          <w:rFonts w:ascii="Courier New" w:hAnsi="Courier New" w:cs="Courier New"/>
          <w:sz w:val="20"/>
          <w:szCs w:val="20"/>
          <w:lang w:val="en-US"/>
        </w:rPr>
        <w:t>m,n</w:t>
      </w:r>
      <w:proofErr w:type="spellEnd"/>
      <w:proofErr w:type="gramEnd"/>
      <w:r w:rsidRPr="00BF59E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8E69EA7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>U = zeros(</w:t>
      </w: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m,n</w:t>
      </w:r>
      <w:proofErr w:type="spellEnd"/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2616E4B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>V = zeros(</w:t>
      </w: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m,n</w:t>
      </w:r>
      <w:proofErr w:type="spellEnd"/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D11661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265446A1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= 1:m</w:t>
      </w:r>
    </w:p>
    <w:p w14:paraId="0A265B98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for j = 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1:n</w:t>
      </w:r>
      <w:proofErr w:type="gramEnd"/>
    </w:p>
    <w:p w14:paraId="7C94862B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RGB =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RGB_matrix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{</w:t>
      </w: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i,j</w:t>
      </w:r>
      <w:proofErr w:type="spellEnd"/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}';   </w:t>
      </w:r>
    </w:p>
    <w:p w14:paraId="68EC2969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YCbCr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= T * RGB + 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offset;   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% 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ПРеобразование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46FDA2D8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Y(</w:t>
      </w: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i,j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)  =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round(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YCbCr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1));</w:t>
      </w:r>
    </w:p>
    <w:p w14:paraId="0B5D226C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U(</w:t>
      </w: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i,j</w:t>
      </w:r>
      <w:proofErr w:type="spellEnd"/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) = 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round(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YCbCr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2));</w:t>
      </w:r>
    </w:p>
    <w:p w14:paraId="0EFE3692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V(</w:t>
      </w: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i,j</w:t>
      </w:r>
      <w:proofErr w:type="spellEnd"/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) = 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round(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YCbCr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3));</w:t>
      </w:r>
    </w:p>
    <w:p w14:paraId="49802E65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end</w:t>
      </w:r>
      <w:proofErr w:type="spellEnd"/>
    </w:p>
    <w:p w14:paraId="5580AABD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proofErr w:type="spellStart"/>
      <w:r w:rsidRPr="00241D9B">
        <w:rPr>
          <w:rFonts w:ascii="Courier New" w:hAnsi="Courier New" w:cs="Courier New"/>
          <w:sz w:val="20"/>
          <w:szCs w:val="20"/>
        </w:rPr>
        <w:t>end</w:t>
      </w:r>
      <w:proofErr w:type="spellEnd"/>
    </w:p>
    <w:p w14:paraId="4422EA87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</w:p>
    <w:p w14:paraId="0A8C1D08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%% Шаг 3: Дискретное 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wavelet</w:t>
      </w:r>
      <w:proofErr w:type="spellEnd"/>
      <w:r w:rsidRPr="00241D9B">
        <w:rPr>
          <w:rFonts w:ascii="Courier New" w:hAnsi="Courier New" w:cs="Courier New"/>
          <w:sz w:val="20"/>
          <w:szCs w:val="20"/>
        </w:rPr>
        <w:t xml:space="preserve"> преобразование</w:t>
      </w:r>
    </w:p>
    <w:p w14:paraId="3C42632B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>[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C,S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] = wavedec2(Y, 2, '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haar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59E3495A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7F81EEA3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m1 = </w:t>
      </w:r>
      <w:proofErr w:type="gramStart"/>
      <w:r w:rsidRPr="00241D9B">
        <w:rPr>
          <w:rFonts w:ascii="Courier New" w:hAnsi="Courier New" w:cs="Courier New"/>
          <w:sz w:val="20"/>
          <w:szCs w:val="20"/>
        </w:rPr>
        <w:t>S(</w:t>
      </w:r>
      <w:proofErr w:type="gramEnd"/>
      <w:r w:rsidRPr="00241D9B">
        <w:rPr>
          <w:rFonts w:ascii="Courier New" w:hAnsi="Courier New" w:cs="Courier New"/>
          <w:sz w:val="20"/>
          <w:szCs w:val="20"/>
        </w:rPr>
        <w:t xml:space="preserve">1,1); n1 = </w:t>
      </w:r>
      <w:proofErr w:type="gramStart"/>
      <w:r w:rsidRPr="00241D9B">
        <w:rPr>
          <w:rFonts w:ascii="Courier New" w:hAnsi="Courier New" w:cs="Courier New"/>
          <w:sz w:val="20"/>
          <w:szCs w:val="20"/>
        </w:rPr>
        <w:t>S(</w:t>
      </w:r>
      <w:proofErr w:type="gramEnd"/>
      <w:r w:rsidRPr="00241D9B">
        <w:rPr>
          <w:rFonts w:ascii="Courier New" w:hAnsi="Courier New" w:cs="Courier New"/>
          <w:sz w:val="20"/>
          <w:szCs w:val="20"/>
        </w:rPr>
        <w:t>1,2);</w:t>
      </w:r>
    </w:p>
    <w:p w14:paraId="36ACE777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</w:p>
    <w:p w14:paraId="22388AA3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>% Аппроксимация 2 уровня</w:t>
      </w:r>
    </w:p>
    <w:p w14:paraId="6E2B50D9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>LL2 = reshape(C(1:m1*n1), m1, n1);</w:t>
      </w:r>
    </w:p>
    <w:p w14:paraId="0EC99989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>LL1 = appcoef2(C, S, '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haar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', 1);</w:t>
      </w:r>
    </w:p>
    <w:p w14:paraId="6713C441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7C5CE73F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m2 = </w:t>
      </w:r>
      <w:proofErr w:type="gramStart"/>
      <w:r w:rsidRPr="00241D9B">
        <w:rPr>
          <w:rFonts w:ascii="Courier New" w:hAnsi="Courier New" w:cs="Courier New"/>
          <w:sz w:val="20"/>
          <w:szCs w:val="20"/>
        </w:rPr>
        <w:t>S(</w:t>
      </w:r>
      <w:proofErr w:type="gramEnd"/>
      <w:r w:rsidRPr="00241D9B">
        <w:rPr>
          <w:rFonts w:ascii="Courier New" w:hAnsi="Courier New" w:cs="Courier New"/>
          <w:sz w:val="20"/>
          <w:szCs w:val="20"/>
        </w:rPr>
        <w:t xml:space="preserve">2,1); n2 = </w:t>
      </w:r>
      <w:proofErr w:type="gramStart"/>
      <w:r w:rsidRPr="00241D9B">
        <w:rPr>
          <w:rFonts w:ascii="Courier New" w:hAnsi="Courier New" w:cs="Courier New"/>
          <w:sz w:val="20"/>
          <w:szCs w:val="20"/>
        </w:rPr>
        <w:t>S(</w:t>
      </w:r>
      <w:proofErr w:type="gramEnd"/>
      <w:r w:rsidRPr="00241D9B">
        <w:rPr>
          <w:rFonts w:ascii="Courier New" w:hAnsi="Courier New" w:cs="Courier New"/>
          <w:sz w:val="20"/>
          <w:szCs w:val="20"/>
        </w:rPr>
        <w:t>2,2);</w:t>
      </w:r>
    </w:p>
    <w:p w14:paraId="132062D6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</w:p>
    <w:p w14:paraId="5C7C6476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>% Детали 2 уровня</w:t>
      </w:r>
    </w:p>
    <w:p w14:paraId="2B26EFF7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>HL2 = reshape(C(m1*n1+1:m1*n1+m2*n2), m2, n2);</w:t>
      </w:r>
    </w:p>
    <w:p w14:paraId="0FD09C31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>LH2 = reshape(C(m1*n1+m2*n2+1:m1*n1+2*m2*n2), m2, n2);</w:t>
      </w:r>
    </w:p>
    <w:p w14:paraId="5104C5E3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>HH2 = reshape(C(m1*n1+2*m2*n2+1:m1*n1+3*m2*n2), m2, n2);</w:t>
      </w:r>
    </w:p>
    <w:p w14:paraId="3F28773F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0E73874D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>C2=[</w:t>
      </w: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wcodemat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LL2,255), </w:t>
      </w: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wcodemat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HL2,255); </w:t>
      </w: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wcodemat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LH2,255), </w:t>
      </w: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wcodemat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HH2,255)];  </w:t>
      </w:r>
    </w:p>
    <w:p w14:paraId="011A5F88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6BCF8D9D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>%% Шаг 4: Квантование</w:t>
      </w:r>
    </w:p>
    <w:p w14:paraId="1478BC7F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Q = </w:t>
      </w:r>
      <w:proofErr w:type="gramStart"/>
      <w:r w:rsidRPr="00241D9B">
        <w:rPr>
          <w:rFonts w:ascii="Courier New" w:hAnsi="Courier New" w:cs="Courier New"/>
          <w:sz w:val="20"/>
          <w:szCs w:val="20"/>
        </w:rPr>
        <w:t>10;  %</w:t>
      </w:r>
      <w:proofErr w:type="gramEnd"/>
      <w:r w:rsidRPr="00241D9B">
        <w:rPr>
          <w:rFonts w:ascii="Courier New" w:hAnsi="Courier New" w:cs="Courier New"/>
          <w:sz w:val="20"/>
          <w:szCs w:val="20"/>
        </w:rPr>
        <w:t xml:space="preserve"> шаг квантования</w:t>
      </w:r>
    </w:p>
    <w:p w14:paraId="76E407E9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</w:p>
    <w:p w14:paraId="25106331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>% Функция для квантования с мёртвой зоной</w:t>
      </w:r>
    </w:p>
    <w:p w14:paraId="00BA17DC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deadzone_quant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= @(x) sign(x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) .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* floor((abs(x))/Q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) .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* (abs(x) &gt;= Q);</w:t>
      </w:r>
    </w:p>
    <w:p w14:paraId="7E320A37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60BEE221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LL2_q =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deadzone_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quant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LL2);</w:t>
      </w:r>
    </w:p>
    <w:p w14:paraId="15F60500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HL2_q =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deadzone_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quant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HL2);</w:t>
      </w:r>
    </w:p>
    <w:p w14:paraId="1A2A91E4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LH2_q =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deadzone_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quant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LH2);</w:t>
      </w:r>
    </w:p>
    <w:p w14:paraId="6E2B96D7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HH2_q =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deadzone_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quant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HH2);</w:t>
      </w:r>
    </w:p>
    <w:p w14:paraId="1946AD18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476B3647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>%% Шаг 5: Арифметическое кодирование</w:t>
      </w:r>
    </w:p>
    <w:p w14:paraId="770E2359" w14:textId="77777777" w:rsidR="00241D9B" w:rsidRPr="00BF59E0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F59E0">
        <w:rPr>
          <w:rFonts w:ascii="Courier New" w:hAnsi="Courier New" w:cs="Courier New"/>
          <w:sz w:val="20"/>
          <w:szCs w:val="20"/>
          <w:lang w:val="en-US"/>
        </w:rPr>
        <w:t>Xq</w:t>
      </w:r>
      <w:proofErr w:type="spellEnd"/>
      <w:r w:rsidRPr="00BF59E0">
        <w:rPr>
          <w:rFonts w:ascii="Courier New" w:hAnsi="Courier New" w:cs="Courier New"/>
          <w:sz w:val="20"/>
          <w:szCs w:val="20"/>
          <w:lang w:val="en-US"/>
        </w:rPr>
        <w:t xml:space="preserve"> = LL2_</w:t>
      </w:r>
      <w:proofErr w:type="gramStart"/>
      <w:r w:rsidRPr="00BF59E0">
        <w:rPr>
          <w:rFonts w:ascii="Courier New" w:hAnsi="Courier New" w:cs="Courier New"/>
          <w:sz w:val="20"/>
          <w:szCs w:val="20"/>
          <w:lang w:val="en-US"/>
        </w:rPr>
        <w:t>q(</w:t>
      </w:r>
      <w:proofErr w:type="gramEnd"/>
      <w:r w:rsidRPr="00BF59E0">
        <w:rPr>
          <w:rFonts w:ascii="Courier New" w:hAnsi="Courier New" w:cs="Courier New"/>
          <w:sz w:val="20"/>
          <w:szCs w:val="20"/>
          <w:lang w:val="en-US"/>
        </w:rPr>
        <w:t>:);</w:t>
      </w:r>
    </w:p>
    <w:p w14:paraId="746EFA33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code =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arithmetic_encode_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verbose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Xq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08173E1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function code =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arithmetic_encode_verbose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(symbols)</w:t>
      </w:r>
    </w:p>
    <w:p w14:paraId="61477A98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0E36FCBA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% 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Алфававит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E8A276F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alphabet = unique(symbols);</w:t>
      </w:r>
    </w:p>
    <w:p w14:paraId="4517D28C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3DF51D33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% </w:t>
      </w:r>
      <w:r w:rsidRPr="00241D9B">
        <w:rPr>
          <w:rFonts w:ascii="Courier New" w:hAnsi="Courier New" w:cs="Courier New"/>
          <w:sz w:val="20"/>
          <w:szCs w:val="20"/>
        </w:rPr>
        <w:t>Частоты</w:t>
      </w:r>
    </w:p>
    <w:p w14:paraId="7F6E0D48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counts = </w:t>
      </w: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histc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symbols, alphabet);</w:t>
      </w:r>
    </w:p>
    <w:p w14:paraId="3C00889B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prob = counts / sum(counts);</w:t>
      </w:r>
    </w:p>
    <w:p w14:paraId="7B85691D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prob = 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prob(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:);</w:t>
      </w:r>
    </w:p>
    <w:p w14:paraId="481E7053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52C8047B" w14:textId="77777777" w:rsidR="00241D9B" w:rsidRPr="004562D1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562D1">
        <w:rPr>
          <w:rFonts w:ascii="Courier New" w:hAnsi="Courier New" w:cs="Courier New"/>
          <w:sz w:val="20"/>
          <w:szCs w:val="20"/>
          <w:lang w:val="en-US"/>
        </w:rPr>
        <w:t xml:space="preserve">% </w:t>
      </w:r>
      <w:r w:rsidRPr="00241D9B">
        <w:rPr>
          <w:rFonts w:ascii="Courier New" w:hAnsi="Courier New" w:cs="Courier New"/>
          <w:sz w:val="20"/>
          <w:szCs w:val="20"/>
        </w:rPr>
        <w:t>Кумулятивное</w:t>
      </w:r>
      <w:r w:rsidRPr="004562D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41D9B">
        <w:rPr>
          <w:rFonts w:ascii="Courier New" w:hAnsi="Courier New" w:cs="Courier New"/>
          <w:sz w:val="20"/>
          <w:szCs w:val="20"/>
        </w:rPr>
        <w:t>распределение</w:t>
      </w:r>
    </w:p>
    <w:p w14:paraId="5E60C4D7" w14:textId="77777777" w:rsidR="00241D9B" w:rsidRPr="004562D1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4562D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562D1">
        <w:rPr>
          <w:rFonts w:ascii="Courier New" w:hAnsi="Courier New" w:cs="Courier New"/>
          <w:sz w:val="20"/>
          <w:szCs w:val="20"/>
          <w:lang w:val="en-US"/>
        </w:rPr>
        <w:t>cum_prob</w:t>
      </w:r>
      <w:proofErr w:type="spellEnd"/>
      <w:r w:rsidRPr="004562D1">
        <w:rPr>
          <w:rFonts w:ascii="Courier New" w:hAnsi="Courier New" w:cs="Courier New"/>
          <w:sz w:val="20"/>
          <w:szCs w:val="20"/>
          <w:lang w:val="en-US"/>
        </w:rPr>
        <w:t xml:space="preserve"> = [0; </w:t>
      </w:r>
      <w:proofErr w:type="spellStart"/>
      <w:r w:rsidRPr="004562D1">
        <w:rPr>
          <w:rFonts w:ascii="Courier New" w:hAnsi="Courier New" w:cs="Courier New"/>
          <w:sz w:val="20"/>
          <w:szCs w:val="20"/>
          <w:lang w:val="en-US"/>
        </w:rPr>
        <w:t>cumsum</w:t>
      </w:r>
      <w:proofErr w:type="spellEnd"/>
      <w:r w:rsidRPr="004562D1">
        <w:rPr>
          <w:rFonts w:ascii="Courier New" w:hAnsi="Courier New" w:cs="Courier New"/>
          <w:sz w:val="20"/>
          <w:szCs w:val="20"/>
          <w:lang w:val="en-US"/>
        </w:rPr>
        <w:t>(prob)];</w:t>
      </w:r>
    </w:p>
    <w:p w14:paraId="416C43FF" w14:textId="77777777" w:rsidR="00241D9B" w:rsidRPr="004562D1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717969F2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4562D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241D9B">
        <w:rPr>
          <w:rFonts w:ascii="Courier New" w:hAnsi="Courier New" w:cs="Courier New"/>
          <w:sz w:val="20"/>
          <w:szCs w:val="20"/>
          <w:lang w:val="en-US"/>
        </w:rPr>
        <w:t>n = length(symbols);</w:t>
      </w:r>
    </w:p>
    <w:p w14:paraId="59E260B9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low = 0;</w:t>
      </w:r>
    </w:p>
    <w:p w14:paraId="5CA58421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high = 1;</w:t>
      </w:r>
    </w:p>
    <w:p w14:paraId="54CAC78B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02560C5F" w14:textId="62780D79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Коэф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.\t</w:t>
      </w:r>
      <w:r w:rsidRPr="00241D9B">
        <w:rPr>
          <w:rFonts w:ascii="Courier New" w:hAnsi="Courier New" w:cs="Courier New"/>
          <w:sz w:val="20"/>
          <w:szCs w:val="20"/>
        </w:rPr>
        <w:t>Вероятность</w:t>
      </w:r>
      <w:r w:rsidRPr="00241D9B">
        <w:rPr>
          <w:rFonts w:ascii="Courier New" w:hAnsi="Courier New" w:cs="Courier New"/>
          <w:sz w:val="20"/>
          <w:szCs w:val="20"/>
          <w:lang w:val="en-US"/>
        </w:rPr>
        <w:t>\t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Нижн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.</w:t>
      </w:r>
      <w:r w:rsidRPr="00241D9B">
        <w:rPr>
          <w:rFonts w:ascii="Courier New" w:hAnsi="Courier New" w:cs="Courier New"/>
          <w:sz w:val="20"/>
          <w:szCs w:val="20"/>
        </w:rPr>
        <w:t>гран</w:t>
      </w:r>
      <w:r w:rsidRPr="00241D9B">
        <w:rPr>
          <w:rFonts w:ascii="Courier New" w:hAnsi="Courier New" w:cs="Courier New"/>
          <w:sz w:val="20"/>
          <w:szCs w:val="20"/>
          <w:lang w:val="en-US"/>
        </w:rPr>
        <w:t>.\t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Верхн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.</w:t>
      </w:r>
      <w:r w:rsidRPr="00241D9B">
        <w:rPr>
          <w:rFonts w:ascii="Courier New" w:hAnsi="Courier New" w:cs="Courier New"/>
          <w:sz w:val="20"/>
          <w:szCs w:val="20"/>
        </w:rPr>
        <w:t>гран</w:t>
      </w:r>
      <w:r w:rsidRPr="00241D9B">
        <w:rPr>
          <w:rFonts w:ascii="Courier New" w:hAnsi="Courier New" w:cs="Courier New"/>
          <w:sz w:val="20"/>
          <w:szCs w:val="20"/>
          <w:lang w:val="en-US"/>
        </w:rPr>
        <w:t>.\t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Расчит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.</w:t>
      </w:r>
      <w:r w:rsidRPr="00241D9B">
        <w:rPr>
          <w:rFonts w:ascii="Courier New" w:hAnsi="Courier New" w:cs="Courier New"/>
          <w:sz w:val="20"/>
          <w:szCs w:val="20"/>
        </w:rPr>
        <w:t>н</w:t>
      </w:r>
      <w:r w:rsidRPr="00241D9B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гр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.\t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Расчит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.</w:t>
      </w:r>
      <w:r w:rsidRPr="00241D9B">
        <w:rPr>
          <w:rFonts w:ascii="Courier New" w:hAnsi="Courier New" w:cs="Courier New"/>
          <w:sz w:val="20"/>
          <w:szCs w:val="20"/>
        </w:rPr>
        <w:t>верх</w:t>
      </w:r>
      <w:r w:rsidRPr="00241D9B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гр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.\n');</w:t>
      </w:r>
    </w:p>
    <w:p w14:paraId="3A254911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4370DFA1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% </w:t>
      </w:r>
      <w:r w:rsidRPr="00241D9B">
        <w:rPr>
          <w:rFonts w:ascii="Courier New" w:hAnsi="Courier New" w:cs="Courier New"/>
          <w:sz w:val="20"/>
          <w:szCs w:val="20"/>
        </w:rPr>
        <w:t>Кодирование</w:t>
      </w:r>
    </w:p>
    <w:p w14:paraId="5C3FF4C9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for k = 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1:n</w:t>
      </w:r>
      <w:proofErr w:type="gramEnd"/>
    </w:p>
    <w:p w14:paraId="1C9E9FEF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sym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= symbols(k);</w:t>
      </w:r>
    </w:p>
    <w:p w14:paraId="0C6A504B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find(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alphabet ==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sym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5971720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705F0435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% </w:t>
      </w:r>
      <w:r w:rsidRPr="00241D9B">
        <w:rPr>
          <w:rFonts w:ascii="Courier New" w:hAnsi="Courier New" w:cs="Courier New"/>
          <w:sz w:val="20"/>
          <w:szCs w:val="20"/>
        </w:rPr>
        <w:t>Границы</w:t>
      </w: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41D9B">
        <w:rPr>
          <w:rFonts w:ascii="Courier New" w:hAnsi="Courier New" w:cs="Courier New"/>
          <w:sz w:val="20"/>
          <w:szCs w:val="20"/>
        </w:rPr>
        <w:t>символа</w:t>
      </w:r>
    </w:p>
    <w:p w14:paraId="08316071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c_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low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=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cum_prob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94D73D7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c_high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cum_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prob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+ 1);</w:t>
      </w:r>
    </w:p>
    <w:p w14:paraId="5B61E010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4DDA14D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241D9B">
        <w:rPr>
          <w:rFonts w:ascii="Courier New" w:hAnsi="Courier New" w:cs="Courier New"/>
          <w:sz w:val="20"/>
          <w:szCs w:val="20"/>
        </w:rPr>
        <w:t>% Новые границы диапазона</w:t>
      </w:r>
    </w:p>
    <w:p w14:paraId="5581D87E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241D9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high</w:t>
      </w:r>
      <w:proofErr w:type="spellEnd"/>
      <w:r w:rsidRPr="00241D9B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241D9B">
        <w:rPr>
          <w:rFonts w:ascii="Courier New" w:hAnsi="Courier New" w:cs="Courier New"/>
          <w:sz w:val="20"/>
          <w:szCs w:val="20"/>
        </w:rPr>
        <w:t>low</w:t>
      </w:r>
      <w:proofErr w:type="spellEnd"/>
      <w:r w:rsidRPr="00241D9B">
        <w:rPr>
          <w:rFonts w:ascii="Courier New" w:hAnsi="Courier New" w:cs="Courier New"/>
          <w:sz w:val="20"/>
          <w:szCs w:val="20"/>
        </w:rPr>
        <w:t>;</w:t>
      </w:r>
    </w:p>
    <w:p w14:paraId="715B4B96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        </w:t>
      </w:r>
    </w:p>
    <w:p w14:paraId="566FB652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new_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low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=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low + range *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c_low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6B2594F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new_high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= low + range *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c_high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318E64B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7D47A6BB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'%d\t      %.4f\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t  %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.4f\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t  %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.4f\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t  %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.6f\t      %.6f\n', ...</w:t>
      </w:r>
    </w:p>
    <w:p w14:paraId="40D44BD2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sym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, prob(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c_low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c_high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new_low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new_high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6D82BE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</w:p>
    <w:p w14:paraId="233D897E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low =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new_low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AD071C8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  <w:lang w:val="en-US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    high = </w:t>
      </w:r>
      <w:proofErr w:type="spellStart"/>
      <w:r w:rsidRPr="00241D9B">
        <w:rPr>
          <w:rFonts w:ascii="Courier New" w:hAnsi="Courier New" w:cs="Courier New"/>
          <w:sz w:val="20"/>
          <w:szCs w:val="20"/>
          <w:lang w:val="en-US"/>
        </w:rPr>
        <w:t>new_high</w:t>
      </w:r>
      <w:proofErr w:type="spellEnd"/>
      <w:r w:rsidRPr="00241D9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E2A8ACA" w14:textId="35CB8DCA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end</w:t>
      </w:r>
    </w:p>
    <w:p w14:paraId="5208C6C2" w14:textId="5D0B4111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  <w:lang w:val="en-US"/>
        </w:rPr>
        <w:t xml:space="preserve">    code = (low + high)/2;</w:t>
      </w:r>
    </w:p>
    <w:p w14:paraId="35BDDCA4" w14:textId="77777777" w:rsidR="00241D9B" w:rsidRPr="00241D9B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241D9B">
        <w:rPr>
          <w:rFonts w:ascii="Courier New" w:hAnsi="Courier New" w:cs="Courier New"/>
          <w:sz w:val="20"/>
          <w:szCs w:val="20"/>
        </w:rPr>
        <w:t>(</w:t>
      </w:r>
      <w:proofErr w:type="gramEnd"/>
      <w:r w:rsidRPr="00241D9B">
        <w:rPr>
          <w:rFonts w:ascii="Courier New" w:hAnsi="Courier New" w:cs="Courier New"/>
          <w:sz w:val="20"/>
          <w:szCs w:val="20"/>
        </w:rPr>
        <w:t>'\</w:t>
      </w:r>
      <w:r w:rsidRPr="00241D9B">
        <w:rPr>
          <w:rFonts w:ascii="Courier New" w:hAnsi="Courier New" w:cs="Courier New"/>
          <w:sz w:val="20"/>
          <w:szCs w:val="20"/>
          <w:lang w:val="en-US"/>
        </w:rPr>
        <w:t>n</w:t>
      </w:r>
      <w:r w:rsidRPr="00241D9B">
        <w:rPr>
          <w:rFonts w:ascii="Courier New" w:hAnsi="Courier New" w:cs="Courier New"/>
          <w:sz w:val="20"/>
          <w:szCs w:val="20"/>
        </w:rPr>
        <w:t>Закодированное значение: %.12</w:t>
      </w:r>
      <w:r w:rsidRPr="00241D9B">
        <w:rPr>
          <w:rFonts w:ascii="Courier New" w:hAnsi="Courier New" w:cs="Courier New"/>
          <w:sz w:val="20"/>
          <w:szCs w:val="20"/>
          <w:lang w:val="en-US"/>
        </w:rPr>
        <w:t>f</w:t>
      </w:r>
      <w:r w:rsidRPr="00241D9B">
        <w:rPr>
          <w:rFonts w:ascii="Courier New" w:hAnsi="Courier New" w:cs="Courier New"/>
          <w:sz w:val="20"/>
          <w:szCs w:val="20"/>
        </w:rPr>
        <w:t>\</w:t>
      </w:r>
      <w:r w:rsidRPr="00241D9B">
        <w:rPr>
          <w:rFonts w:ascii="Courier New" w:hAnsi="Courier New" w:cs="Courier New"/>
          <w:sz w:val="20"/>
          <w:szCs w:val="20"/>
          <w:lang w:val="en-US"/>
        </w:rPr>
        <w:t>n</w:t>
      </w:r>
      <w:r w:rsidRPr="00241D9B">
        <w:rPr>
          <w:rFonts w:ascii="Courier New" w:hAnsi="Courier New" w:cs="Courier New"/>
          <w:sz w:val="20"/>
          <w:szCs w:val="20"/>
        </w:rPr>
        <w:t xml:space="preserve">', </w:t>
      </w:r>
      <w:r w:rsidRPr="00241D9B">
        <w:rPr>
          <w:rFonts w:ascii="Courier New" w:hAnsi="Courier New" w:cs="Courier New"/>
          <w:sz w:val="20"/>
          <w:szCs w:val="20"/>
          <w:lang w:val="en-US"/>
        </w:rPr>
        <w:t>code</w:t>
      </w:r>
      <w:r w:rsidRPr="00241D9B">
        <w:rPr>
          <w:rFonts w:ascii="Courier New" w:hAnsi="Courier New" w:cs="Courier New"/>
          <w:sz w:val="20"/>
          <w:szCs w:val="20"/>
        </w:rPr>
        <w:t>);</w:t>
      </w:r>
    </w:p>
    <w:p w14:paraId="4FC64316" w14:textId="77777777" w:rsidR="00241D9B" w:rsidRPr="00BF59E0" w:rsidRDefault="00241D9B" w:rsidP="00241D9B">
      <w:pPr>
        <w:rPr>
          <w:rFonts w:ascii="Courier New" w:hAnsi="Courier New" w:cs="Courier New"/>
          <w:sz w:val="20"/>
          <w:szCs w:val="20"/>
        </w:rPr>
      </w:pPr>
      <w:r w:rsidRPr="00241D9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BF59E0">
        <w:rPr>
          <w:rFonts w:ascii="Courier New" w:hAnsi="Courier New" w:cs="Courier New"/>
          <w:sz w:val="20"/>
          <w:szCs w:val="20"/>
        </w:rPr>
        <w:t>(</w:t>
      </w:r>
      <w:proofErr w:type="gramEnd"/>
      <w:r w:rsidRPr="00BF59E0">
        <w:rPr>
          <w:rFonts w:ascii="Courier New" w:hAnsi="Courier New" w:cs="Courier New"/>
          <w:sz w:val="20"/>
          <w:szCs w:val="20"/>
        </w:rPr>
        <w:t>'</w:t>
      </w:r>
      <w:r w:rsidRPr="00241D9B">
        <w:rPr>
          <w:rFonts w:ascii="Courier New" w:hAnsi="Courier New" w:cs="Courier New"/>
          <w:sz w:val="20"/>
          <w:szCs w:val="20"/>
        </w:rPr>
        <w:t>Итоговый</w:t>
      </w:r>
      <w:r w:rsidRPr="00BF59E0">
        <w:rPr>
          <w:rFonts w:ascii="Courier New" w:hAnsi="Courier New" w:cs="Courier New"/>
          <w:sz w:val="20"/>
          <w:szCs w:val="20"/>
        </w:rPr>
        <w:t xml:space="preserve"> </w:t>
      </w:r>
      <w:r w:rsidRPr="00241D9B">
        <w:rPr>
          <w:rFonts w:ascii="Courier New" w:hAnsi="Courier New" w:cs="Courier New"/>
          <w:sz w:val="20"/>
          <w:szCs w:val="20"/>
        </w:rPr>
        <w:t>диапазон</w:t>
      </w:r>
      <w:r w:rsidRPr="00BF59E0">
        <w:rPr>
          <w:rFonts w:ascii="Courier New" w:hAnsi="Courier New" w:cs="Courier New"/>
          <w:sz w:val="20"/>
          <w:szCs w:val="20"/>
        </w:rPr>
        <w:t>: [%.12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f</w:t>
      </w:r>
      <w:r w:rsidRPr="00BF59E0">
        <w:rPr>
          <w:rFonts w:ascii="Courier New" w:hAnsi="Courier New" w:cs="Courier New"/>
          <w:sz w:val="20"/>
          <w:szCs w:val="20"/>
        </w:rPr>
        <w:t xml:space="preserve"> ,</w:t>
      </w:r>
      <w:proofErr w:type="gramEnd"/>
      <w:r w:rsidRPr="00BF59E0">
        <w:rPr>
          <w:rFonts w:ascii="Courier New" w:hAnsi="Courier New" w:cs="Courier New"/>
          <w:sz w:val="20"/>
          <w:szCs w:val="20"/>
        </w:rPr>
        <w:t xml:space="preserve"> %.12</w:t>
      </w:r>
      <w:proofErr w:type="gramStart"/>
      <w:r w:rsidRPr="00241D9B">
        <w:rPr>
          <w:rFonts w:ascii="Courier New" w:hAnsi="Courier New" w:cs="Courier New"/>
          <w:sz w:val="20"/>
          <w:szCs w:val="20"/>
          <w:lang w:val="en-US"/>
        </w:rPr>
        <w:t>f</w:t>
      </w:r>
      <w:r w:rsidRPr="00BF59E0">
        <w:rPr>
          <w:rFonts w:ascii="Courier New" w:hAnsi="Courier New" w:cs="Courier New"/>
          <w:sz w:val="20"/>
          <w:szCs w:val="20"/>
        </w:rPr>
        <w:t>]\</w:t>
      </w:r>
      <w:proofErr w:type="gramEnd"/>
      <w:r w:rsidRPr="00241D9B">
        <w:rPr>
          <w:rFonts w:ascii="Courier New" w:hAnsi="Courier New" w:cs="Courier New"/>
          <w:sz w:val="20"/>
          <w:szCs w:val="20"/>
          <w:lang w:val="en-US"/>
        </w:rPr>
        <w:t>n</w:t>
      </w:r>
      <w:r w:rsidRPr="00BF59E0">
        <w:rPr>
          <w:rFonts w:ascii="Courier New" w:hAnsi="Courier New" w:cs="Courier New"/>
          <w:sz w:val="20"/>
          <w:szCs w:val="20"/>
        </w:rPr>
        <w:t xml:space="preserve">', </w:t>
      </w:r>
      <w:r w:rsidRPr="00241D9B">
        <w:rPr>
          <w:rFonts w:ascii="Courier New" w:hAnsi="Courier New" w:cs="Courier New"/>
          <w:sz w:val="20"/>
          <w:szCs w:val="20"/>
          <w:lang w:val="en-US"/>
        </w:rPr>
        <w:t>low</w:t>
      </w:r>
      <w:r w:rsidRPr="00BF59E0">
        <w:rPr>
          <w:rFonts w:ascii="Courier New" w:hAnsi="Courier New" w:cs="Courier New"/>
          <w:sz w:val="20"/>
          <w:szCs w:val="20"/>
        </w:rPr>
        <w:t xml:space="preserve">, </w:t>
      </w:r>
      <w:r w:rsidRPr="00241D9B">
        <w:rPr>
          <w:rFonts w:ascii="Courier New" w:hAnsi="Courier New" w:cs="Courier New"/>
          <w:sz w:val="20"/>
          <w:szCs w:val="20"/>
          <w:lang w:val="en-US"/>
        </w:rPr>
        <w:t>high</w:t>
      </w:r>
      <w:r w:rsidRPr="00BF59E0">
        <w:rPr>
          <w:rFonts w:ascii="Courier New" w:hAnsi="Courier New" w:cs="Courier New"/>
          <w:sz w:val="20"/>
          <w:szCs w:val="20"/>
        </w:rPr>
        <w:t>);</w:t>
      </w:r>
    </w:p>
    <w:p w14:paraId="3BEEA631" w14:textId="1EAB1EF9" w:rsidR="008B64F9" w:rsidRPr="00241D9B" w:rsidRDefault="00241D9B" w:rsidP="00A275D9">
      <w:pPr>
        <w:rPr>
          <w:rFonts w:ascii="Courier New" w:hAnsi="Courier New" w:cs="Courier New"/>
          <w:sz w:val="20"/>
          <w:szCs w:val="20"/>
        </w:rPr>
      </w:pPr>
      <w:proofErr w:type="spellStart"/>
      <w:r w:rsidRPr="00241D9B">
        <w:rPr>
          <w:rFonts w:ascii="Courier New" w:hAnsi="Courier New" w:cs="Courier New"/>
          <w:sz w:val="20"/>
          <w:szCs w:val="20"/>
        </w:rPr>
        <w:t>end</w:t>
      </w:r>
      <w:proofErr w:type="spellEnd"/>
    </w:p>
    <w:sectPr w:rsidR="008B64F9" w:rsidRPr="00241D9B" w:rsidSect="00D367A2">
      <w:footerReference w:type="default" r:id="rId17"/>
      <w:type w:val="continuous"/>
      <w:pgSz w:w="11909" w:h="16834"/>
      <w:pgMar w:top="1134" w:right="851" w:bottom="1134" w:left="1701" w:header="720" w:footer="720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44F65" w14:textId="77777777" w:rsidR="004921E1" w:rsidRDefault="004921E1" w:rsidP="00D07B36">
      <w:r>
        <w:separator/>
      </w:r>
    </w:p>
  </w:endnote>
  <w:endnote w:type="continuationSeparator" w:id="0">
    <w:p w14:paraId="542A85EE" w14:textId="77777777" w:rsidR="004921E1" w:rsidRDefault="004921E1" w:rsidP="00D07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0520323"/>
      <w:docPartObj>
        <w:docPartGallery w:val="Page Numbers (Bottom of Page)"/>
        <w:docPartUnique/>
      </w:docPartObj>
    </w:sdtPr>
    <w:sdtContent>
      <w:p w14:paraId="5F711934" w14:textId="3696480C" w:rsidR="000844F9" w:rsidRDefault="000844F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3880">
          <w:rPr>
            <w:noProof/>
          </w:rPr>
          <w:t>8</w:t>
        </w:r>
        <w:r>
          <w:fldChar w:fldCharType="end"/>
        </w:r>
      </w:p>
    </w:sdtContent>
  </w:sdt>
  <w:p w14:paraId="538B6F18" w14:textId="77777777" w:rsidR="00E0326D" w:rsidRDefault="00E0326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9DF2A" w14:textId="77777777" w:rsidR="004921E1" w:rsidRDefault="004921E1" w:rsidP="00D07B36">
      <w:r>
        <w:separator/>
      </w:r>
    </w:p>
  </w:footnote>
  <w:footnote w:type="continuationSeparator" w:id="0">
    <w:p w14:paraId="6AC04888" w14:textId="77777777" w:rsidR="004921E1" w:rsidRDefault="004921E1" w:rsidP="00D07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344B"/>
    <w:multiLevelType w:val="hybridMultilevel"/>
    <w:tmpl w:val="CFF0DC0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6B555E8"/>
    <w:multiLevelType w:val="hybridMultilevel"/>
    <w:tmpl w:val="ABF0B58C"/>
    <w:lvl w:ilvl="0" w:tplc="01C67414">
      <w:start w:val="1"/>
      <w:numFmt w:val="decimal"/>
      <w:lvlText w:val="%1."/>
      <w:lvlJc w:val="left"/>
      <w:pPr>
        <w:ind w:left="719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3" w15:restartNumberingAfterBreak="0">
    <w:nsid w:val="24D24CB4"/>
    <w:multiLevelType w:val="multilevel"/>
    <w:tmpl w:val="797A983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28DC4B81"/>
    <w:multiLevelType w:val="hybridMultilevel"/>
    <w:tmpl w:val="3D16F044"/>
    <w:lvl w:ilvl="0" w:tplc="7362E97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15E0A"/>
    <w:multiLevelType w:val="multilevel"/>
    <w:tmpl w:val="2B115E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B28487F"/>
    <w:multiLevelType w:val="multilevel"/>
    <w:tmpl w:val="BF489E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2F5E55F7"/>
    <w:multiLevelType w:val="hybridMultilevel"/>
    <w:tmpl w:val="AE52FD2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30D06A4A"/>
    <w:multiLevelType w:val="hybridMultilevel"/>
    <w:tmpl w:val="0540CD36"/>
    <w:lvl w:ilvl="0" w:tplc="3FE6F0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3140941"/>
    <w:multiLevelType w:val="hybridMultilevel"/>
    <w:tmpl w:val="3CC49B9A"/>
    <w:lvl w:ilvl="0" w:tplc="E604D9A0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BF27DB"/>
    <w:multiLevelType w:val="multilevel"/>
    <w:tmpl w:val="420C4CCE"/>
    <w:lvl w:ilvl="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1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7468E3"/>
    <w:multiLevelType w:val="hybridMultilevel"/>
    <w:tmpl w:val="3452AB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E975A67"/>
    <w:multiLevelType w:val="multilevel"/>
    <w:tmpl w:val="505AF7E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81" w:hanging="1800"/>
      </w:pPr>
      <w:rPr>
        <w:rFonts w:hint="default"/>
      </w:rPr>
    </w:lvl>
  </w:abstractNum>
  <w:abstractNum w:abstractNumId="14" w15:restartNumberingAfterBreak="0">
    <w:nsid w:val="7B960E15"/>
    <w:multiLevelType w:val="multilevel"/>
    <w:tmpl w:val="C9729B16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7E0026E9"/>
    <w:multiLevelType w:val="hybridMultilevel"/>
    <w:tmpl w:val="D5885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9D0518"/>
    <w:multiLevelType w:val="hybridMultilevel"/>
    <w:tmpl w:val="3F08A25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4874161">
    <w:abstractNumId w:val="13"/>
  </w:num>
  <w:num w:numId="2" w16cid:durableId="1120226532">
    <w:abstractNumId w:val="10"/>
  </w:num>
  <w:num w:numId="3" w16cid:durableId="1873224541">
    <w:abstractNumId w:val="5"/>
  </w:num>
  <w:num w:numId="4" w16cid:durableId="1965623275">
    <w:abstractNumId w:val="14"/>
  </w:num>
  <w:num w:numId="5" w16cid:durableId="831262057">
    <w:abstractNumId w:val="4"/>
  </w:num>
  <w:num w:numId="6" w16cid:durableId="766315784">
    <w:abstractNumId w:val="3"/>
  </w:num>
  <w:num w:numId="7" w16cid:durableId="1318849854">
    <w:abstractNumId w:val="9"/>
  </w:num>
  <w:num w:numId="8" w16cid:durableId="13384213">
    <w:abstractNumId w:val="15"/>
  </w:num>
  <w:num w:numId="9" w16cid:durableId="1453791676">
    <w:abstractNumId w:val="16"/>
  </w:num>
  <w:num w:numId="10" w16cid:durableId="1388915162">
    <w:abstractNumId w:val="11"/>
  </w:num>
  <w:num w:numId="11" w16cid:durableId="1628777217">
    <w:abstractNumId w:val="0"/>
  </w:num>
  <w:num w:numId="12" w16cid:durableId="1646813658">
    <w:abstractNumId w:val="7"/>
  </w:num>
  <w:num w:numId="13" w16cid:durableId="326252490">
    <w:abstractNumId w:val="1"/>
  </w:num>
  <w:num w:numId="14" w16cid:durableId="764959140">
    <w:abstractNumId w:val="6"/>
  </w:num>
  <w:num w:numId="15" w16cid:durableId="1505364567">
    <w:abstractNumId w:val="12"/>
  </w:num>
  <w:num w:numId="16" w16cid:durableId="798230041">
    <w:abstractNumId w:val="8"/>
  </w:num>
  <w:num w:numId="17" w16cid:durableId="27683655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B36"/>
    <w:rsid w:val="000022A8"/>
    <w:rsid w:val="000026F7"/>
    <w:rsid w:val="00004AEE"/>
    <w:rsid w:val="0000588D"/>
    <w:rsid w:val="00015BA3"/>
    <w:rsid w:val="00020FCF"/>
    <w:rsid w:val="00021D77"/>
    <w:rsid w:val="00024DEF"/>
    <w:rsid w:val="0003087C"/>
    <w:rsid w:val="00031DC1"/>
    <w:rsid w:val="000338E5"/>
    <w:rsid w:val="00033B88"/>
    <w:rsid w:val="000400A3"/>
    <w:rsid w:val="0004116B"/>
    <w:rsid w:val="00045F5C"/>
    <w:rsid w:val="00046D35"/>
    <w:rsid w:val="000500A7"/>
    <w:rsid w:val="000527E7"/>
    <w:rsid w:val="00052BB9"/>
    <w:rsid w:val="00055686"/>
    <w:rsid w:val="00057730"/>
    <w:rsid w:val="00060B10"/>
    <w:rsid w:val="000645F2"/>
    <w:rsid w:val="00073149"/>
    <w:rsid w:val="000741A0"/>
    <w:rsid w:val="00076758"/>
    <w:rsid w:val="000801B9"/>
    <w:rsid w:val="00080310"/>
    <w:rsid w:val="000844F9"/>
    <w:rsid w:val="0008718F"/>
    <w:rsid w:val="00087C02"/>
    <w:rsid w:val="00092FE6"/>
    <w:rsid w:val="00093B01"/>
    <w:rsid w:val="00094B99"/>
    <w:rsid w:val="000A2CF1"/>
    <w:rsid w:val="000A67BE"/>
    <w:rsid w:val="000A6C3C"/>
    <w:rsid w:val="000B1E1C"/>
    <w:rsid w:val="000B2B98"/>
    <w:rsid w:val="000B414F"/>
    <w:rsid w:val="000B4B44"/>
    <w:rsid w:val="000B7157"/>
    <w:rsid w:val="000B7A52"/>
    <w:rsid w:val="000C37C0"/>
    <w:rsid w:val="000C40B3"/>
    <w:rsid w:val="000C6240"/>
    <w:rsid w:val="000C683A"/>
    <w:rsid w:val="000C6CDF"/>
    <w:rsid w:val="000D04BD"/>
    <w:rsid w:val="000D202D"/>
    <w:rsid w:val="000E0048"/>
    <w:rsid w:val="000E0FEE"/>
    <w:rsid w:val="000E1557"/>
    <w:rsid w:val="000E1D5D"/>
    <w:rsid w:val="000E4E78"/>
    <w:rsid w:val="000E63EA"/>
    <w:rsid w:val="000E71E5"/>
    <w:rsid w:val="000F1CD3"/>
    <w:rsid w:val="000F55F0"/>
    <w:rsid w:val="00100673"/>
    <w:rsid w:val="00100D8A"/>
    <w:rsid w:val="001063A1"/>
    <w:rsid w:val="0011689A"/>
    <w:rsid w:val="00120EA4"/>
    <w:rsid w:val="00127D38"/>
    <w:rsid w:val="0013464E"/>
    <w:rsid w:val="0013779B"/>
    <w:rsid w:val="0014786E"/>
    <w:rsid w:val="00147913"/>
    <w:rsid w:val="00150047"/>
    <w:rsid w:val="00151D57"/>
    <w:rsid w:val="00160430"/>
    <w:rsid w:val="001666C6"/>
    <w:rsid w:val="00176C75"/>
    <w:rsid w:val="00180100"/>
    <w:rsid w:val="0018057C"/>
    <w:rsid w:val="001827DA"/>
    <w:rsid w:val="00187103"/>
    <w:rsid w:val="0018796A"/>
    <w:rsid w:val="00190E81"/>
    <w:rsid w:val="00195007"/>
    <w:rsid w:val="0019636E"/>
    <w:rsid w:val="001A688C"/>
    <w:rsid w:val="001C3CFE"/>
    <w:rsid w:val="001C3D18"/>
    <w:rsid w:val="001C55CD"/>
    <w:rsid w:val="001D1818"/>
    <w:rsid w:val="001D1BDA"/>
    <w:rsid w:val="001D6582"/>
    <w:rsid w:val="001D6CC1"/>
    <w:rsid w:val="001E482D"/>
    <w:rsid w:val="001E543A"/>
    <w:rsid w:val="001E58A4"/>
    <w:rsid w:val="001F299E"/>
    <w:rsid w:val="001F2FE1"/>
    <w:rsid w:val="001F4010"/>
    <w:rsid w:val="00201BE0"/>
    <w:rsid w:val="00212DB9"/>
    <w:rsid w:val="0022301B"/>
    <w:rsid w:val="00225141"/>
    <w:rsid w:val="002262FA"/>
    <w:rsid w:val="00232798"/>
    <w:rsid w:val="00232D51"/>
    <w:rsid w:val="00232EBE"/>
    <w:rsid w:val="00234FF7"/>
    <w:rsid w:val="00236017"/>
    <w:rsid w:val="002373E4"/>
    <w:rsid w:val="00241D9B"/>
    <w:rsid w:val="00242288"/>
    <w:rsid w:val="00242CBB"/>
    <w:rsid w:val="00246C30"/>
    <w:rsid w:val="00247108"/>
    <w:rsid w:val="00247753"/>
    <w:rsid w:val="00250AD2"/>
    <w:rsid w:val="002569F3"/>
    <w:rsid w:val="002618B6"/>
    <w:rsid w:val="00264A2C"/>
    <w:rsid w:val="00264B03"/>
    <w:rsid w:val="002651C0"/>
    <w:rsid w:val="00265B90"/>
    <w:rsid w:val="0027093A"/>
    <w:rsid w:val="0027187D"/>
    <w:rsid w:val="002735CA"/>
    <w:rsid w:val="00275D62"/>
    <w:rsid w:val="002819D3"/>
    <w:rsid w:val="00284869"/>
    <w:rsid w:val="0028580D"/>
    <w:rsid w:val="00294D5E"/>
    <w:rsid w:val="002952D3"/>
    <w:rsid w:val="00296098"/>
    <w:rsid w:val="002966D3"/>
    <w:rsid w:val="002A2793"/>
    <w:rsid w:val="002A737C"/>
    <w:rsid w:val="002B015E"/>
    <w:rsid w:val="002B1B70"/>
    <w:rsid w:val="002B223F"/>
    <w:rsid w:val="002C13B3"/>
    <w:rsid w:val="002C5CCC"/>
    <w:rsid w:val="002C5EA5"/>
    <w:rsid w:val="002C603F"/>
    <w:rsid w:val="002D179E"/>
    <w:rsid w:val="002D3FE4"/>
    <w:rsid w:val="002D4903"/>
    <w:rsid w:val="002D658A"/>
    <w:rsid w:val="002E06FA"/>
    <w:rsid w:val="002E14E9"/>
    <w:rsid w:val="002E20B6"/>
    <w:rsid w:val="002E2BDD"/>
    <w:rsid w:val="002E4F1C"/>
    <w:rsid w:val="002E54E3"/>
    <w:rsid w:val="002F4E76"/>
    <w:rsid w:val="002F5237"/>
    <w:rsid w:val="002F66C7"/>
    <w:rsid w:val="002F6FD0"/>
    <w:rsid w:val="00300BBC"/>
    <w:rsid w:val="00305DD7"/>
    <w:rsid w:val="00307F68"/>
    <w:rsid w:val="00317F6E"/>
    <w:rsid w:val="0032234D"/>
    <w:rsid w:val="00326632"/>
    <w:rsid w:val="00327623"/>
    <w:rsid w:val="00330182"/>
    <w:rsid w:val="003318B2"/>
    <w:rsid w:val="003330D3"/>
    <w:rsid w:val="00333551"/>
    <w:rsid w:val="0035111D"/>
    <w:rsid w:val="003532E0"/>
    <w:rsid w:val="00354292"/>
    <w:rsid w:val="00363D29"/>
    <w:rsid w:val="00364C50"/>
    <w:rsid w:val="00365FB6"/>
    <w:rsid w:val="00366A6C"/>
    <w:rsid w:val="00390F53"/>
    <w:rsid w:val="00395273"/>
    <w:rsid w:val="003A1487"/>
    <w:rsid w:val="003A2C67"/>
    <w:rsid w:val="003A32D0"/>
    <w:rsid w:val="003A4C98"/>
    <w:rsid w:val="003A58D7"/>
    <w:rsid w:val="003B195E"/>
    <w:rsid w:val="003B3BF2"/>
    <w:rsid w:val="003B3C7E"/>
    <w:rsid w:val="003B669F"/>
    <w:rsid w:val="003C476D"/>
    <w:rsid w:val="003C558D"/>
    <w:rsid w:val="003C5E8F"/>
    <w:rsid w:val="003C6CF6"/>
    <w:rsid w:val="003D034F"/>
    <w:rsid w:val="003D0F97"/>
    <w:rsid w:val="003D3638"/>
    <w:rsid w:val="003D62D1"/>
    <w:rsid w:val="003E089C"/>
    <w:rsid w:val="003E1DF1"/>
    <w:rsid w:val="003E2362"/>
    <w:rsid w:val="003E4241"/>
    <w:rsid w:val="003E7D8F"/>
    <w:rsid w:val="003F1B7F"/>
    <w:rsid w:val="003F448A"/>
    <w:rsid w:val="003F5B09"/>
    <w:rsid w:val="003F75E2"/>
    <w:rsid w:val="004036BB"/>
    <w:rsid w:val="0040468F"/>
    <w:rsid w:val="00405520"/>
    <w:rsid w:val="00411707"/>
    <w:rsid w:val="00412D5C"/>
    <w:rsid w:val="00413AAB"/>
    <w:rsid w:val="00426722"/>
    <w:rsid w:val="00426F5A"/>
    <w:rsid w:val="004357FB"/>
    <w:rsid w:val="00435B9D"/>
    <w:rsid w:val="0044016C"/>
    <w:rsid w:val="004452DB"/>
    <w:rsid w:val="004462BF"/>
    <w:rsid w:val="00446E8B"/>
    <w:rsid w:val="004507E6"/>
    <w:rsid w:val="00450ACC"/>
    <w:rsid w:val="004562D1"/>
    <w:rsid w:val="00461617"/>
    <w:rsid w:val="004619E1"/>
    <w:rsid w:val="00466080"/>
    <w:rsid w:val="004829D1"/>
    <w:rsid w:val="004868AC"/>
    <w:rsid w:val="004921E1"/>
    <w:rsid w:val="00496A8F"/>
    <w:rsid w:val="004A7168"/>
    <w:rsid w:val="004A767A"/>
    <w:rsid w:val="004B1A42"/>
    <w:rsid w:val="004B6CB5"/>
    <w:rsid w:val="004C24DA"/>
    <w:rsid w:val="004C3696"/>
    <w:rsid w:val="004C4EE3"/>
    <w:rsid w:val="004C6D92"/>
    <w:rsid w:val="004D0CBC"/>
    <w:rsid w:val="004D45C5"/>
    <w:rsid w:val="004E17B6"/>
    <w:rsid w:val="004E2D19"/>
    <w:rsid w:val="004E4DA6"/>
    <w:rsid w:val="004E62A3"/>
    <w:rsid w:val="004E7C61"/>
    <w:rsid w:val="004E7D9C"/>
    <w:rsid w:val="004F40F0"/>
    <w:rsid w:val="004F5CBA"/>
    <w:rsid w:val="005122AA"/>
    <w:rsid w:val="00515111"/>
    <w:rsid w:val="00515D01"/>
    <w:rsid w:val="005207A9"/>
    <w:rsid w:val="00522668"/>
    <w:rsid w:val="005247AC"/>
    <w:rsid w:val="00531D8F"/>
    <w:rsid w:val="00533688"/>
    <w:rsid w:val="00540AF2"/>
    <w:rsid w:val="00541C88"/>
    <w:rsid w:val="00541EC6"/>
    <w:rsid w:val="005430FB"/>
    <w:rsid w:val="005518D8"/>
    <w:rsid w:val="005528CE"/>
    <w:rsid w:val="00557E9E"/>
    <w:rsid w:val="00564730"/>
    <w:rsid w:val="00567028"/>
    <w:rsid w:val="00571838"/>
    <w:rsid w:val="00572B0A"/>
    <w:rsid w:val="00574F96"/>
    <w:rsid w:val="00576A84"/>
    <w:rsid w:val="00577451"/>
    <w:rsid w:val="00581CE6"/>
    <w:rsid w:val="005864FF"/>
    <w:rsid w:val="00591081"/>
    <w:rsid w:val="00591325"/>
    <w:rsid w:val="005A2A15"/>
    <w:rsid w:val="005A38E2"/>
    <w:rsid w:val="005A4786"/>
    <w:rsid w:val="005A4C59"/>
    <w:rsid w:val="005B2348"/>
    <w:rsid w:val="005B55E5"/>
    <w:rsid w:val="005B566D"/>
    <w:rsid w:val="005C0882"/>
    <w:rsid w:val="005C394E"/>
    <w:rsid w:val="005C7CD1"/>
    <w:rsid w:val="005D0E2E"/>
    <w:rsid w:val="005D2D4C"/>
    <w:rsid w:val="005D57AE"/>
    <w:rsid w:val="005E1F55"/>
    <w:rsid w:val="005E33DA"/>
    <w:rsid w:val="005E375B"/>
    <w:rsid w:val="005E388B"/>
    <w:rsid w:val="005E3C66"/>
    <w:rsid w:val="005E6E4D"/>
    <w:rsid w:val="005F488A"/>
    <w:rsid w:val="005F4AE3"/>
    <w:rsid w:val="005F5C47"/>
    <w:rsid w:val="00601DAD"/>
    <w:rsid w:val="00603C77"/>
    <w:rsid w:val="006044A1"/>
    <w:rsid w:val="00622CFC"/>
    <w:rsid w:val="00623AED"/>
    <w:rsid w:val="00627C50"/>
    <w:rsid w:val="0063339B"/>
    <w:rsid w:val="0063729C"/>
    <w:rsid w:val="006375AF"/>
    <w:rsid w:val="00637A83"/>
    <w:rsid w:val="00641703"/>
    <w:rsid w:val="00656500"/>
    <w:rsid w:val="00657C5D"/>
    <w:rsid w:val="00662023"/>
    <w:rsid w:val="00662036"/>
    <w:rsid w:val="006702E2"/>
    <w:rsid w:val="0067187E"/>
    <w:rsid w:val="00671B1B"/>
    <w:rsid w:val="00674A5B"/>
    <w:rsid w:val="006767AB"/>
    <w:rsid w:val="006812F2"/>
    <w:rsid w:val="00683938"/>
    <w:rsid w:val="0068773C"/>
    <w:rsid w:val="006975A1"/>
    <w:rsid w:val="006A45D3"/>
    <w:rsid w:val="006B7BF7"/>
    <w:rsid w:val="006B7CB6"/>
    <w:rsid w:val="006B7FCB"/>
    <w:rsid w:val="006C430D"/>
    <w:rsid w:val="006C57A3"/>
    <w:rsid w:val="006C5F63"/>
    <w:rsid w:val="006D0B0B"/>
    <w:rsid w:val="006E1350"/>
    <w:rsid w:val="006E5B33"/>
    <w:rsid w:val="006E66B8"/>
    <w:rsid w:val="006F301F"/>
    <w:rsid w:val="006F4B2D"/>
    <w:rsid w:val="006F6784"/>
    <w:rsid w:val="00710BA8"/>
    <w:rsid w:val="00712009"/>
    <w:rsid w:val="007124EF"/>
    <w:rsid w:val="00714D15"/>
    <w:rsid w:val="00714FCA"/>
    <w:rsid w:val="00721D71"/>
    <w:rsid w:val="0072275D"/>
    <w:rsid w:val="00722BB6"/>
    <w:rsid w:val="0072400C"/>
    <w:rsid w:val="007263DD"/>
    <w:rsid w:val="00731290"/>
    <w:rsid w:val="00733F69"/>
    <w:rsid w:val="00735B9D"/>
    <w:rsid w:val="0073600E"/>
    <w:rsid w:val="00740E1B"/>
    <w:rsid w:val="00741C8D"/>
    <w:rsid w:val="00742236"/>
    <w:rsid w:val="00747DB5"/>
    <w:rsid w:val="00747F6B"/>
    <w:rsid w:val="00747F7D"/>
    <w:rsid w:val="00755391"/>
    <w:rsid w:val="00755AC8"/>
    <w:rsid w:val="00757854"/>
    <w:rsid w:val="007600FD"/>
    <w:rsid w:val="007609C8"/>
    <w:rsid w:val="00760FFD"/>
    <w:rsid w:val="00761AB1"/>
    <w:rsid w:val="0076486B"/>
    <w:rsid w:val="00766C2C"/>
    <w:rsid w:val="00770173"/>
    <w:rsid w:val="0077104C"/>
    <w:rsid w:val="00775112"/>
    <w:rsid w:val="00777571"/>
    <w:rsid w:val="0078254A"/>
    <w:rsid w:val="00783A1C"/>
    <w:rsid w:val="00792D49"/>
    <w:rsid w:val="007B3570"/>
    <w:rsid w:val="007B4AA0"/>
    <w:rsid w:val="007B593F"/>
    <w:rsid w:val="007C26EC"/>
    <w:rsid w:val="007C2C24"/>
    <w:rsid w:val="007C3C57"/>
    <w:rsid w:val="007C55D8"/>
    <w:rsid w:val="007D64F5"/>
    <w:rsid w:val="007E254F"/>
    <w:rsid w:val="007E49C0"/>
    <w:rsid w:val="007F132B"/>
    <w:rsid w:val="007F332F"/>
    <w:rsid w:val="00800C6A"/>
    <w:rsid w:val="00802624"/>
    <w:rsid w:val="00804F6E"/>
    <w:rsid w:val="00810B7C"/>
    <w:rsid w:val="00814F13"/>
    <w:rsid w:val="00815D6C"/>
    <w:rsid w:val="00820C38"/>
    <w:rsid w:val="00824ADF"/>
    <w:rsid w:val="00825676"/>
    <w:rsid w:val="0083201A"/>
    <w:rsid w:val="00832A9E"/>
    <w:rsid w:val="00841D12"/>
    <w:rsid w:val="00846A3E"/>
    <w:rsid w:val="00850F9D"/>
    <w:rsid w:val="00851D90"/>
    <w:rsid w:val="00856F60"/>
    <w:rsid w:val="008600A2"/>
    <w:rsid w:val="00860213"/>
    <w:rsid w:val="00862B4B"/>
    <w:rsid w:val="008635F5"/>
    <w:rsid w:val="0086669C"/>
    <w:rsid w:val="008779C2"/>
    <w:rsid w:val="008836D7"/>
    <w:rsid w:val="008849D1"/>
    <w:rsid w:val="00890327"/>
    <w:rsid w:val="008A28C0"/>
    <w:rsid w:val="008A33FF"/>
    <w:rsid w:val="008A45C0"/>
    <w:rsid w:val="008B64F9"/>
    <w:rsid w:val="008C2F04"/>
    <w:rsid w:val="008D3422"/>
    <w:rsid w:val="008D3589"/>
    <w:rsid w:val="008D55F9"/>
    <w:rsid w:val="008F148A"/>
    <w:rsid w:val="008F3E2E"/>
    <w:rsid w:val="008F4086"/>
    <w:rsid w:val="00900076"/>
    <w:rsid w:val="00903601"/>
    <w:rsid w:val="00904DB9"/>
    <w:rsid w:val="0091370B"/>
    <w:rsid w:val="00913C8D"/>
    <w:rsid w:val="00913EA5"/>
    <w:rsid w:val="00914C69"/>
    <w:rsid w:val="00923CA5"/>
    <w:rsid w:val="00925375"/>
    <w:rsid w:val="009256F4"/>
    <w:rsid w:val="009272E9"/>
    <w:rsid w:val="00933FF6"/>
    <w:rsid w:val="00934A55"/>
    <w:rsid w:val="009415B2"/>
    <w:rsid w:val="00943212"/>
    <w:rsid w:val="00946EC7"/>
    <w:rsid w:val="009524E5"/>
    <w:rsid w:val="00952DF7"/>
    <w:rsid w:val="00954D1F"/>
    <w:rsid w:val="00962635"/>
    <w:rsid w:val="0096477A"/>
    <w:rsid w:val="00965EEC"/>
    <w:rsid w:val="00966F4B"/>
    <w:rsid w:val="00967EC0"/>
    <w:rsid w:val="00972E72"/>
    <w:rsid w:val="00973312"/>
    <w:rsid w:val="00976ADA"/>
    <w:rsid w:val="009770F9"/>
    <w:rsid w:val="00983873"/>
    <w:rsid w:val="009909E5"/>
    <w:rsid w:val="00991EAF"/>
    <w:rsid w:val="009938F5"/>
    <w:rsid w:val="0099769F"/>
    <w:rsid w:val="009A1442"/>
    <w:rsid w:val="009A36A3"/>
    <w:rsid w:val="009B751E"/>
    <w:rsid w:val="009C14C6"/>
    <w:rsid w:val="009C32B3"/>
    <w:rsid w:val="009C40D7"/>
    <w:rsid w:val="009D0E67"/>
    <w:rsid w:val="009D686C"/>
    <w:rsid w:val="009E1B2E"/>
    <w:rsid w:val="009E5FC4"/>
    <w:rsid w:val="009E674A"/>
    <w:rsid w:val="009E6BC5"/>
    <w:rsid w:val="009F00DE"/>
    <w:rsid w:val="009F0768"/>
    <w:rsid w:val="009F1264"/>
    <w:rsid w:val="009F2056"/>
    <w:rsid w:val="009F4B80"/>
    <w:rsid w:val="009F5C14"/>
    <w:rsid w:val="009F6CD5"/>
    <w:rsid w:val="009F7136"/>
    <w:rsid w:val="00A00E51"/>
    <w:rsid w:val="00A013DB"/>
    <w:rsid w:val="00A03AFB"/>
    <w:rsid w:val="00A05175"/>
    <w:rsid w:val="00A051B9"/>
    <w:rsid w:val="00A05674"/>
    <w:rsid w:val="00A07DBE"/>
    <w:rsid w:val="00A14470"/>
    <w:rsid w:val="00A2048D"/>
    <w:rsid w:val="00A206A5"/>
    <w:rsid w:val="00A21203"/>
    <w:rsid w:val="00A2544C"/>
    <w:rsid w:val="00A27558"/>
    <w:rsid w:val="00A275D9"/>
    <w:rsid w:val="00A30F10"/>
    <w:rsid w:val="00A330A8"/>
    <w:rsid w:val="00A34500"/>
    <w:rsid w:val="00A34E48"/>
    <w:rsid w:val="00A41851"/>
    <w:rsid w:val="00A51197"/>
    <w:rsid w:val="00A51577"/>
    <w:rsid w:val="00A52297"/>
    <w:rsid w:val="00A56BA6"/>
    <w:rsid w:val="00A61015"/>
    <w:rsid w:val="00A63A28"/>
    <w:rsid w:val="00A651A7"/>
    <w:rsid w:val="00A6655A"/>
    <w:rsid w:val="00A71F2E"/>
    <w:rsid w:val="00A731F1"/>
    <w:rsid w:val="00A73F86"/>
    <w:rsid w:val="00A74901"/>
    <w:rsid w:val="00A75CCF"/>
    <w:rsid w:val="00A76BB6"/>
    <w:rsid w:val="00A8750D"/>
    <w:rsid w:val="00A95406"/>
    <w:rsid w:val="00AA2540"/>
    <w:rsid w:val="00AA4837"/>
    <w:rsid w:val="00AB192E"/>
    <w:rsid w:val="00AB2DBD"/>
    <w:rsid w:val="00AB339C"/>
    <w:rsid w:val="00AB42DC"/>
    <w:rsid w:val="00AB592B"/>
    <w:rsid w:val="00AC076A"/>
    <w:rsid w:val="00AD14FE"/>
    <w:rsid w:val="00AD18A4"/>
    <w:rsid w:val="00AD2E60"/>
    <w:rsid w:val="00AD54A3"/>
    <w:rsid w:val="00AE0E99"/>
    <w:rsid w:val="00AE6EA7"/>
    <w:rsid w:val="00AE75BA"/>
    <w:rsid w:val="00AE7B6B"/>
    <w:rsid w:val="00AF0254"/>
    <w:rsid w:val="00AF4019"/>
    <w:rsid w:val="00AF47F3"/>
    <w:rsid w:val="00AF52B8"/>
    <w:rsid w:val="00AF6555"/>
    <w:rsid w:val="00AF66ED"/>
    <w:rsid w:val="00B0340D"/>
    <w:rsid w:val="00B1216B"/>
    <w:rsid w:val="00B12C34"/>
    <w:rsid w:val="00B15618"/>
    <w:rsid w:val="00B168E8"/>
    <w:rsid w:val="00B20256"/>
    <w:rsid w:val="00B20966"/>
    <w:rsid w:val="00B25905"/>
    <w:rsid w:val="00B33ED0"/>
    <w:rsid w:val="00B416F3"/>
    <w:rsid w:val="00B421A1"/>
    <w:rsid w:val="00B45950"/>
    <w:rsid w:val="00B518DB"/>
    <w:rsid w:val="00B527D2"/>
    <w:rsid w:val="00B543DA"/>
    <w:rsid w:val="00B55B71"/>
    <w:rsid w:val="00B61B46"/>
    <w:rsid w:val="00B66C31"/>
    <w:rsid w:val="00B71FEE"/>
    <w:rsid w:val="00B73880"/>
    <w:rsid w:val="00B740DB"/>
    <w:rsid w:val="00B74293"/>
    <w:rsid w:val="00B83E77"/>
    <w:rsid w:val="00B87C36"/>
    <w:rsid w:val="00B91C0C"/>
    <w:rsid w:val="00B96AF5"/>
    <w:rsid w:val="00BA1135"/>
    <w:rsid w:val="00BA47FD"/>
    <w:rsid w:val="00BA50FA"/>
    <w:rsid w:val="00BA6D43"/>
    <w:rsid w:val="00BA7E2B"/>
    <w:rsid w:val="00BB40AC"/>
    <w:rsid w:val="00BB5117"/>
    <w:rsid w:val="00BC7733"/>
    <w:rsid w:val="00BD0900"/>
    <w:rsid w:val="00BD62CE"/>
    <w:rsid w:val="00BE0743"/>
    <w:rsid w:val="00BE61A8"/>
    <w:rsid w:val="00BE6488"/>
    <w:rsid w:val="00BE7D0A"/>
    <w:rsid w:val="00BF170F"/>
    <w:rsid w:val="00BF27E4"/>
    <w:rsid w:val="00BF44A3"/>
    <w:rsid w:val="00BF59E0"/>
    <w:rsid w:val="00BF6B74"/>
    <w:rsid w:val="00C07DE8"/>
    <w:rsid w:val="00C15122"/>
    <w:rsid w:val="00C16865"/>
    <w:rsid w:val="00C16B54"/>
    <w:rsid w:val="00C256AA"/>
    <w:rsid w:val="00C33DB8"/>
    <w:rsid w:val="00C37AB4"/>
    <w:rsid w:val="00C47937"/>
    <w:rsid w:val="00C53B38"/>
    <w:rsid w:val="00C6612A"/>
    <w:rsid w:val="00C679DB"/>
    <w:rsid w:val="00C702EB"/>
    <w:rsid w:val="00C70A7A"/>
    <w:rsid w:val="00C71902"/>
    <w:rsid w:val="00C73D64"/>
    <w:rsid w:val="00C8450F"/>
    <w:rsid w:val="00C85A22"/>
    <w:rsid w:val="00C861D2"/>
    <w:rsid w:val="00C87409"/>
    <w:rsid w:val="00C9641F"/>
    <w:rsid w:val="00CB20D6"/>
    <w:rsid w:val="00CB24B3"/>
    <w:rsid w:val="00CB29EB"/>
    <w:rsid w:val="00CB6F21"/>
    <w:rsid w:val="00CC0E03"/>
    <w:rsid w:val="00CC546B"/>
    <w:rsid w:val="00CC60C8"/>
    <w:rsid w:val="00CC7D27"/>
    <w:rsid w:val="00CD1C1F"/>
    <w:rsid w:val="00CD4D5D"/>
    <w:rsid w:val="00CD547C"/>
    <w:rsid w:val="00CE56BD"/>
    <w:rsid w:val="00CE63A4"/>
    <w:rsid w:val="00CF33AE"/>
    <w:rsid w:val="00CF4E9A"/>
    <w:rsid w:val="00D021A4"/>
    <w:rsid w:val="00D026F9"/>
    <w:rsid w:val="00D05322"/>
    <w:rsid w:val="00D06324"/>
    <w:rsid w:val="00D07871"/>
    <w:rsid w:val="00D07B36"/>
    <w:rsid w:val="00D13A53"/>
    <w:rsid w:val="00D1677D"/>
    <w:rsid w:val="00D263C7"/>
    <w:rsid w:val="00D264F6"/>
    <w:rsid w:val="00D2690A"/>
    <w:rsid w:val="00D271D9"/>
    <w:rsid w:val="00D3061C"/>
    <w:rsid w:val="00D32525"/>
    <w:rsid w:val="00D32C78"/>
    <w:rsid w:val="00D347D3"/>
    <w:rsid w:val="00D367A2"/>
    <w:rsid w:val="00D36F1D"/>
    <w:rsid w:val="00D41FEB"/>
    <w:rsid w:val="00D4478C"/>
    <w:rsid w:val="00D45F03"/>
    <w:rsid w:val="00D50194"/>
    <w:rsid w:val="00D51C33"/>
    <w:rsid w:val="00D537DB"/>
    <w:rsid w:val="00D572EC"/>
    <w:rsid w:val="00D603F8"/>
    <w:rsid w:val="00D60AFD"/>
    <w:rsid w:val="00D6216B"/>
    <w:rsid w:val="00D63A9D"/>
    <w:rsid w:val="00D7033D"/>
    <w:rsid w:val="00D703F3"/>
    <w:rsid w:val="00D7088D"/>
    <w:rsid w:val="00D712AE"/>
    <w:rsid w:val="00D84705"/>
    <w:rsid w:val="00D874D5"/>
    <w:rsid w:val="00D94590"/>
    <w:rsid w:val="00D9563A"/>
    <w:rsid w:val="00D97B5C"/>
    <w:rsid w:val="00DA00E7"/>
    <w:rsid w:val="00DA10DA"/>
    <w:rsid w:val="00DA1D7C"/>
    <w:rsid w:val="00DA2787"/>
    <w:rsid w:val="00DC1A37"/>
    <w:rsid w:val="00DD06C6"/>
    <w:rsid w:val="00DD4A09"/>
    <w:rsid w:val="00DD6981"/>
    <w:rsid w:val="00DD6BEB"/>
    <w:rsid w:val="00DE0DEC"/>
    <w:rsid w:val="00DE108D"/>
    <w:rsid w:val="00DE2232"/>
    <w:rsid w:val="00DE3DE1"/>
    <w:rsid w:val="00DE485C"/>
    <w:rsid w:val="00DE6128"/>
    <w:rsid w:val="00DE6580"/>
    <w:rsid w:val="00DE746E"/>
    <w:rsid w:val="00DF12FA"/>
    <w:rsid w:val="00DF1BEC"/>
    <w:rsid w:val="00DF29C6"/>
    <w:rsid w:val="00DF4BA7"/>
    <w:rsid w:val="00DF7735"/>
    <w:rsid w:val="00E0326D"/>
    <w:rsid w:val="00E05D41"/>
    <w:rsid w:val="00E0656C"/>
    <w:rsid w:val="00E106B6"/>
    <w:rsid w:val="00E143CF"/>
    <w:rsid w:val="00E17A38"/>
    <w:rsid w:val="00E17F80"/>
    <w:rsid w:val="00E2315B"/>
    <w:rsid w:val="00E250BB"/>
    <w:rsid w:val="00E27649"/>
    <w:rsid w:val="00E307F0"/>
    <w:rsid w:val="00E330F2"/>
    <w:rsid w:val="00E338AD"/>
    <w:rsid w:val="00E35D5F"/>
    <w:rsid w:val="00E373FF"/>
    <w:rsid w:val="00E377BB"/>
    <w:rsid w:val="00E41C7A"/>
    <w:rsid w:val="00E44577"/>
    <w:rsid w:val="00E456CA"/>
    <w:rsid w:val="00E466BF"/>
    <w:rsid w:val="00E46860"/>
    <w:rsid w:val="00E47686"/>
    <w:rsid w:val="00E605F6"/>
    <w:rsid w:val="00E618B6"/>
    <w:rsid w:val="00E626DA"/>
    <w:rsid w:val="00E701DF"/>
    <w:rsid w:val="00E74056"/>
    <w:rsid w:val="00E74DE0"/>
    <w:rsid w:val="00E819FC"/>
    <w:rsid w:val="00E8705B"/>
    <w:rsid w:val="00E87B78"/>
    <w:rsid w:val="00E91AFB"/>
    <w:rsid w:val="00E92A0F"/>
    <w:rsid w:val="00E92ECD"/>
    <w:rsid w:val="00E93B4E"/>
    <w:rsid w:val="00E97054"/>
    <w:rsid w:val="00E975E9"/>
    <w:rsid w:val="00EA5596"/>
    <w:rsid w:val="00EB0C35"/>
    <w:rsid w:val="00EB1300"/>
    <w:rsid w:val="00EB6F3E"/>
    <w:rsid w:val="00EB72C2"/>
    <w:rsid w:val="00EB7E26"/>
    <w:rsid w:val="00EB7F80"/>
    <w:rsid w:val="00EC2BAF"/>
    <w:rsid w:val="00EC6F6C"/>
    <w:rsid w:val="00ED67C9"/>
    <w:rsid w:val="00ED70C9"/>
    <w:rsid w:val="00EE2AD1"/>
    <w:rsid w:val="00EE5D21"/>
    <w:rsid w:val="00EF4DC3"/>
    <w:rsid w:val="00EF6B20"/>
    <w:rsid w:val="00EF7E31"/>
    <w:rsid w:val="00F0180A"/>
    <w:rsid w:val="00F020FE"/>
    <w:rsid w:val="00F04F95"/>
    <w:rsid w:val="00F15537"/>
    <w:rsid w:val="00F21263"/>
    <w:rsid w:val="00F23A69"/>
    <w:rsid w:val="00F23DB1"/>
    <w:rsid w:val="00F2747E"/>
    <w:rsid w:val="00F27682"/>
    <w:rsid w:val="00F304CD"/>
    <w:rsid w:val="00F3476E"/>
    <w:rsid w:val="00F37504"/>
    <w:rsid w:val="00F37834"/>
    <w:rsid w:val="00F41202"/>
    <w:rsid w:val="00F43E62"/>
    <w:rsid w:val="00F45387"/>
    <w:rsid w:val="00F454FF"/>
    <w:rsid w:val="00F566EE"/>
    <w:rsid w:val="00F57E13"/>
    <w:rsid w:val="00F62A69"/>
    <w:rsid w:val="00F65A25"/>
    <w:rsid w:val="00F65C7A"/>
    <w:rsid w:val="00F66547"/>
    <w:rsid w:val="00F769E1"/>
    <w:rsid w:val="00F85933"/>
    <w:rsid w:val="00F8656E"/>
    <w:rsid w:val="00F87EBD"/>
    <w:rsid w:val="00F90468"/>
    <w:rsid w:val="00F93A57"/>
    <w:rsid w:val="00F955CE"/>
    <w:rsid w:val="00F97054"/>
    <w:rsid w:val="00FA24A6"/>
    <w:rsid w:val="00FA53B6"/>
    <w:rsid w:val="00FA584F"/>
    <w:rsid w:val="00FA58B6"/>
    <w:rsid w:val="00FB02C3"/>
    <w:rsid w:val="00FB3592"/>
    <w:rsid w:val="00FC3C14"/>
    <w:rsid w:val="00FC4689"/>
    <w:rsid w:val="00FC5C50"/>
    <w:rsid w:val="00FD1C33"/>
    <w:rsid w:val="00FE05AE"/>
    <w:rsid w:val="00FE295D"/>
    <w:rsid w:val="00FE2A6C"/>
    <w:rsid w:val="00FE3710"/>
    <w:rsid w:val="00FE5218"/>
    <w:rsid w:val="00FF72FC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EDB24"/>
  <w15:chartTrackingRefBased/>
  <w15:docId w15:val="{63C70DB2-020D-40D5-B0D4-9F2A19C4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F6B"/>
    <w:rPr>
      <w:sz w:val="24"/>
      <w:szCs w:val="24"/>
      <w:lang w:eastAsia="en-GB"/>
    </w:rPr>
  </w:style>
  <w:style w:type="paragraph" w:styleId="1">
    <w:name w:val="heading 1"/>
    <w:basedOn w:val="a"/>
    <w:next w:val="a"/>
    <w:link w:val="10"/>
    <w:autoRedefine/>
    <w:uiPriority w:val="99"/>
    <w:qFormat/>
    <w:rsid w:val="00851D90"/>
    <w:pPr>
      <w:keepNext/>
      <w:widowControl w:val="0"/>
      <w:autoSpaceDE w:val="0"/>
      <w:autoSpaceDN w:val="0"/>
      <w:adjustRightInd w:val="0"/>
      <w:spacing w:before="360" w:after="360"/>
      <w:ind w:left="709"/>
      <w:jc w:val="center"/>
      <w:outlineLvl w:val="0"/>
    </w:pPr>
    <w:rPr>
      <w:b/>
      <w:bCs/>
      <w:caps/>
    </w:rPr>
  </w:style>
  <w:style w:type="paragraph" w:styleId="20">
    <w:name w:val="heading 2"/>
    <w:basedOn w:val="a"/>
    <w:next w:val="a"/>
    <w:link w:val="21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851D90"/>
    <w:rPr>
      <w:b/>
      <w:bCs/>
      <w:caps/>
      <w:sz w:val="24"/>
      <w:szCs w:val="24"/>
    </w:rPr>
  </w:style>
  <w:style w:type="character" w:customStyle="1" w:styleId="21">
    <w:name w:val="Заголовок 2 Знак"/>
    <w:link w:val="20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customStyle="1" w:styleId="a3">
    <w:name w:val="Название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D07B3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D07B36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D07B3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D07B36"/>
    <w:rPr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D07B36"/>
    <w:pPr>
      <w:keepLines/>
      <w:widowControl/>
      <w:autoSpaceDE/>
      <w:autoSpaceDN/>
      <w:adjustRightInd/>
      <w:spacing w:before="240" w:line="259" w:lineRule="auto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1">
    <w:name w:val="toc 1"/>
    <w:basedOn w:val="a"/>
    <w:next w:val="a"/>
    <w:autoRedefine/>
    <w:uiPriority w:val="39"/>
    <w:locked/>
    <w:rsid w:val="00637A83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locked/>
    <w:rsid w:val="00D07B36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ac">
    <w:name w:val="Hyperlink"/>
    <w:uiPriority w:val="99"/>
    <w:unhideWhenUsed/>
    <w:rsid w:val="00D07B36"/>
    <w:rPr>
      <w:color w:val="0563C1"/>
      <w:u w:val="single"/>
    </w:rPr>
  </w:style>
  <w:style w:type="paragraph" w:styleId="22">
    <w:name w:val="toc 2"/>
    <w:basedOn w:val="a"/>
    <w:next w:val="a"/>
    <w:autoRedefine/>
    <w:uiPriority w:val="39"/>
    <w:unhideWhenUsed/>
    <w:locked/>
    <w:rsid w:val="00D07B36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customStyle="1" w:styleId="ad">
    <w:name w:val="Таблица"/>
    <w:rsid w:val="001666C6"/>
    <w:pPr>
      <w:spacing w:line="240" w:lineRule="atLeast"/>
      <w:jc w:val="center"/>
    </w:pPr>
    <w:rPr>
      <w:spacing w:val="-8"/>
      <w:sz w:val="18"/>
    </w:rPr>
  </w:style>
  <w:style w:type="paragraph" w:styleId="ae">
    <w:name w:val="List Paragraph"/>
    <w:basedOn w:val="a"/>
    <w:uiPriority w:val="34"/>
    <w:qFormat/>
    <w:rsid w:val="00326632"/>
    <w:pPr>
      <w:ind w:left="720"/>
      <w:contextualSpacing/>
    </w:pPr>
  </w:style>
  <w:style w:type="paragraph" w:customStyle="1" w:styleId="12">
    <w:name w:val="Заг1"/>
    <w:basedOn w:val="1"/>
    <w:autoRedefine/>
    <w:qFormat/>
    <w:rsid w:val="00242288"/>
    <w:pPr>
      <w:jc w:val="left"/>
    </w:pPr>
    <w:rPr>
      <w:caps w:val="0"/>
    </w:rPr>
  </w:style>
  <w:style w:type="paragraph" w:customStyle="1" w:styleId="2">
    <w:name w:val="Заг2"/>
    <w:basedOn w:val="20"/>
    <w:qFormat/>
    <w:rsid w:val="00B20966"/>
    <w:pPr>
      <w:numPr>
        <w:ilvl w:val="1"/>
        <w:numId w:val="1"/>
      </w:numPr>
      <w:spacing w:before="240" w:after="240"/>
      <w:jc w:val="left"/>
    </w:pPr>
    <w:rPr>
      <w:sz w:val="24"/>
    </w:rPr>
  </w:style>
  <w:style w:type="paragraph" w:styleId="HTML">
    <w:name w:val="HTML Preformatted"/>
    <w:basedOn w:val="a"/>
    <w:link w:val="HTML0"/>
    <w:uiPriority w:val="99"/>
    <w:unhideWhenUsed/>
    <w:rsid w:val="004267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26722"/>
    <w:rPr>
      <w:rFonts w:ascii="Courier New" w:hAnsi="Courier New" w:cs="Courier New"/>
    </w:rPr>
  </w:style>
  <w:style w:type="character" w:styleId="af">
    <w:name w:val="Emphasis"/>
    <w:basedOn w:val="a0"/>
    <w:qFormat/>
    <w:locked/>
    <w:rsid w:val="00A2048D"/>
    <w:rPr>
      <w:i/>
      <w:iCs/>
    </w:rPr>
  </w:style>
  <w:style w:type="paragraph" w:styleId="41">
    <w:name w:val="toc 4"/>
    <w:basedOn w:val="a"/>
    <w:next w:val="a"/>
    <w:autoRedefine/>
    <w:locked/>
    <w:rsid w:val="00D271D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locked/>
    <w:rsid w:val="00D271D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locked/>
    <w:rsid w:val="00D271D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locked/>
    <w:rsid w:val="00D271D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locked/>
    <w:rsid w:val="00D271D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locked/>
    <w:rsid w:val="00D271D9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450ACC"/>
  </w:style>
  <w:style w:type="table" w:styleId="af1">
    <w:name w:val="Table Grid"/>
    <w:basedOn w:val="a1"/>
    <w:uiPriority w:val="39"/>
    <w:locked/>
    <w:rsid w:val="00A51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Рисунок"/>
    <w:basedOn w:val="a"/>
    <w:qFormat/>
    <w:rsid w:val="003A4C98"/>
    <w:pPr>
      <w:spacing w:line="360" w:lineRule="auto"/>
      <w:jc w:val="center"/>
    </w:pPr>
    <w:rPr>
      <w:sz w:val="28"/>
      <w:lang w:eastAsia="ru-RU"/>
    </w:rPr>
  </w:style>
  <w:style w:type="paragraph" w:customStyle="1" w:styleId="af3">
    <w:name w:val="Раздел"/>
    <w:basedOn w:val="1"/>
    <w:link w:val="Char"/>
    <w:qFormat/>
    <w:rsid w:val="00DE108D"/>
    <w:pPr>
      <w:spacing w:beforeLines="100" w:before="100" w:afterLines="100" w:after="100" w:line="360" w:lineRule="auto"/>
      <w:ind w:left="0"/>
    </w:pPr>
    <w:rPr>
      <w:caps w:val="0"/>
      <w:sz w:val="32"/>
      <w:szCs w:val="28"/>
      <w:lang w:eastAsia="ru-RU"/>
    </w:rPr>
  </w:style>
  <w:style w:type="character" w:customStyle="1" w:styleId="Char">
    <w:name w:val="Раздел Char"/>
    <w:link w:val="af3"/>
    <w:qFormat/>
    <w:rsid w:val="00DE108D"/>
    <w:rPr>
      <w:b/>
      <w:bCs/>
      <w:sz w:val="32"/>
      <w:szCs w:val="28"/>
    </w:rPr>
  </w:style>
  <w:style w:type="paragraph" w:customStyle="1" w:styleId="af4">
    <w:name w:val="Обзац"/>
    <w:link w:val="af5"/>
    <w:qFormat/>
    <w:rsid w:val="000E4E78"/>
    <w:pPr>
      <w:spacing w:line="360" w:lineRule="auto"/>
      <w:ind w:firstLine="709"/>
      <w:jc w:val="both"/>
    </w:pPr>
    <w:rPr>
      <w:rFonts w:eastAsiaTheme="majorEastAsia" w:cstheme="majorBidi"/>
      <w:sz w:val="24"/>
      <w:szCs w:val="24"/>
    </w:rPr>
  </w:style>
  <w:style w:type="character" w:customStyle="1" w:styleId="af5">
    <w:name w:val="Обзац Знак"/>
    <w:basedOn w:val="a0"/>
    <w:link w:val="af4"/>
    <w:rsid w:val="000E4E78"/>
    <w:rPr>
      <w:rFonts w:eastAsiaTheme="majorEastAsia" w:cstheme="majorBidi"/>
      <w:sz w:val="24"/>
      <w:szCs w:val="24"/>
    </w:rPr>
  </w:style>
  <w:style w:type="character" w:styleId="af6">
    <w:name w:val="Placeholder Text"/>
    <w:basedOn w:val="a0"/>
    <w:uiPriority w:val="99"/>
    <w:semiHidden/>
    <w:rsid w:val="00F8656E"/>
    <w:rPr>
      <w:color w:val="666666"/>
    </w:rPr>
  </w:style>
  <w:style w:type="character" w:styleId="af7">
    <w:name w:val="Unresolved Mention"/>
    <w:basedOn w:val="a0"/>
    <w:uiPriority w:val="99"/>
    <w:semiHidden/>
    <w:unhideWhenUsed/>
    <w:rsid w:val="00EB7F80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CE56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6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83742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592873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8417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173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801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8525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706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5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6671650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627551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081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63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2727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229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7946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65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454231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422443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73577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705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4189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4943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2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854475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973943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710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4427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6251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836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4795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0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5191176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41538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6150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18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1539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3055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5475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32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932474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888549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43608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561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3004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8118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7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5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8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493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705516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38607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16031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6689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8953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6045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6703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7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41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4367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049465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035617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88131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62701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828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1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2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1509546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565640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04589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414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7510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9126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7811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0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7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8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923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07417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6854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8006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629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66839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2740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9505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5579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6562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9853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0072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0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58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643686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4417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1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76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8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6360892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485132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71805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2340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798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4582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3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7317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2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80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541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81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1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219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843110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552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3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9288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6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4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0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841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60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492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436234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90880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570105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964934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373435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814730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994059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957899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1079909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042577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5447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686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6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41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098060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320764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5124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218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0572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5421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574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4869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621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8379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289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30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3149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8151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4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7473682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70023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45574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1546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3804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6179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3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435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6874322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680013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514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1729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0761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3326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4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41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31023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180841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26415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3205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4299639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479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6792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3683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8493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6807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6485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3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85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9921830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9662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81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64599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245506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6691438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90343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795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5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2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4749276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0374750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23105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5783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903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568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4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57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2792208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999421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37947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7806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16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557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4251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9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94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191461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317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3666">
          <w:marLeft w:val="150"/>
          <w:marRight w:val="0"/>
          <w:marTop w:val="0"/>
          <w:marBottom w:val="75"/>
          <w:divBdr>
            <w:top w:val="single" w:sz="6" w:space="4" w:color="A0A0A0"/>
            <w:left w:val="single" w:sz="6" w:space="4" w:color="A0A0A0"/>
            <w:bottom w:val="single" w:sz="6" w:space="4" w:color="A0A0A0"/>
            <w:right w:val="single" w:sz="6" w:space="4" w:color="A0A0A0"/>
          </w:divBdr>
        </w:div>
        <w:div w:id="867765177">
          <w:marLeft w:val="150"/>
          <w:marRight w:val="0"/>
          <w:marTop w:val="0"/>
          <w:marBottom w:val="75"/>
          <w:divBdr>
            <w:top w:val="single" w:sz="6" w:space="4" w:color="A0A0A0"/>
            <w:left w:val="single" w:sz="6" w:space="4" w:color="A0A0A0"/>
            <w:bottom w:val="single" w:sz="6" w:space="4" w:color="A0A0A0"/>
            <w:right w:val="single" w:sz="6" w:space="4" w:color="A0A0A0"/>
          </w:divBdr>
        </w:div>
      </w:divsChild>
    </w:div>
    <w:div w:id="10343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0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6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2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197407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872344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4866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1440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6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3778941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94943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1828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1633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7114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2550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790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679205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279583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68449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186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618723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8069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0981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2343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1877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0168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8652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217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810488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1949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29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7483842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359532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75958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792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7576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0290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7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01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848133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66047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0038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849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9206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259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3829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8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7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2260844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611108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6298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727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040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5038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0490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3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2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6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113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8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4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0955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7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7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2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653315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282237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53118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3553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533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666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8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19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204632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870337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122831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96359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440550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290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0686730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45127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84732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2383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8932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9270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767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6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4210">
          <w:marLeft w:val="150"/>
          <w:marRight w:val="0"/>
          <w:marTop w:val="0"/>
          <w:marBottom w:val="75"/>
          <w:divBdr>
            <w:top w:val="single" w:sz="6" w:space="4" w:color="A0A0A0"/>
            <w:left w:val="single" w:sz="6" w:space="4" w:color="A0A0A0"/>
            <w:bottom w:val="single" w:sz="6" w:space="4" w:color="A0A0A0"/>
            <w:right w:val="single" w:sz="6" w:space="4" w:color="A0A0A0"/>
          </w:divBdr>
        </w:div>
        <w:div w:id="811799075">
          <w:marLeft w:val="150"/>
          <w:marRight w:val="0"/>
          <w:marTop w:val="0"/>
          <w:marBottom w:val="75"/>
          <w:divBdr>
            <w:top w:val="single" w:sz="6" w:space="4" w:color="A0A0A0"/>
            <w:left w:val="single" w:sz="6" w:space="4" w:color="A0A0A0"/>
            <w:bottom w:val="single" w:sz="6" w:space="4" w:color="A0A0A0"/>
            <w:right w:val="single" w:sz="6" w:space="4" w:color="A0A0A0"/>
          </w:divBdr>
        </w:div>
      </w:divsChild>
    </w:div>
    <w:div w:id="13233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2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0437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898367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6192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4499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977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297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3141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8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76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1743662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91526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1603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71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3828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657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129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0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29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988204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74104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2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6013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961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9990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316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2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570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5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6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1718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887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1031780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420513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3356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5665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8004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425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2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2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42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0240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489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31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22650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390238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806146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57172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112607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883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0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3735631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9045498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4256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4247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939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886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8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67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980264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8308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95988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177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577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1873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254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0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647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3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3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6018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9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6191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7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4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822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2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2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6979365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704250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81511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3597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3159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8753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9391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4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3025474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894292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4173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9366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3446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7375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3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32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701998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3864255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139469787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374417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809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72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70962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970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9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1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542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217899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343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52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789953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53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75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324834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1120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18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442040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362227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96195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3314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9645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2540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1695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1794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3112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6160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9057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0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115670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21188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1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3;&#1072;&#1089;&#1090;&#1105;&#1085;&#1072;\Desktop\suai\&#1080;&#1085;&#1092;&#1072;\&#1090;&#1080;&#1090;&#1091;&#1083;&#1100;&#1085;&#1099;&#1081;%20&#1083;&#1080;&#1089;&#1090;%20&#1083;&#1072;&#107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88F38-1EE4-4246-8FB9-CDA025616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титульный лист лаб.dot</Template>
  <TotalTime>5081</TotalTime>
  <Pages>9</Pages>
  <Words>1212</Words>
  <Characters>6912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MCIT</Company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Анастасия Молчанова</dc:creator>
  <cp:keywords/>
  <cp:lastModifiedBy>Julia Chaban</cp:lastModifiedBy>
  <cp:revision>152</cp:revision>
  <cp:lastPrinted>2025-10-14T09:25:00Z</cp:lastPrinted>
  <dcterms:created xsi:type="dcterms:W3CDTF">2023-09-12T07:47:00Z</dcterms:created>
  <dcterms:modified xsi:type="dcterms:W3CDTF">2025-11-25T10:25:00Z</dcterms:modified>
</cp:coreProperties>
</file>