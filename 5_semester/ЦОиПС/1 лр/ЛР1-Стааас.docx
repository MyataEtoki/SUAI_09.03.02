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F9F4F" w14:textId="77777777" w:rsidR="00413AAB" w:rsidRPr="00D271D9" w:rsidRDefault="00413AAB">
      <w:pPr>
        <w:widowControl w:val="0"/>
        <w:autoSpaceDE w:val="0"/>
        <w:autoSpaceDN w:val="0"/>
        <w:adjustRightInd w:val="0"/>
        <w:jc w:val="center"/>
      </w:pPr>
      <w:r w:rsidRPr="00D271D9">
        <w:t>ГУАП</w:t>
      </w:r>
    </w:p>
    <w:p w14:paraId="6FDF4F32" w14:textId="7336402B" w:rsidR="00413AAB" w:rsidRPr="00D271D9" w:rsidRDefault="00413AAB">
      <w:pPr>
        <w:widowControl w:val="0"/>
        <w:autoSpaceDE w:val="0"/>
        <w:autoSpaceDN w:val="0"/>
        <w:adjustRightInd w:val="0"/>
        <w:spacing w:before="480"/>
        <w:jc w:val="center"/>
      </w:pPr>
      <w:r w:rsidRPr="00D271D9">
        <w:t xml:space="preserve">КАФЕДРА № </w:t>
      </w:r>
      <w:r w:rsidR="00814F13" w:rsidRPr="00D271D9">
        <w:rPr>
          <w:color w:val="000000"/>
        </w:rPr>
        <w:t>42</w:t>
      </w:r>
    </w:p>
    <w:p w14:paraId="64EE2587" w14:textId="77777777" w:rsidR="00413AAB" w:rsidRPr="00D271D9" w:rsidRDefault="00413AAB">
      <w:pPr>
        <w:widowControl w:val="0"/>
        <w:autoSpaceDE w:val="0"/>
        <w:autoSpaceDN w:val="0"/>
        <w:adjustRightInd w:val="0"/>
        <w:spacing w:before="1200"/>
      </w:pPr>
      <w:r w:rsidRPr="00D271D9">
        <w:t xml:space="preserve">ОТЧЕТ </w:t>
      </w:r>
      <w:r w:rsidRPr="00D271D9">
        <w:br/>
        <w:t>ЗАЩИЩЕН С ОЦЕНКОЙ</w:t>
      </w:r>
      <w:r w:rsidR="006E66B8" w:rsidRPr="00D271D9">
        <w:t xml:space="preserve"> _____________________</w:t>
      </w:r>
    </w:p>
    <w:p w14:paraId="1F228955" w14:textId="77777777" w:rsidR="00413AAB" w:rsidRPr="00D271D9" w:rsidRDefault="00413AAB">
      <w:pPr>
        <w:widowControl w:val="0"/>
        <w:autoSpaceDE w:val="0"/>
        <w:autoSpaceDN w:val="0"/>
        <w:adjustRightInd w:val="0"/>
        <w:spacing w:before="120" w:line="360" w:lineRule="auto"/>
      </w:pPr>
      <w:r w:rsidRPr="00D271D9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DE108D" w:rsidRPr="00D271D9" w14:paraId="0721225F" w14:textId="77777777" w:rsidTr="00DE108D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AFB3AD4" w14:textId="5367BF54" w:rsidR="00DE108D" w:rsidRPr="008F4086" w:rsidRDefault="00DE108D" w:rsidP="00DE108D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C8C4A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736ED257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83D2D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E9FE500" w14:textId="3FCF4C29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А. В. Аграновский</w:t>
            </w:r>
          </w:p>
        </w:tc>
      </w:tr>
      <w:tr w:rsidR="00DE108D" w:rsidRPr="00D271D9" w14:paraId="6C68BAA5" w14:textId="77777777" w:rsidTr="00DE108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0433F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08C38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60335C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234B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9CA0B" w14:textId="77777777" w:rsidR="00DE108D" w:rsidRPr="00D271D9" w:rsidRDefault="00DE108D" w:rsidP="00DE108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инициалы, фамилия</w:t>
            </w:r>
          </w:p>
        </w:tc>
      </w:tr>
    </w:tbl>
    <w:p w14:paraId="08CD440E" w14:textId="77777777" w:rsidR="00413AAB" w:rsidRPr="00D271D9" w:rsidRDefault="00413AAB">
      <w:pPr>
        <w:pStyle w:val="a5"/>
        <w:spacing w:before="0"/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413AAB" w:rsidRPr="00D271D9" w14:paraId="5325DA9A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5B88728" w14:textId="0EC8E2F1" w:rsidR="00413AAB" w:rsidRPr="007F1978" w:rsidRDefault="00413AAB">
            <w:pPr>
              <w:pStyle w:val="a5"/>
              <w:spacing w:before="960"/>
              <w:rPr>
                <w:lang w:val="en-US"/>
              </w:rPr>
            </w:pPr>
            <w:r w:rsidRPr="00D271D9">
              <w:t>ОТЧЕТ О ЛАБОРАТОРНОЙ РАБОТЕ</w:t>
            </w:r>
            <w:r w:rsidR="00264B03">
              <w:t xml:space="preserve"> №</w:t>
            </w:r>
            <w:r w:rsidR="007F1978">
              <w:rPr>
                <w:lang w:val="en-US"/>
              </w:rPr>
              <w:t>1</w:t>
            </w:r>
          </w:p>
        </w:tc>
      </w:tr>
      <w:tr w:rsidR="00413AAB" w:rsidRPr="00D271D9" w14:paraId="3023D042" w14:textId="77777777" w:rsidTr="00925375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6E403450" w14:textId="22B6013E" w:rsidR="00AF52B8" w:rsidRPr="00112DCD" w:rsidRDefault="00112DCD" w:rsidP="007C3C57">
            <w:pPr>
              <w:spacing w:before="48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Сигналы и фильтры</w:t>
            </w:r>
          </w:p>
        </w:tc>
      </w:tr>
      <w:tr w:rsidR="00413AAB" w:rsidRPr="00D271D9" w14:paraId="27229A74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D3EA3E7" w14:textId="060EECA5" w:rsidR="00413AAB" w:rsidRPr="00DE108D" w:rsidRDefault="00413AAB" w:rsidP="00851D90">
            <w:pPr>
              <w:jc w:val="center"/>
              <w:rPr>
                <w:sz w:val="28"/>
                <w:szCs w:val="28"/>
              </w:rPr>
            </w:pPr>
            <w:r w:rsidRPr="00D271D9">
              <w:rPr>
                <w:sz w:val="28"/>
                <w:szCs w:val="28"/>
              </w:rPr>
              <w:t xml:space="preserve">по курсу: </w:t>
            </w:r>
            <w:r w:rsidR="00112DCD">
              <w:rPr>
                <w:sz w:val="28"/>
                <w:szCs w:val="28"/>
              </w:rPr>
              <w:t>ЦИФРОВАЯ ОБРАБОКА И ПЕРЕДАЧА СИГНАЛОВ</w:t>
            </w:r>
          </w:p>
        </w:tc>
      </w:tr>
      <w:tr w:rsidR="00413AAB" w:rsidRPr="00D271D9" w14:paraId="1B48E4D4" w14:textId="77777777" w:rsidTr="00AF66ED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58C1D31" w14:textId="77777777" w:rsidR="00413AAB" w:rsidRPr="00D271D9" w:rsidRDefault="00413AAB" w:rsidP="00747F7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67F4E97" w14:textId="1EC90740" w:rsidR="00413AAB" w:rsidRPr="00D271D9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D271D9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:rsidRPr="00D271D9" w14:paraId="645416F5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F6CBD2" w14:textId="77777777" w:rsidR="00413AAB" w:rsidRPr="00D271D9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 w:rsidRPr="00D271D9">
              <w:t>СТУДЕНТ</w:t>
            </w:r>
            <w:r w:rsidR="00413AAB" w:rsidRPr="00D271D9">
              <w:t xml:space="preserve"> ГР.</w:t>
            </w:r>
            <w:r w:rsidR="00284869" w:rsidRPr="00D271D9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636BE" w14:textId="502D26F9" w:rsidR="00413AAB" w:rsidRPr="007C3C57" w:rsidRDefault="00814F1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lang w:val="en-US"/>
              </w:rPr>
            </w:pPr>
            <w:r w:rsidRPr="00D271D9">
              <w:rPr>
                <w:color w:val="000000"/>
              </w:rPr>
              <w:t>4</w:t>
            </w:r>
            <w:r w:rsidR="007C3C57">
              <w:rPr>
                <w:color w:val="000000"/>
                <w:lang w:val="en-US"/>
              </w:rPr>
              <w:t>3</w:t>
            </w:r>
            <w:r w:rsidRPr="00D271D9">
              <w:rPr>
                <w:color w:val="000000"/>
              </w:rPr>
              <w:t>2</w:t>
            </w:r>
            <w:r w:rsidR="007C3C57">
              <w:rPr>
                <w:color w:val="000000"/>
              </w:rPr>
              <w:t>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EEFD0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62E1C4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C08ED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6F3514" w14:textId="629F7F36" w:rsidR="00413AAB" w:rsidRPr="00E72405" w:rsidRDefault="00E72405" w:rsidP="000844F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С.Т. Лисицин</w:t>
            </w:r>
          </w:p>
        </w:tc>
      </w:tr>
      <w:tr w:rsidR="00413AAB" w:rsidRPr="00D271D9" w14:paraId="18D247D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194EA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BA9BAB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2AD9D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1FB263F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6F9EE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EFE65" w14:textId="77777777" w:rsidR="00413AAB" w:rsidRPr="00D271D9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D271D9">
              <w:rPr>
                <w:sz w:val="20"/>
                <w:szCs w:val="20"/>
              </w:rPr>
              <w:t>инициалы, фамилия</w:t>
            </w:r>
          </w:p>
        </w:tc>
      </w:tr>
    </w:tbl>
    <w:p w14:paraId="561B43E5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109996B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52FFDAB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46128F8" w14:textId="77777777" w:rsidR="00732187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0100B8B" w14:textId="77777777" w:rsidR="00732187" w:rsidRPr="00D271D9" w:rsidRDefault="0073218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B6015A0" w14:textId="197E97FB" w:rsidR="00D07B36" w:rsidRPr="006812F2" w:rsidRDefault="00413AAB" w:rsidP="006812F2">
      <w:pPr>
        <w:widowControl w:val="0"/>
        <w:autoSpaceDE w:val="0"/>
        <w:autoSpaceDN w:val="0"/>
        <w:adjustRightInd w:val="0"/>
        <w:spacing w:before="1800"/>
        <w:jc w:val="center"/>
        <w:rPr>
          <w:color w:val="000000"/>
        </w:rPr>
      </w:pPr>
      <w:r w:rsidRPr="00D271D9">
        <w:t>Санкт-Петербург</w:t>
      </w:r>
      <w:r w:rsidR="005B566D" w:rsidRPr="00D271D9">
        <w:rPr>
          <w:lang w:val="en-US"/>
        </w:rPr>
        <w:t xml:space="preserve"> </w:t>
      </w:r>
      <w:r w:rsidR="004D45C5" w:rsidRPr="00D271D9">
        <w:rPr>
          <w:color w:val="000000"/>
          <w:lang w:val="en-US"/>
        </w:rPr>
        <w:fldChar w:fldCharType="begin"/>
      </w:r>
      <w:r w:rsidR="004D45C5" w:rsidRPr="00D271D9">
        <w:rPr>
          <w:color w:val="000000"/>
          <w:lang w:val="en-US"/>
        </w:rPr>
        <w:instrText xml:space="preserve"> FILLIN  год \d год  \* MERGEFORMAT </w:instrText>
      </w:r>
      <w:r w:rsidR="004D45C5" w:rsidRPr="00D271D9">
        <w:rPr>
          <w:color w:val="000000"/>
          <w:lang w:val="en-US"/>
        </w:rPr>
        <w:fldChar w:fldCharType="separate"/>
      </w:r>
      <w:r w:rsidR="00D07B36" w:rsidRPr="00D271D9">
        <w:rPr>
          <w:color w:val="000000"/>
          <w:lang w:val="en-US"/>
        </w:rPr>
        <w:t>202</w:t>
      </w:r>
      <w:r w:rsidR="004D45C5" w:rsidRPr="00D271D9">
        <w:rPr>
          <w:color w:val="000000"/>
          <w:lang w:val="en-US"/>
        </w:rPr>
        <w:fldChar w:fldCharType="end"/>
      </w:r>
      <w:r w:rsidR="007F1978">
        <w:rPr>
          <w:color w:val="000000"/>
        </w:rPr>
        <w:t>5</w:t>
      </w:r>
      <w:r w:rsidR="00D07B36" w:rsidRPr="00D271D9">
        <w:br w:type="page"/>
      </w:r>
    </w:p>
    <w:p w14:paraId="4C05D73A" w14:textId="41D58DB4" w:rsidR="00E17F80" w:rsidRPr="00D27655" w:rsidRDefault="00A34500" w:rsidP="00424C1E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 w:rsidRPr="00D27655">
        <w:rPr>
          <w:sz w:val="32"/>
          <w:szCs w:val="32"/>
          <w:lang w:val="en-US"/>
        </w:rPr>
        <w:lastRenderedPageBreak/>
        <w:t> </w:t>
      </w:r>
      <w:bookmarkStart w:id="0" w:name="_Toc146126272"/>
      <w:r w:rsidRPr="00D27655">
        <w:rPr>
          <w:sz w:val="32"/>
          <w:szCs w:val="32"/>
        </w:rPr>
        <w:t>Цель работы</w:t>
      </w:r>
      <w:bookmarkEnd w:id="0"/>
    </w:p>
    <w:p w14:paraId="5C1B0070" w14:textId="147556DA" w:rsidR="007F1978" w:rsidRPr="00220801" w:rsidRDefault="007F1978" w:rsidP="007F1978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bookmarkStart w:id="1" w:name="_Toc114647435"/>
      <w:bookmarkStart w:id="2" w:name="_Toc114647534"/>
      <w:r>
        <w:rPr>
          <w:color w:val="000000"/>
          <w:sz w:val="27"/>
          <w:szCs w:val="27"/>
        </w:rPr>
        <w:tab/>
      </w:r>
      <w:r w:rsidR="00112DCD" w:rsidRPr="00220801">
        <w:rPr>
          <w:color w:val="000000"/>
          <w:sz w:val="28"/>
          <w:szCs w:val="28"/>
        </w:rPr>
        <w:t>Познакомиться с основными видами сигналов и изучить методы анализа цифровых сигналов.</w:t>
      </w:r>
    </w:p>
    <w:p w14:paraId="7575169A" w14:textId="70A8D617" w:rsidR="00220801" w:rsidRPr="00D27655" w:rsidRDefault="00747DB5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 w:rsidRPr="00220801">
        <w:rPr>
          <w:sz w:val="28"/>
          <w:szCs w:val="21"/>
        </w:rPr>
        <w:br w:type="page"/>
      </w:r>
      <w:r w:rsidR="00220801">
        <w:rPr>
          <w:sz w:val="32"/>
          <w:szCs w:val="32"/>
        </w:rPr>
        <w:lastRenderedPageBreak/>
        <w:t>Задачи</w:t>
      </w:r>
    </w:p>
    <w:p w14:paraId="22797372" w14:textId="5FADC330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Для выполнения следующих задач использовался язык программирования высокого уровня </w:t>
      </w:r>
      <w:r>
        <w:rPr>
          <w:color w:val="000000"/>
          <w:sz w:val="28"/>
          <w:szCs w:val="28"/>
          <w:lang w:val="en-US"/>
        </w:rPr>
        <w:t>Python</w:t>
      </w:r>
      <w:r w:rsidRPr="00220801">
        <w:rPr>
          <w:color w:val="000000"/>
          <w:sz w:val="28"/>
          <w:szCs w:val="28"/>
        </w:rPr>
        <w:t>:</w:t>
      </w:r>
    </w:p>
    <w:p w14:paraId="68FB855C" w14:textId="182A1BCE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Задание 1</w:t>
      </w:r>
    </w:p>
    <w:p w14:paraId="14380978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1. Сформируйте единичный импульс длиной 20 отсчетов.</w:t>
      </w:r>
    </w:p>
    <w:p w14:paraId="44CFFB6A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2. Получите импульсные характеристики рассмотренных фильтров.</w:t>
      </w:r>
    </w:p>
    <w:p w14:paraId="79ECDB89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3. Постройте соответствующие графики.</w:t>
      </w:r>
    </w:p>
    <w:p w14:paraId="0EAF024C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4. Сравните с результатами расчета по представленным формулам.</w:t>
      </w:r>
    </w:p>
    <w:p w14:paraId="6AF7C3E5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Задание 2</w:t>
      </w:r>
    </w:p>
    <w:p w14:paraId="3E23216D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1. Определите единичный скачок длиной 20 отсчетов.</w:t>
      </w:r>
    </w:p>
    <w:p w14:paraId="64C62863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2. Получите импульсные характеристики рассмотренных фильтров.</w:t>
      </w:r>
    </w:p>
    <w:p w14:paraId="21085D58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3. Постройте соответствующие графики.</w:t>
      </w:r>
    </w:p>
    <w:p w14:paraId="58F1CAB7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4. Сравните с результатами расчета по представленным формулам.</w:t>
      </w:r>
    </w:p>
    <w:p w14:paraId="42AD3E71" w14:textId="77777777" w:rsid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Задание 3</w:t>
      </w:r>
    </w:p>
    <w:p w14:paraId="4EFAAED6" w14:textId="5602C0DA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1. Используя синусоидальные сигналы постоянной амплитуды и различной частоты,</w:t>
      </w:r>
    </w:p>
    <w:p w14:paraId="02123837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получите амплитудно-частотную характеристику фильтров.</w:t>
      </w:r>
    </w:p>
    <w:p w14:paraId="10033BBF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2. Постройте соответствующие графики.</w:t>
      </w:r>
    </w:p>
    <w:p w14:paraId="6717D6D8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3. Сравните с результатами расчета по представленным формулам.</w:t>
      </w:r>
    </w:p>
    <w:p w14:paraId="1899FFC0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Задание 4</w:t>
      </w:r>
    </w:p>
    <w:p w14:paraId="66F53613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1. Используя синусоидальные сигналы постоянной амплитуды с нулевой начальной фазой</w:t>
      </w:r>
    </w:p>
    <w:p w14:paraId="6828621F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 xml:space="preserve">при различных частотах, получите </w:t>
      </w:r>
      <w:proofErr w:type="spellStart"/>
      <w:r w:rsidRPr="00220801">
        <w:rPr>
          <w:color w:val="000000"/>
          <w:sz w:val="28"/>
          <w:szCs w:val="28"/>
        </w:rPr>
        <w:t>фазо</w:t>
      </w:r>
      <w:proofErr w:type="spellEnd"/>
      <w:r w:rsidRPr="00220801">
        <w:rPr>
          <w:color w:val="000000"/>
          <w:sz w:val="28"/>
          <w:szCs w:val="28"/>
        </w:rPr>
        <w:t>-частотную характеристику фильтров.</w:t>
      </w:r>
    </w:p>
    <w:p w14:paraId="70493CB0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2. Постройте соответствующие графики.</w:t>
      </w:r>
    </w:p>
    <w:p w14:paraId="44AA2EB0" w14:textId="77777777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220801">
        <w:rPr>
          <w:color w:val="000000"/>
          <w:sz w:val="28"/>
          <w:szCs w:val="28"/>
        </w:rPr>
        <w:t>3. Сравните с результатами расчета по представленным формулам.</w:t>
      </w:r>
    </w:p>
    <w:p w14:paraId="27F115BF" w14:textId="4FCDEE6D" w:rsidR="00220801" w:rsidRPr="00220801" w:rsidRDefault="00220801" w:rsidP="00220801">
      <w:pPr>
        <w:tabs>
          <w:tab w:val="left" w:pos="709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</w:p>
    <w:p w14:paraId="3D157E7B" w14:textId="7CA20920" w:rsidR="00747DB5" w:rsidRPr="00220801" w:rsidRDefault="00220801" w:rsidP="00220801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3AD6AC04" w14:textId="6E00C593" w:rsidR="00E75441" w:rsidRPr="00D27655" w:rsidRDefault="00112DCD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 w:rsidRPr="00D27655">
        <w:rPr>
          <w:sz w:val="32"/>
          <w:szCs w:val="32"/>
        </w:rPr>
        <w:lastRenderedPageBreak/>
        <w:t>Теоретические сведения</w:t>
      </w:r>
      <w:bookmarkEnd w:id="1"/>
      <w:bookmarkEnd w:id="2"/>
    </w:p>
    <w:p w14:paraId="22C9FE7C" w14:textId="6621F5B2" w:rsidR="00E75441" w:rsidRP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Сигналы, которые используются для анализа фильтров, бывают нескольких типов. Наиболее важные из них: единичный импульс, единичный скачок и гармонический сигнал.</w:t>
      </w:r>
    </w:p>
    <w:p w14:paraId="3A34AFB7" w14:textId="77777777" w:rsidR="00E75441" w:rsidRP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Единичный импульс δ[n] равен единице при n=0 и нулю при всех остальных n. Он используется для нахождения импульсной характеристики фильтра. Импульсная характеристика h[n] полностью определяет поведение линейного дискретного фильтра.</w:t>
      </w:r>
    </w:p>
    <w:p w14:paraId="1245E310" w14:textId="77777777" w:rsidR="00E75441" w:rsidRP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 xml:space="preserve">Единичный скачок u[n] равен единице при n ≥ 0 и нулю при n </w:t>
      </w:r>
      <w:proofErr w:type="gramStart"/>
      <w:r w:rsidRPr="00E75441">
        <w:rPr>
          <w:sz w:val="28"/>
          <w:szCs w:val="28"/>
        </w:rPr>
        <w:t>&lt; 0</w:t>
      </w:r>
      <w:proofErr w:type="gramEnd"/>
      <w:r w:rsidRPr="00E75441">
        <w:rPr>
          <w:sz w:val="28"/>
          <w:szCs w:val="28"/>
        </w:rPr>
        <w:t>. Он применяется для нахождения переходной характеристики фильтра.</w:t>
      </w:r>
    </w:p>
    <w:p w14:paraId="49998B95" w14:textId="18A5DD1C" w:rsid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Для анализа частотных свойств фильтра используется синусоидальный сигнал</w:t>
      </w:r>
      <w:r w:rsidR="008D2026">
        <w:rPr>
          <w:sz w:val="28"/>
          <w:szCs w:val="28"/>
        </w:rPr>
        <w:t xml:space="preserve"> </w:t>
      </w:r>
    </w:p>
    <w:p w14:paraId="0B69C589" w14:textId="2524EFE6" w:rsidR="00E75441" w:rsidRDefault="008D2026" w:rsidP="008D2026">
      <w:pPr>
        <w:spacing w:line="360" w:lineRule="auto"/>
        <w:jc w:val="right"/>
        <w:rPr>
          <w:sz w:val="28"/>
          <w:szCs w:val="28"/>
        </w:rPr>
      </w:pPr>
      <w:r w:rsidRPr="004F5FBA">
        <w:rPr>
          <w:sz w:val="28"/>
          <w:szCs w:val="28"/>
        </w:rPr>
        <w:t xml:space="preserve">        </w:t>
      </w:r>
      <w:r w:rsidR="00E75441" w:rsidRPr="00E75441">
        <w:rPr>
          <w:sz w:val="28"/>
          <w:szCs w:val="28"/>
        </w:rPr>
        <w:t xml:space="preserve">x[n] = </w:t>
      </w:r>
      <w:proofErr w:type="spellStart"/>
      <w:r w:rsidR="00E75441" w:rsidRPr="00E75441">
        <w:rPr>
          <w:sz w:val="28"/>
          <w:szCs w:val="28"/>
        </w:rPr>
        <w:t>A·sin</w:t>
      </w:r>
      <w:proofErr w:type="spellEnd"/>
      <w:r w:rsidR="00E75441" w:rsidRPr="00E75441">
        <w:rPr>
          <w:sz w:val="28"/>
          <w:szCs w:val="28"/>
        </w:rPr>
        <w:t>(</w:t>
      </w:r>
      <w:proofErr w:type="spellStart"/>
      <w:r w:rsidR="00E75441" w:rsidRPr="00E75441">
        <w:rPr>
          <w:sz w:val="28"/>
          <w:szCs w:val="28"/>
        </w:rPr>
        <w:t>ωn+φ</w:t>
      </w:r>
      <w:proofErr w:type="spellEnd"/>
      <w:proofErr w:type="gramStart"/>
      <w:r w:rsidR="00E75441" w:rsidRPr="00E75441">
        <w:rPr>
          <w:sz w:val="28"/>
          <w:szCs w:val="28"/>
        </w:rPr>
        <w:t>)</w:t>
      </w:r>
      <w:r w:rsidRPr="004F5FBA">
        <w:rPr>
          <w:sz w:val="28"/>
          <w:szCs w:val="28"/>
        </w:rPr>
        <w:t xml:space="preserve">,   </w:t>
      </w:r>
      <w:proofErr w:type="gramEnd"/>
      <w:r w:rsidRPr="004F5FBA">
        <w:rPr>
          <w:sz w:val="28"/>
          <w:szCs w:val="28"/>
        </w:rPr>
        <w:t xml:space="preserve">                                       </w:t>
      </w:r>
      <w:r w:rsidR="004F5FBA">
        <w:rPr>
          <w:sz w:val="28"/>
          <w:szCs w:val="28"/>
        </w:rPr>
        <w:t>(</w:t>
      </w:r>
      <w:r w:rsidRPr="004F5FBA">
        <w:rPr>
          <w:sz w:val="28"/>
          <w:szCs w:val="28"/>
        </w:rPr>
        <w:t>1</w:t>
      </w:r>
      <w:r w:rsidR="004F5FBA">
        <w:rPr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</w:p>
    <w:p w14:paraId="6B7E8908" w14:textId="77777777" w:rsid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 xml:space="preserve">где A – амплитуда, ω – частота, φ – начальная фаза. </w:t>
      </w:r>
    </w:p>
    <w:p w14:paraId="1E249FA7" w14:textId="73CBC62C" w:rsidR="00E75441" w:rsidRP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При подаче на вход фильтра синусоидального сигнала на выходе также получается синусоида той же частоты, но с изменённой амплитудой и сдвигом по фазе.</w:t>
      </w:r>
    </w:p>
    <w:p w14:paraId="7E0D7E0A" w14:textId="77777777" w:rsidR="00E75441" w:rsidRP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Амплитудно-частотная характеристика (АЧХ) описывает зависимость коэффициента усиления фильтра от частоты входного сигнала. Она показывает, какие частоты фильтр пропускает, а какие подавляет.</w:t>
      </w:r>
    </w:p>
    <w:p w14:paraId="66A9448F" w14:textId="77777777" w:rsidR="00E75441" w:rsidRP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E75441">
        <w:rPr>
          <w:sz w:val="28"/>
          <w:szCs w:val="28"/>
        </w:rPr>
        <w:t>Фазо</w:t>
      </w:r>
      <w:proofErr w:type="spellEnd"/>
      <w:r w:rsidRPr="00E75441">
        <w:rPr>
          <w:sz w:val="28"/>
          <w:szCs w:val="28"/>
        </w:rPr>
        <w:t>-частотная характеристика (ФЧХ) описывает зависимость сдвига по фазе на выходе фильтра от частоты входного сигнала. Сдвиг по фазе возникает из-за задержки сигнала фильтром и является важным параметром при обработке.</w:t>
      </w:r>
    </w:p>
    <w:p w14:paraId="5C2B3E7F" w14:textId="77777777" w:rsid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r w:rsidRPr="00E75441">
        <w:rPr>
          <w:sz w:val="28"/>
          <w:szCs w:val="28"/>
        </w:rPr>
        <w:t xml:space="preserve">В данной работе рассматриваются два фильтра первого порядка: </w:t>
      </w:r>
      <w:proofErr w:type="spellStart"/>
      <w:r w:rsidRPr="00E75441">
        <w:rPr>
          <w:sz w:val="28"/>
          <w:szCs w:val="28"/>
        </w:rPr>
        <w:t>нерекурсивный</w:t>
      </w:r>
      <w:proofErr w:type="spellEnd"/>
      <w:r w:rsidRPr="00E75441">
        <w:rPr>
          <w:sz w:val="28"/>
          <w:szCs w:val="28"/>
        </w:rPr>
        <w:t xml:space="preserve"> и рекурсивный.</w:t>
      </w:r>
    </w:p>
    <w:p w14:paraId="30400A28" w14:textId="1183F05B" w:rsid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E75441">
        <w:rPr>
          <w:sz w:val="28"/>
          <w:szCs w:val="28"/>
        </w:rPr>
        <w:t>Нерекурсивный</w:t>
      </w:r>
      <w:proofErr w:type="spellEnd"/>
      <w:r w:rsidRPr="00E75441">
        <w:rPr>
          <w:sz w:val="28"/>
          <w:szCs w:val="28"/>
        </w:rPr>
        <w:t xml:space="preserve"> фильтр (FIR) имеет вид</w:t>
      </w:r>
      <w:r>
        <w:rPr>
          <w:sz w:val="28"/>
          <w:szCs w:val="28"/>
        </w:rPr>
        <w:t>:</w:t>
      </w:r>
    </w:p>
    <w:p w14:paraId="76E83B0C" w14:textId="41561D59" w:rsidR="00E75441" w:rsidRPr="004F5FBA" w:rsidRDefault="001E27A7" w:rsidP="008D2026">
      <w:pPr>
        <w:spacing w:line="360" w:lineRule="auto"/>
        <w:ind w:firstLine="720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[n]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+ x[n-1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]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proofErr w:type="gramStart"/>
      <w:r w:rsidR="00E75441" w:rsidRPr="00E75441">
        <w:rPr>
          <w:sz w:val="28"/>
          <w:szCs w:val="28"/>
        </w:rPr>
        <w:t>,</w:t>
      </w:r>
      <w:r w:rsidR="00E75441">
        <w:rPr>
          <w:sz w:val="28"/>
          <w:szCs w:val="28"/>
        </w:rPr>
        <w:t xml:space="preserve"> </w:t>
      </w:r>
      <w:r w:rsidR="008D2026" w:rsidRPr="004F5FBA">
        <w:rPr>
          <w:sz w:val="28"/>
          <w:szCs w:val="28"/>
        </w:rPr>
        <w:t xml:space="preserve">  </w:t>
      </w:r>
      <w:proofErr w:type="gramEnd"/>
      <w:r w:rsidR="008D2026" w:rsidRPr="004F5FBA">
        <w:rPr>
          <w:sz w:val="28"/>
          <w:szCs w:val="28"/>
        </w:rPr>
        <w:t xml:space="preserve">                                      </w:t>
      </w:r>
      <w:r w:rsidR="004F5FBA">
        <w:rPr>
          <w:sz w:val="28"/>
          <w:szCs w:val="28"/>
        </w:rPr>
        <w:t>(</w:t>
      </w:r>
      <w:r w:rsidR="008D2026" w:rsidRPr="004F5FBA">
        <w:rPr>
          <w:sz w:val="28"/>
          <w:szCs w:val="28"/>
        </w:rPr>
        <w:t>2</w:t>
      </w:r>
      <w:r w:rsidR="004F5FBA">
        <w:rPr>
          <w:sz w:val="28"/>
          <w:szCs w:val="28"/>
        </w:rPr>
        <w:t>)</w:t>
      </w:r>
    </w:p>
    <w:p w14:paraId="5F4857C1" w14:textId="2C132E69" w:rsidR="00E75441" w:rsidRP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r w:rsidRPr="00E75441">
        <w:rPr>
          <w:sz w:val="28"/>
          <w:szCs w:val="28"/>
        </w:rPr>
        <w:lastRenderedPageBreak/>
        <w:t>где a – коэффициент фильтра. Его импульсная характеристика конечна, так как он не содержит обратной связи.</w:t>
      </w:r>
    </w:p>
    <w:p w14:paraId="2B68C9B3" w14:textId="0DA88C15" w:rsidR="00E75441" w:rsidRDefault="00E75441" w:rsidP="00E75441">
      <w:pPr>
        <w:spacing w:line="360" w:lineRule="auto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Рекурсивный фильтр (IIR) имеет вид</w:t>
      </w:r>
      <w:r>
        <w:rPr>
          <w:sz w:val="28"/>
          <w:szCs w:val="28"/>
        </w:rPr>
        <w:t>:</w:t>
      </w:r>
    </w:p>
    <w:p w14:paraId="27D990F3" w14:textId="2939631F" w:rsidR="00E75441" w:rsidRPr="004F5FBA" w:rsidRDefault="001E27A7" w:rsidP="008D2026">
      <w:pPr>
        <w:spacing w:line="360" w:lineRule="auto"/>
        <w:ind w:firstLine="72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="00E75441" w:rsidRPr="00E75441">
        <w:rPr>
          <w:sz w:val="28"/>
          <w:szCs w:val="28"/>
        </w:rPr>
        <w:t xml:space="preserve">[n] = x[n] + </w:t>
      </w:r>
      <w:r>
        <w:rPr>
          <w:sz w:val="28"/>
          <w:szCs w:val="28"/>
          <w:lang w:val="en-US"/>
        </w:rPr>
        <w:t>a</w:t>
      </w:r>
      <w:r w:rsidR="00E75441" w:rsidRPr="00E75441">
        <w:rPr>
          <w:sz w:val="28"/>
          <w:szCs w:val="28"/>
        </w:rPr>
        <w:t>·y[n-1],</w:t>
      </w:r>
      <w:r w:rsidR="008D2026" w:rsidRPr="004F5FBA">
        <w:rPr>
          <w:sz w:val="28"/>
          <w:szCs w:val="28"/>
        </w:rPr>
        <w:t xml:space="preserve"> </w:t>
      </w:r>
      <w:r w:rsidR="008D2026" w:rsidRPr="004F5FBA">
        <w:rPr>
          <w:sz w:val="28"/>
          <w:szCs w:val="28"/>
        </w:rPr>
        <w:tab/>
      </w:r>
      <w:r w:rsidR="008D2026" w:rsidRPr="004F5FBA">
        <w:rPr>
          <w:sz w:val="28"/>
          <w:szCs w:val="28"/>
        </w:rPr>
        <w:tab/>
      </w:r>
      <w:r w:rsidR="008D2026" w:rsidRPr="004F5FBA">
        <w:rPr>
          <w:sz w:val="28"/>
          <w:szCs w:val="28"/>
        </w:rPr>
        <w:tab/>
      </w:r>
      <w:r w:rsidR="008D2026" w:rsidRPr="004F5FBA">
        <w:rPr>
          <w:sz w:val="28"/>
          <w:szCs w:val="28"/>
        </w:rPr>
        <w:tab/>
        <w:t xml:space="preserve"> </w:t>
      </w:r>
      <w:proofErr w:type="gramStart"/>
      <w:r w:rsidR="008D2026" w:rsidRPr="004F5FBA">
        <w:rPr>
          <w:sz w:val="28"/>
          <w:szCs w:val="28"/>
        </w:rPr>
        <w:t xml:space="preserve">   </w:t>
      </w:r>
      <w:r w:rsidR="004F5FBA">
        <w:rPr>
          <w:sz w:val="28"/>
          <w:szCs w:val="28"/>
        </w:rPr>
        <w:t>(</w:t>
      </w:r>
      <w:proofErr w:type="gramEnd"/>
      <w:r w:rsidR="008D2026" w:rsidRPr="004F5FBA">
        <w:rPr>
          <w:sz w:val="28"/>
          <w:szCs w:val="28"/>
        </w:rPr>
        <w:t>3</w:t>
      </w:r>
      <w:r w:rsidR="004F5FBA">
        <w:rPr>
          <w:sz w:val="28"/>
          <w:szCs w:val="28"/>
        </w:rPr>
        <w:t>)</w:t>
      </w:r>
    </w:p>
    <w:p w14:paraId="755B7554" w14:textId="25A8BD13" w:rsidR="00E75441" w:rsidRPr="00E75441" w:rsidRDefault="00E75441" w:rsidP="00E75441">
      <w:pPr>
        <w:spacing w:line="360" w:lineRule="auto"/>
        <w:ind w:firstLine="720"/>
        <w:jc w:val="both"/>
        <w:rPr>
          <w:sz w:val="28"/>
          <w:szCs w:val="28"/>
        </w:rPr>
      </w:pPr>
      <w:r w:rsidRPr="00E75441">
        <w:rPr>
          <w:sz w:val="28"/>
          <w:szCs w:val="28"/>
        </w:rPr>
        <w:t xml:space="preserve">где </w:t>
      </w:r>
      <w:r w:rsidR="00220801">
        <w:rPr>
          <w:sz w:val="28"/>
          <w:szCs w:val="28"/>
          <w:lang w:val="en-US"/>
        </w:rPr>
        <w:t>a</w:t>
      </w:r>
      <w:r w:rsidRPr="00E75441">
        <w:rPr>
          <w:sz w:val="28"/>
          <w:szCs w:val="28"/>
        </w:rPr>
        <w:t xml:space="preserve"> – коэффициент обратной связи. Его импульсная характеристика бесконечна, так как он содержит обратную связь и выход зависит от предыдущих выходных значений.</w:t>
      </w:r>
    </w:p>
    <w:p w14:paraId="50B11F23" w14:textId="77777777" w:rsidR="00E75441" w:rsidRDefault="00E75441" w:rsidP="00E75441">
      <w:pPr>
        <w:spacing w:line="360" w:lineRule="auto"/>
        <w:ind w:firstLine="709"/>
        <w:jc w:val="both"/>
        <w:rPr>
          <w:sz w:val="28"/>
          <w:szCs w:val="28"/>
        </w:rPr>
      </w:pPr>
      <w:r w:rsidRPr="00E75441">
        <w:rPr>
          <w:sz w:val="28"/>
          <w:szCs w:val="28"/>
        </w:rPr>
        <w:t>Импульсные и переходные характеристики этих фильтров, а также их АЧХ и ФЧХ можно получить как аналитически, так и экспериментально через моделирование.</w:t>
      </w:r>
    </w:p>
    <w:p w14:paraId="3F857146" w14:textId="7553BA56" w:rsidR="009E7F4B" w:rsidRPr="004F5FBA" w:rsidRDefault="009E7F4B" w:rsidP="00E754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Формулы вычисления </w:t>
      </w:r>
      <w:r w:rsidR="00A95E55">
        <w:rPr>
          <w:sz w:val="28"/>
          <w:szCs w:val="28"/>
        </w:rPr>
        <w:t>характеристик для данных фильтров представлены на рисунках 1-2:</w:t>
      </w:r>
    </w:p>
    <w:p w14:paraId="44FD447A" w14:textId="77777777" w:rsidR="00445663" w:rsidRPr="004F5FBA" w:rsidRDefault="00445663" w:rsidP="00E75441">
      <w:pPr>
        <w:spacing w:line="360" w:lineRule="auto"/>
        <w:ind w:firstLine="709"/>
        <w:jc w:val="both"/>
        <w:rPr>
          <w:sz w:val="28"/>
          <w:szCs w:val="28"/>
        </w:rPr>
      </w:pPr>
    </w:p>
    <w:p w14:paraId="7F3DF40E" w14:textId="556203EA" w:rsidR="00A95E55" w:rsidRDefault="00445663" w:rsidP="00A95E55">
      <w:pPr>
        <w:spacing w:line="360" w:lineRule="auto"/>
        <w:jc w:val="center"/>
        <w:rPr>
          <w:sz w:val="28"/>
          <w:szCs w:val="28"/>
        </w:rPr>
      </w:pPr>
      <w:r w:rsidRPr="00445663">
        <w:rPr>
          <w:noProof/>
          <w:sz w:val="28"/>
          <w:szCs w:val="28"/>
        </w:rPr>
        <w:drawing>
          <wp:inline distT="0" distB="0" distL="0" distR="0" wp14:anchorId="2C3CF915" wp14:editId="7E0C31FD">
            <wp:extent cx="4152551" cy="4408882"/>
            <wp:effectExtent l="0" t="0" r="635" b="0"/>
            <wp:docPr id="140050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06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4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4FAA" w14:textId="7D161078" w:rsidR="00A95E55" w:rsidRPr="004F5FBA" w:rsidRDefault="00A95E55" w:rsidP="00A95E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Формулы вычисления характеристик для </w:t>
      </w:r>
      <w:proofErr w:type="spellStart"/>
      <w:r>
        <w:rPr>
          <w:sz w:val="28"/>
          <w:szCs w:val="28"/>
        </w:rPr>
        <w:t>нерекурсивного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фильтра(</w:t>
      </w:r>
      <w:proofErr w:type="gramEnd"/>
      <w:r>
        <w:rPr>
          <w:sz w:val="28"/>
          <w:szCs w:val="28"/>
          <w:lang w:val="en-US"/>
        </w:rPr>
        <w:t>FIR</w:t>
      </w:r>
      <w:r>
        <w:rPr>
          <w:sz w:val="28"/>
          <w:szCs w:val="28"/>
        </w:rPr>
        <w:t>)</w:t>
      </w:r>
    </w:p>
    <w:p w14:paraId="18F6C276" w14:textId="77777777" w:rsidR="00445663" w:rsidRPr="004F5FBA" w:rsidRDefault="00445663" w:rsidP="00A95E55">
      <w:pPr>
        <w:spacing w:line="360" w:lineRule="auto"/>
        <w:jc w:val="center"/>
        <w:rPr>
          <w:sz w:val="28"/>
          <w:szCs w:val="28"/>
        </w:rPr>
      </w:pPr>
    </w:p>
    <w:p w14:paraId="584ED126" w14:textId="7D4F3B84" w:rsidR="00A95E55" w:rsidRDefault="00445663" w:rsidP="00A95E55">
      <w:pPr>
        <w:spacing w:line="360" w:lineRule="auto"/>
        <w:jc w:val="center"/>
        <w:rPr>
          <w:sz w:val="28"/>
          <w:szCs w:val="28"/>
        </w:rPr>
      </w:pPr>
      <w:r w:rsidRPr="00445663">
        <w:rPr>
          <w:noProof/>
          <w:sz w:val="28"/>
          <w:szCs w:val="28"/>
        </w:rPr>
        <w:drawing>
          <wp:inline distT="0" distB="0" distL="0" distR="0" wp14:anchorId="63AB3D39" wp14:editId="532BA1D0">
            <wp:extent cx="4932726" cy="3571767"/>
            <wp:effectExtent l="0" t="0" r="0" b="0"/>
            <wp:docPr id="1327030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30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975" cy="35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D511" w14:textId="4A09FB1B" w:rsidR="00A95E55" w:rsidRPr="00E75441" w:rsidRDefault="00A95E55" w:rsidP="00A95E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Формулы вычисления характеристик для рекурсивного </w:t>
      </w:r>
      <w:proofErr w:type="gramStart"/>
      <w:r>
        <w:rPr>
          <w:sz w:val="28"/>
          <w:szCs w:val="28"/>
        </w:rPr>
        <w:t>фильтра</w:t>
      </w:r>
      <w:r w:rsidRPr="00A95E55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IIR</w:t>
      </w:r>
      <w:r w:rsidRPr="00A95E55">
        <w:rPr>
          <w:sz w:val="28"/>
          <w:szCs w:val="28"/>
        </w:rPr>
        <w:t>)</w:t>
      </w:r>
    </w:p>
    <w:p w14:paraId="7FB4A185" w14:textId="54BF4A92" w:rsidR="00220801" w:rsidRPr="00D27655" w:rsidRDefault="00A80DE1" w:rsidP="00EC76A6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>
        <w:rPr>
          <w:sz w:val="28"/>
          <w:szCs w:val="28"/>
        </w:rPr>
        <w:br w:type="page"/>
      </w:r>
      <w:r w:rsidR="00220801">
        <w:rPr>
          <w:sz w:val="32"/>
          <w:szCs w:val="32"/>
        </w:rPr>
        <w:lastRenderedPageBreak/>
        <w:t>Ход выполнения лабораторной работы</w:t>
      </w:r>
    </w:p>
    <w:p w14:paraId="1E1731CE" w14:textId="407E5BFC" w:rsidR="00EC76A6" w:rsidRPr="00EC76A6" w:rsidRDefault="00EC76A6" w:rsidP="00EC76A6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C76A6">
        <w:rPr>
          <w:sz w:val="28"/>
          <w:szCs w:val="28"/>
        </w:rPr>
        <w:t xml:space="preserve">Сначала был сформирован единичный импульс длиной 20 отсчетов. Этот сигнал использовался для получения импульсных характеристик двух фильтров: </w:t>
      </w:r>
      <w:proofErr w:type="spellStart"/>
      <w:r w:rsidRPr="00EC76A6">
        <w:rPr>
          <w:sz w:val="28"/>
          <w:szCs w:val="28"/>
        </w:rPr>
        <w:t>нерекурсивного</w:t>
      </w:r>
      <w:proofErr w:type="spellEnd"/>
      <w:r w:rsidRPr="00EC76A6">
        <w:rPr>
          <w:sz w:val="28"/>
          <w:szCs w:val="28"/>
        </w:rPr>
        <w:t xml:space="preserve"> FIR и рекурсивного IIR. В обоих случаях характеристики были рассчитаны как экспериментально на основе программного кода, так и теоретически по аналитическим формулам. На рисунке 3 представлены результаты для обоих фильтров. Хорошо видно, что импульсная характеристика FIR фильтра совпадает с коэффициентами фильтра и имеет конечную длину. Импульсная характеристика IIR фильтра представляет собой убывающую последовательность. Экспериментальные и теоретические графики совпадают, максимальная ошибка равна нулю.</w:t>
      </w:r>
    </w:p>
    <w:p w14:paraId="7ADE6ED2" w14:textId="4132A365" w:rsidR="00EC76A6" w:rsidRPr="00EC76A6" w:rsidRDefault="00EC76A6" w:rsidP="00EC76A6">
      <w:pPr>
        <w:spacing w:line="360" w:lineRule="auto"/>
        <w:ind w:firstLine="709"/>
        <w:jc w:val="both"/>
        <w:rPr>
          <w:sz w:val="28"/>
          <w:szCs w:val="28"/>
        </w:rPr>
      </w:pPr>
      <w:r w:rsidRPr="00EC76A6">
        <w:rPr>
          <w:sz w:val="28"/>
          <w:szCs w:val="28"/>
        </w:rPr>
        <w:t>Далее был сформирован единичный скачок длиной 20 отсчетов. Этот сигнал использовался для анализа переходных характеристик фильтров. На рисунке 4 показаны результаты моделирования и расчета. Для FIR фильтра характеристика мгновенно достигает установившегося уровня, начиная с первого отсчета после импульса, что совпадает с аналитическим выражение</w:t>
      </w:r>
      <w:r>
        <w:rPr>
          <w:sz w:val="28"/>
          <w:szCs w:val="28"/>
        </w:rPr>
        <w:t>м</w:t>
      </w:r>
      <w:r w:rsidRPr="00EC76A6">
        <w:rPr>
          <w:sz w:val="28"/>
          <w:szCs w:val="28"/>
        </w:rPr>
        <w:t>. Для IIR фильтра наблюдается постепенный рост к пределу. Экспериментальные и теоретические данные совпадают, что подтверждается полным наложением графиков.</w:t>
      </w:r>
    </w:p>
    <w:p w14:paraId="424E56F7" w14:textId="2F372DD4" w:rsidR="00EC76A6" w:rsidRPr="00EC76A6" w:rsidRDefault="00EC76A6" w:rsidP="00EC76A6">
      <w:pPr>
        <w:spacing w:line="360" w:lineRule="auto"/>
        <w:ind w:firstLine="720"/>
        <w:jc w:val="both"/>
        <w:rPr>
          <w:sz w:val="28"/>
          <w:szCs w:val="28"/>
        </w:rPr>
      </w:pPr>
      <w:r w:rsidRPr="00EC76A6">
        <w:rPr>
          <w:sz w:val="28"/>
          <w:szCs w:val="28"/>
        </w:rPr>
        <w:t>Третий этап работы заключался в исследовании амплитудно-частотных характеристик. На вход фильтров подавались гармонические сигналы постоянной амплитуды и различной частоты. На основе установившейся части выходного сигнала определялась амплитуда. Полученные экспериментальные зависимости представлены на рисунке 5 вместе с теоретическими кривыми. Для FIR фильтра измеренные значения совпадают с функцией</w:t>
      </w:r>
      <w:r>
        <w:rPr>
          <w:sz w:val="28"/>
          <w:szCs w:val="28"/>
        </w:rPr>
        <w:t xml:space="preserve"> АЧХ, представленной на рисунке 1</w:t>
      </w:r>
      <w:r w:rsidRPr="00EC76A6">
        <w:rPr>
          <w:sz w:val="28"/>
          <w:szCs w:val="28"/>
        </w:rPr>
        <w:t>. Для IIR фильтра экспериментальные точки совпали с кривой</w:t>
      </w:r>
      <w:r>
        <w:rPr>
          <w:sz w:val="28"/>
          <w:szCs w:val="28"/>
        </w:rPr>
        <w:t xml:space="preserve">, построенной по формуле, представленной на рисунке 2. </w:t>
      </w:r>
      <w:r w:rsidRPr="00EC76A6">
        <w:rPr>
          <w:sz w:val="28"/>
          <w:szCs w:val="28"/>
        </w:rPr>
        <w:t xml:space="preserve">Отчетливо видно, что IIR фильтр усиливает низкочастотные сигналы (в два раза при нулевой частоте) и подавляет </w:t>
      </w:r>
      <w:r w:rsidRPr="00EC76A6">
        <w:rPr>
          <w:sz w:val="28"/>
          <w:szCs w:val="28"/>
        </w:rPr>
        <w:lastRenderedPageBreak/>
        <w:t>высокочастотные, в то время как FIR действует как усредняющий оператор и плавно сглаживает сигнал.</w:t>
      </w:r>
    </w:p>
    <w:p w14:paraId="526B1221" w14:textId="3B2AD232" w:rsidR="00EC76A6" w:rsidRPr="00EC76A6" w:rsidRDefault="00EC76A6" w:rsidP="00EC76A6">
      <w:pPr>
        <w:spacing w:line="360" w:lineRule="auto"/>
        <w:ind w:firstLine="720"/>
        <w:jc w:val="both"/>
        <w:rPr>
          <w:sz w:val="28"/>
          <w:szCs w:val="28"/>
        </w:rPr>
      </w:pPr>
      <w:r w:rsidRPr="00EC76A6">
        <w:rPr>
          <w:sz w:val="28"/>
          <w:szCs w:val="28"/>
        </w:rPr>
        <w:t xml:space="preserve">Заключительный этап касался </w:t>
      </w:r>
      <w:proofErr w:type="spellStart"/>
      <w:r w:rsidRPr="00EC76A6">
        <w:rPr>
          <w:sz w:val="28"/>
          <w:szCs w:val="28"/>
        </w:rPr>
        <w:t>фазо</w:t>
      </w:r>
      <w:proofErr w:type="spellEnd"/>
      <w:r w:rsidRPr="00EC76A6">
        <w:rPr>
          <w:sz w:val="28"/>
          <w:szCs w:val="28"/>
        </w:rPr>
        <w:t xml:space="preserve">-частотных характеристик. Для синусоидальных сигналов с нулевой начальной фазой была определена разность фаз на входе и выходе фильтра. На рисунке 6 представлены результаты моделирования и аналитических расчетов. Экспериментальные кривые, полученные с использованием функции </w:t>
      </w:r>
      <w:proofErr w:type="spellStart"/>
      <w:r w:rsidRPr="00EC76A6">
        <w:rPr>
          <w:sz w:val="28"/>
          <w:szCs w:val="28"/>
        </w:rPr>
        <w:t>freqz</w:t>
      </w:r>
      <w:proofErr w:type="spellEnd"/>
      <w:r w:rsidRPr="00EC76A6">
        <w:rPr>
          <w:sz w:val="28"/>
          <w:szCs w:val="28"/>
        </w:rPr>
        <w:t xml:space="preserve">, совпали с теоретическими расчетами. Из графиков видно, что FIR фильтр вызывает задержку примерно на </w:t>
      </w:r>
      <w:proofErr w:type="spellStart"/>
      <w:r w:rsidRPr="00EC76A6">
        <w:rPr>
          <w:sz w:val="28"/>
          <w:szCs w:val="28"/>
        </w:rPr>
        <w:t>пол-отсчета</w:t>
      </w:r>
      <w:proofErr w:type="spellEnd"/>
      <w:r w:rsidRPr="00EC76A6">
        <w:rPr>
          <w:sz w:val="28"/>
          <w:szCs w:val="28"/>
        </w:rPr>
        <w:t>, а у IIR наблюдается плавный фазовый сдвиг, увеличивающийся с частотой. Это соответствует известным свойствам рекурсивных фильтров, для которых выход зависит от прошлых значений.</w:t>
      </w:r>
    </w:p>
    <w:p w14:paraId="70A35201" w14:textId="77777777" w:rsidR="00EC76A6" w:rsidRPr="00EC76A6" w:rsidRDefault="00EC76A6" w:rsidP="00EC76A6">
      <w:pPr>
        <w:spacing w:line="360" w:lineRule="auto"/>
        <w:ind w:firstLine="709"/>
        <w:jc w:val="both"/>
        <w:rPr>
          <w:sz w:val="28"/>
          <w:szCs w:val="28"/>
        </w:rPr>
      </w:pPr>
      <w:r w:rsidRPr="00EC76A6">
        <w:rPr>
          <w:sz w:val="28"/>
          <w:szCs w:val="28"/>
        </w:rPr>
        <w:t>Таким образом, все этапы работы выполнены последовательно: сначала формировались тестовые сигналы, затем они пропускались через фильтры, результаты сравнивались с аналитическими расчетами, после чего строились графики. Экспериментальные и теоретические данные совпали, что подтверждает корректность как программной реализации, так и теоретических формул.</w:t>
      </w:r>
    </w:p>
    <w:p w14:paraId="0B50F472" w14:textId="448DDE48" w:rsidR="00A51577" w:rsidRPr="00EC76A6" w:rsidRDefault="00A51577" w:rsidP="00A80DE1">
      <w:pPr>
        <w:rPr>
          <w:sz w:val="28"/>
          <w:szCs w:val="28"/>
        </w:rPr>
      </w:pPr>
    </w:p>
    <w:p w14:paraId="3BA3F7D0" w14:textId="1C66C187" w:rsidR="00220801" w:rsidRPr="00EC76A6" w:rsidRDefault="00220801" w:rsidP="00A80DE1">
      <w:pPr>
        <w:rPr>
          <w:sz w:val="28"/>
          <w:szCs w:val="28"/>
        </w:rPr>
      </w:pPr>
      <w:r w:rsidRPr="00EC76A6">
        <w:rPr>
          <w:sz w:val="28"/>
          <w:szCs w:val="28"/>
        </w:rPr>
        <w:br w:type="page"/>
      </w:r>
    </w:p>
    <w:p w14:paraId="5F82068D" w14:textId="1BC41A33" w:rsidR="00F2282E" w:rsidRPr="00D27655" w:rsidRDefault="00A80DE1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3" w:name="_Toc146126278"/>
      <w:r w:rsidRPr="00D27655">
        <w:rPr>
          <w:sz w:val="32"/>
          <w:szCs w:val="32"/>
        </w:rPr>
        <w:lastRenderedPageBreak/>
        <w:t>Графики характеристик исследуемых фильтров</w:t>
      </w:r>
      <w:bookmarkEnd w:id="3"/>
    </w:p>
    <w:p w14:paraId="3F29C887" w14:textId="4EC879E5" w:rsidR="00554404" w:rsidRDefault="00554404" w:rsidP="00623764">
      <w:pPr>
        <w:spacing w:line="360" w:lineRule="auto"/>
        <w:ind w:firstLine="709"/>
        <w:jc w:val="both"/>
        <w:rPr>
          <w:rStyle w:val="af"/>
          <w:i w:val="0"/>
          <w:iCs w:val="0"/>
          <w:sz w:val="28"/>
          <w:szCs w:val="28"/>
        </w:rPr>
      </w:pPr>
      <w:r w:rsidRPr="00623764">
        <w:rPr>
          <w:rStyle w:val="af"/>
          <w:i w:val="0"/>
          <w:iCs w:val="0"/>
          <w:sz w:val="28"/>
          <w:szCs w:val="28"/>
        </w:rPr>
        <w:t>На рисунках 3</w:t>
      </w:r>
      <w:r w:rsidR="00623764">
        <w:rPr>
          <w:rStyle w:val="af"/>
          <w:i w:val="0"/>
          <w:iCs w:val="0"/>
          <w:sz w:val="28"/>
          <w:szCs w:val="28"/>
        </w:rPr>
        <w:t>-7</w:t>
      </w:r>
      <w:r w:rsidRPr="00623764">
        <w:rPr>
          <w:rStyle w:val="af"/>
          <w:i w:val="0"/>
          <w:iCs w:val="0"/>
          <w:sz w:val="28"/>
          <w:szCs w:val="28"/>
        </w:rPr>
        <w:t xml:space="preserve"> представлены </w:t>
      </w:r>
      <w:r w:rsidR="00623764">
        <w:rPr>
          <w:rStyle w:val="af"/>
          <w:i w:val="0"/>
          <w:iCs w:val="0"/>
          <w:sz w:val="28"/>
          <w:szCs w:val="28"/>
        </w:rPr>
        <w:t>графики для сравнения фильтров</w:t>
      </w:r>
      <w:r w:rsidR="00D27655">
        <w:rPr>
          <w:rStyle w:val="af"/>
          <w:i w:val="0"/>
          <w:iCs w:val="0"/>
          <w:sz w:val="28"/>
          <w:szCs w:val="28"/>
        </w:rPr>
        <w:t xml:space="preserve"> с теоретическими значениями и</w:t>
      </w:r>
      <w:r w:rsidR="00623764">
        <w:rPr>
          <w:rStyle w:val="af"/>
          <w:i w:val="0"/>
          <w:iCs w:val="0"/>
          <w:sz w:val="28"/>
          <w:szCs w:val="28"/>
        </w:rPr>
        <w:t xml:space="preserve"> между собой</w:t>
      </w:r>
      <w:r w:rsidR="00D27655">
        <w:rPr>
          <w:rStyle w:val="af"/>
          <w:i w:val="0"/>
          <w:iCs w:val="0"/>
          <w:sz w:val="28"/>
          <w:szCs w:val="28"/>
        </w:rPr>
        <w:t>.</w:t>
      </w:r>
    </w:p>
    <w:p w14:paraId="1E043628" w14:textId="77777777" w:rsidR="00EC76A6" w:rsidRPr="00623764" w:rsidRDefault="00EC76A6" w:rsidP="00623764">
      <w:pPr>
        <w:spacing w:line="360" w:lineRule="auto"/>
        <w:ind w:firstLine="709"/>
        <w:jc w:val="both"/>
        <w:rPr>
          <w:rStyle w:val="af"/>
          <w:i w:val="0"/>
          <w:iCs w:val="0"/>
          <w:sz w:val="28"/>
          <w:szCs w:val="28"/>
        </w:rPr>
      </w:pPr>
    </w:p>
    <w:p w14:paraId="405C611C" w14:textId="6A6B0F7B" w:rsidR="001A193A" w:rsidRPr="00623764" w:rsidRDefault="00623764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  <w:lang w:val="en-US"/>
        </w:rPr>
      </w:pPr>
      <w:r w:rsidRPr="00623764">
        <w:rPr>
          <w:rStyle w:val="af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283DDBAB" wp14:editId="38CBCE61">
            <wp:extent cx="5760720" cy="1511300"/>
            <wp:effectExtent l="0" t="0" r="5080" b="0"/>
            <wp:docPr id="178830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1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296F" w14:textId="26EE635B" w:rsidR="00554404" w:rsidRPr="00623764" w:rsidRDefault="00554404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623764">
        <w:rPr>
          <w:rStyle w:val="af"/>
          <w:i w:val="0"/>
          <w:iCs w:val="0"/>
          <w:sz w:val="28"/>
          <w:szCs w:val="28"/>
        </w:rPr>
        <w:t xml:space="preserve">Рисунок </w:t>
      </w:r>
      <w:r w:rsidR="00623764">
        <w:rPr>
          <w:rStyle w:val="af"/>
          <w:i w:val="0"/>
          <w:iCs w:val="0"/>
          <w:sz w:val="28"/>
          <w:szCs w:val="28"/>
        </w:rPr>
        <w:t>3</w:t>
      </w:r>
      <w:r w:rsidRPr="00623764">
        <w:rPr>
          <w:rStyle w:val="af"/>
          <w:i w:val="0"/>
          <w:iCs w:val="0"/>
          <w:sz w:val="28"/>
          <w:szCs w:val="28"/>
        </w:rPr>
        <w:t xml:space="preserve"> –</w:t>
      </w:r>
      <w:r w:rsidR="00623764">
        <w:rPr>
          <w:rStyle w:val="af"/>
          <w:i w:val="0"/>
          <w:iCs w:val="0"/>
          <w:sz w:val="28"/>
          <w:szCs w:val="28"/>
        </w:rPr>
        <w:t xml:space="preserve"> Сравнение фильтров для единичного импульса</w:t>
      </w:r>
    </w:p>
    <w:p w14:paraId="7DE525B2" w14:textId="77777777" w:rsidR="00554404" w:rsidRPr="00623764" w:rsidRDefault="00554404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</w:p>
    <w:p w14:paraId="5702D554" w14:textId="4838B75A" w:rsidR="00554404" w:rsidRPr="00D27655" w:rsidRDefault="00D27655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D27655">
        <w:rPr>
          <w:rStyle w:val="af"/>
          <w:i w:val="0"/>
          <w:iCs w:val="0"/>
          <w:noProof/>
          <w:sz w:val="28"/>
          <w:szCs w:val="28"/>
        </w:rPr>
        <w:drawing>
          <wp:inline distT="0" distB="0" distL="0" distR="0" wp14:anchorId="42DEDA84" wp14:editId="2E521A3F">
            <wp:extent cx="5760720" cy="1506855"/>
            <wp:effectExtent l="0" t="0" r="5080" b="4445"/>
            <wp:docPr id="87378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3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E12B" w14:textId="238B6176" w:rsidR="00554404" w:rsidRDefault="00554404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623764">
        <w:rPr>
          <w:rStyle w:val="af"/>
          <w:i w:val="0"/>
          <w:iCs w:val="0"/>
          <w:sz w:val="28"/>
          <w:szCs w:val="28"/>
        </w:rPr>
        <w:t xml:space="preserve">Рисунок </w:t>
      </w:r>
      <w:r w:rsidR="00D27655">
        <w:rPr>
          <w:rStyle w:val="af"/>
          <w:i w:val="0"/>
          <w:iCs w:val="0"/>
          <w:sz w:val="28"/>
          <w:szCs w:val="28"/>
        </w:rPr>
        <w:t>4</w:t>
      </w:r>
      <w:r w:rsidRPr="00623764">
        <w:rPr>
          <w:rStyle w:val="af"/>
          <w:i w:val="0"/>
          <w:iCs w:val="0"/>
          <w:sz w:val="28"/>
          <w:szCs w:val="28"/>
        </w:rPr>
        <w:t xml:space="preserve"> – </w:t>
      </w:r>
      <w:r w:rsidR="00D27655">
        <w:rPr>
          <w:rStyle w:val="af"/>
          <w:i w:val="0"/>
          <w:iCs w:val="0"/>
          <w:sz w:val="28"/>
          <w:szCs w:val="28"/>
        </w:rPr>
        <w:t>Сравнение фильтров для единичного скачка</w:t>
      </w:r>
    </w:p>
    <w:p w14:paraId="3BDACB6E" w14:textId="77777777" w:rsidR="00D27655" w:rsidRDefault="00D27655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</w:p>
    <w:p w14:paraId="4C23296E" w14:textId="76A6BEB6" w:rsidR="00D27655" w:rsidRPr="00D27655" w:rsidRDefault="00D27655" w:rsidP="00D27655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D27655">
        <w:rPr>
          <w:rStyle w:val="af"/>
          <w:i w:val="0"/>
          <w:iCs w:val="0"/>
          <w:noProof/>
          <w:sz w:val="28"/>
          <w:szCs w:val="28"/>
        </w:rPr>
        <w:drawing>
          <wp:inline distT="0" distB="0" distL="0" distR="0" wp14:anchorId="75EF4A5E" wp14:editId="0A9BF22C">
            <wp:extent cx="5368954" cy="3222438"/>
            <wp:effectExtent l="0" t="0" r="3175" b="3810"/>
            <wp:docPr id="36464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1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387" cy="32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4DFA" w14:textId="05E285DC" w:rsidR="00D27655" w:rsidRDefault="00D27655" w:rsidP="00D27655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623764">
        <w:rPr>
          <w:rStyle w:val="af"/>
          <w:i w:val="0"/>
          <w:iCs w:val="0"/>
          <w:sz w:val="28"/>
          <w:szCs w:val="28"/>
        </w:rPr>
        <w:lastRenderedPageBreak/>
        <w:t xml:space="preserve">Рисунок </w:t>
      </w:r>
      <w:r>
        <w:rPr>
          <w:rStyle w:val="af"/>
          <w:i w:val="0"/>
          <w:iCs w:val="0"/>
          <w:sz w:val="28"/>
          <w:szCs w:val="28"/>
        </w:rPr>
        <w:t>5</w:t>
      </w:r>
      <w:r w:rsidRPr="00623764">
        <w:rPr>
          <w:rStyle w:val="af"/>
          <w:i w:val="0"/>
          <w:iCs w:val="0"/>
          <w:sz w:val="28"/>
          <w:szCs w:val="28"/>
        </w:rPr>
        <w:t xml:space="preserve"> – </w:t>
      </w:r>
      <w:r>
        <w:rPr>
          <w:rStyle w:val="af"/>
          <w:i w:val="0"/>
          <w:iCs w:val="0"/>
          <w:sz w:val="28"/>
          <w:szCs w:val="28"/>
        </w:rPr>
        <w:t>Сравнение АЧХ фильтров для синусоиды</w:t>
      </w:r>
    </w:p>
    <w:p w14:paraId="6D6D9D0C" w14:textId="5E73DF72" w:rsidR="00D27655" w:rsidRPr="00D27655" w:rsidRDefault="00D27655" w:rsidP="00D27655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D27655">
        <w:rPr>
          <w:rStyle w:val="af"/>
          <w:i w:val="0"/>
          <w:iCs w:val="0"/>
          <w:noProof/>
          <w:sz w:val="28"/>
          <w:szCs w:val="28"/>
        </w:rPr>
        <w:drawing>
          <wp:inline distT="0" distB="0" distL="0" distR="0" wp14:anchorId="1E5012D9" wp14:editId="53F1E3A1">
            <wp:extent cx="5760720" cy="3404235"/>
            <wp:effectExtent l="0" t="0" r="5080" b="0"/>
            <wp:docPr id="1520653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53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87E" w14:textId="7A376BAD" w:rsidR="00D27655" w:rsidRDefault="00D27655" w:rsidP="00D27655">
      <w:pPr>
        <w:spacing w:line="360" w:lineRule="auto"/>
        <w:jc w:val="center"/>
        <w:rPr>
          <w:rStyle w:val="af"/>
          <w:i w:val="0"/>
          <w:iCs w:val="0"/>
          <w:sz w:val="28"/>
          <w:szCs w:val="28"/>
        </w:rPr>
      </w:pPr>
      <w:r w:rsidRPr="00623764">
        <w:rPr>
          <w:rStyle w:val="af"/>
          <w:i w:val="0"/>
          <w:iCs w:val="0"/>
          <w:sz w:val="28"/>
          <w:szCs w:val="28"/>
        </w:rPr>
        <w:t xml:space="preserve">Рисунок </w:t>
      </w:r>
      <w:r w:rsidR="00EC76A6">
        <w:rPr>
          <w:rStyle w:val="af"/>
          <w:i w:val="0"/>
          <w:iCs w:val="0"/>
          <w:sz w:val="28"/>
          <w:szCs w:val="28"/>
        </w:rPr>
        <w:t>6</w:t>
      </w:r>
      <w:r w:rsidRPr="00623764">
        <w:rPr>
          <w:rStyle w:val="af"/>
          <w:i w:val="0"/>
          <w:iCs w:val="0"/>
          <w:sz w:val="28"/>
          <w:szCs w:val="28"/>
        </w:rPr>
        <w:t xml:space="preserve"> – </w:t>
      </w:r>
      <w:r>
        <w:rPr>
          <w:rStyle w:val="af"/>
          <w:i w:val="0"/>
          <w:iCs w:val="0"/>
          <w:sz w:val="28"/>
          <w:szCs w:val="28"/>
        </w:rPr>
        <w:t>Сравнение ФЧХ фильтров для синусоиды с нулевой начальной фазой</w:t>
      </w:r>
    </w:p>
    <w:p w14:paraId="1884C54D" w14:textId="3891D365" w:rsidR="00B230FB" w:rsidRPr="00D27655" w:rsidRDefault="00B230FB" w:rsidP="00B230FB">
      <w:pPr>
        <w:rPr>
          <w:rStyle w:val="af"/>
          <w:i w:val="0"/>
          <w:iCs w:val="0"/>
          <w:sz w:val="28"/>
          <w:szCs w:val="28"/>
        </w:rPr>
      </w:pPr>
      <w:r>
        <w:rPr>
          <w:rStyle w:val="af"/>
          <w:i w:val="0"/>
          <w:iCs w:val="0"/>
          <w:sz w:val="28"/>
          <w:szCs w:val="28"/>
        </w:rPr>
        <w:br w:type="page"/>
      </w:r>
    </w:p>
    <w:p w14:paraId="312D5834" w14:textId="06047B7B" w:rsidR="00B230FB" w:rsidRDefault="00B230FB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Листинг программы</w:t>
      </w:r>
    </w:p>
    <w:p w14:paraId="59C6A3E8" w14:textId="195A732D" w:rsidR="00B230FB" w:rsidRDefault="00B230FB" w:rsidP="00B230FB">
      <w:pPr>
        <w:pStyle w:val="2"/>
        <w:numPr>
          <w:ilvl w:val="0"/>
          <w:numId w:val="0"/>
        </w:numPr>
        <w:spacing w:line="360" w:lineRule="auto"/>
        <w:jc w:val="both"/>
        <w:rPr>
          <w:rStyle w:val="af"/>
          <w:b w:val="0"/>
          <w:bCs w:val="0"/>
          <w:i w:val="0"/>
          <w:iCs w:val="0"/>
          <w:sz w:val="28"/>
          <w:szCs w:val="21"/>
        </w:rPr>
      </w:pPr>
      <w:r>
        <w:rPr>
          <w:rStyle w:val="af"/>
          <w:b w:val="0"/>
          <w:bCs w:val="0"/>
          <w:i w:val="0"/>
          <w:iCs w:val="0"/>
          <w:sz w:val="28"/>
          <w:szCs w:val="21"/>
        </w:rPr>
        <w:t xml:space="preserve">Ниже представлен код программы на языке </w:t>
      </w:r>
      <w:r>
        <w:rPr>
          <w:rStyle w:val="af"/>
          <w:b w:val="0"/>
          <w:bCs w:val="0"/>
          <w:i w:val="0"/>
          <w:iCs w:val="0"/>
          <w:sz w:val="28"/>
          <w:szCs w:val="21"/>
          <w:lang w:val="en-US"/>
        </w:rPr>
        <w:t>Python</w:t>
      </w:r>
      <w:r>
        <w:rPr>
          <w:rStyle w:val="af"/>
          <w:b w:val="0"/>
          <w:bCs w:val="0"/>
          <w:i w:val="0"/>
          <w:iCs w:val="0"/>
          <w:sz w:val="28"/>
          <w:szCs w:val="21"/>
        </w:rPr>
        <w:t>:</w:t>
      </w:r>
    </w:p>
    <w:p w14:paraId="067D031A" w14:textId="2882DBCF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numpy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np</w:t>
      </w:r>
    </w:p>
    <w:p w14:paraId="04ECA1B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matplotlib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43C0A0"/>
          <w:lang w:val="en-US"/>
        </w:rPr>
        <w:t>pyplot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proofErr w:type="spellEnd"/>
    </w:p>
    <w:p w14:paraId="05039AF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65D51F1" w14:textId="77777777" w:rsidR="00B230FB" w:rsidRPr="00220801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220801">
        <w:rPr>
          <w:rFonts w:ascii="Menlo" w:hAnsi="Menlo" w:cs="Menlo"/>
          <w:color w:val="42B3FF"/>
          <w:lang w:val="en-US"/>
        </w:rPr>
        <w:t>N</w:t>
      </w:r>
      <w:r w:rsidRPr="00220801">
        <w:rPr>
          <w:rFonts w:ascii="Menlo" w:hAnsi="Menlo" w:cs="Menlo"/>
          <w:color w:val="CACACA"/>
          <w:lang w:val="en-US"/>
        </w:rPr>
        <w:t xml:space="preserve"> = </w:t>
      </w:r>
      <w:r w:rsidRPr="00220801">
        <w:rPr>
          <w:rFonts w:ascii="Menlo" w:hAnsi="Menlo" w:cs="Menlo"/>
          <w:color w:val="A7C598"/>
          <w:lang w:val="en-US"/>
        </w:rPr>
        <w:t>20</w:t>
      </w:r>
    </w:p>
    <w:p w14:paraId="751D84AE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8CD3FE"/>
        </w:rPr>
        <w:t>a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0.5</w:t>
      </w:r>
    </w:p>
    <w:p w14:paraId="08780A44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002E7A58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единичный импульс</w:t>
      </w:r>
    </w:p>
    <w:p w14:paraId="121838D2" w14:textId="77777777" w:rsidR="00B230FB" w:rsidRPr="00220801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220801">
        <w:rPr>
          <w:rFonts w:ascii="Menlo" w:hAnsi="Menlo" w:cs="Menlo"/>
          <w:color w:val="8CD3FE"/>
          <w:lang w:val="en-US"/>
        </w:rPr>
        <w:t>x</w:t>
      </w:r>
      <w:r w:rsidRPr="00220801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220801">
        <w:rPr>
          <w:rFonts w:ascii="Menlo" w:hAnsi="Menlo" w:cs="Menlo"/>
          <w:color w:val="43C0A0"/>
          <w:lang w:val="en-US"/>
        </w:rPr>
        <w:t>np</w:t>
      </w:r>
      <w:r w:rsidRPr="00220801">
        <w:rPr>
          <w:rFonts w:ascii="Menlo" w:hAnsi="Menlo" w:cs="Menlo"/>
          <w:color w:val="CACACA"/>
          <w:lang w:val="en-US"/>
        </w:rPr>
        <w:t>.</w:t>
      </w:r>
      <w:r w:rsidRPr="00220801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220801">
        <w:rPr>
          <w:rFonts w:ascii="Menlo" w:hAnsi="Menlo" w:cs="Menlo"/>
          <w:color w:val="CACACA"/>
          <w:lang w:val="en-US"/>
        </w:rPr>
        <w:t>(</w:t>
      </w:r>
      <w:r w:rsidRPr="00220801">
        <w:rPr>
          <w:rFonts w:ascii="Menlo" w:hAnsi="Menlo" w:cs="Menlo"/>
          <w:color w:val="42B3FF"/>
          <w:lang w:val="en-US"/>
        </w:rPr>
        <w:t>N</w:t>
      </w:r>
      <w:r w:rsidRPr="00220801">
        <w:rPr>
          <w:rFonts w:ascii="Menlo" w:hAnsi="Menlo" w:cs="Menlo"/>
          <w:color w:val="CACACA"/>
          <w:lang w:val="en-US"/>
        </w:rPr>
        <w:t>)</w:t>
      </w:r>
    </w:p>
    <w:p w14:paraId="46488245" w14:textId="77777777" w:rsidR="00B230FB" w:rsidRPr="00220801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220801">
        <w:rPr>
          <w:rFonts w:ascii="Menlo" w:hAnsi="Menlo" w:cs="Menlo"/>
          <w:color w:val="8CD3FE"/>
          <w:lang w:val="en-US"/>
        </w:rPr>
        <w:t>x</w:t>
      </w:r>
      <w:r w:rsidRPr="00220801">
        <w:rPr>
          <w:rFonts w:ascii="Menlo" w:hAnsi="Menlo" w:cs="Menlo"/>
          <w:color w:val="CACACA"/>
          <w:lang w:val="en-US"/>
        </w:rPr>
        <w:t>[</w:t>
      </w:r>
      <w:proofErr w:type="gramEnd"/>
      <w:r w:rsidRPr="00220801">
        <w:rPr>
          <w:rFonts w:ascii="Menlo" w:hAnsi="Menlo" w:cs="Menlo"/>
          <w:color w:val="A7C598"/>
          <w:lang w:val="en-US"/>
        </w:rPr>
        <w:t>0</w:t>
      </w:r>
      <w:r w:rsidRPr="00220801">
        <w:rPr>
          <w:rFonts w:ascii="Menlo" w:hAnsi="Menlo" w:cs="Menlo"/>
          <w:color w:val="CACACA"/>
          <w:lang w:val="en-US"/>
        </w:rPr>
        <w:t xml:space="preserve">] = </w:t>
      </w:r>
      <w:r w:rsidRPr="00220801">
        <w:rPr>
          <w:rFonts w:ascii="Menlo" w:hAnsi="Menlo" w:cs="Menlo"/>
          <w:color w:val="A7C598"/>
          <w:lang w:val="en-US"/>
        </w:rPr>
        <w:t>1.0</w:t>
      </w:r>
    </w:p>
    <w:p w14:paraId="66BA58D4" w14:textId="77777777" w:rsidR="00B230FB" w:rsidRPr="00220801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5EE9F2D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экспериментальный FIR: y[n] = (x[n] + x[n-1]) / 2</w:t>
      </w:r>
    </w:p>
    <w:p w14:paraId="7E5D32D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87597A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32490C6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8CD3FE"/>
          <w:lang w:val="en-US"/>
        </w:rPr>
        <w:t>xm1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]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&gt;=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A7C598"/>
          <w:lang w:val="en-US"/>
        </w:rPr>
        <w:t>0.0</w:t>
      </w:r>
    </w:p>
    <w:p w14:paraId="376CF673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h_fir</w:t>
      </w:r>
      <w:proofErr w:type="spellEnd"/>
      <w:r>
        <w:rPr>
          <w:rFonts w:ascii="Menlo" w:hAnsi="Menlo" w:cs="Menlo"/>
          <w:color w:val="CACACA"/>
        </w:rPr>
        <w:t>[</w:t>
      </w:r>
      <w:r>
        <w:rPr>
          <w:rFonts w:ascii="Menlo" w:hAnsi="Menlo" w:cs="Menlo"/>
          <w:color w:val="8CD3FE"/>
        </w:rPr>
        <w:t>n</w:t>
      </w:r>
      <w:r>
        <w:rPr>
          <w:rFonts w:ascii="Menlo" w:hAnsi="Menlo" w:cs="Menlo"/>
          <w:color w:val="CACACA"/>
        </w:rPr>
        <w:t xml:space="preserve">] = </w:t>
      </w:r>
      <w:r>
        <w:rPr>
          <w:rFonts w:ascii="Menlo" w:hAnsi="Menlo" w:cs="Menlo"/>
          <w:color w:val="A7C598"/>
        </w:rPr>
        <w:t>0.5</w:t>
      </w:r>
      <w:r>
        <w:rPr>
          <w:rFonts w:ascii="Menlo" w:hAnsi="Menlo" w:cs="Menlo"/>
          <w:color w:val="CACACA"/>
        </w:rPr>
        <w:t xml:space="preserve"> * (</w:t>
      </w:r>
      <w:r>
        <w:rPr>
          <w:rFonts w:ascii="Menlo" w:hAnsi="Menlo" w:cs="Menlo"/>
          <w:color w:val="8CD3FE"/>
        </w:rPr>
        <w:t>x</w:t>
      </w:r>
      <w:r>
        <w:rPr>
          <w:rFonts w:ascii="Menlo" w:hAnsi="Menlo" w:cs="Menlo"/>
          <w:color w:val="CACACA"/>
        </w:rPr>
        <w:t>[</w:t>
      </w:r>
      <w:r>
        <w:rPr>
          <w:rFonts w:ascii="Menlo" w:hAnsi="Menlo" w:cs="Menlo"/>
          <w:color w:val="8CD3FE"/>
        </w:rPr>
        <w:t>n</w:t>
      </w:r>
      <w:r>
        <w:rPr>
          <w:rFonts w:ascii="Menlo" w:hAnsi="Menlo" w:cs="Menlo"/>
          <w:color w:val="CACACA"/>
        </w:rPr>
        <w:t xml:space="preserve">] + </w:t>
      </w:r>
      <w:r>
        <w:rPr>
          <w:rFonts w:ascii="Menlo" w:hAnsi="Menlo" w:cs="Menlo"/>
          <w:color w:val="8CD3FE"/>
        </w:rPr>
        <w:t>xm1</w:t>
      </w:r>
      <w:r>
        <w:rPr>
          <w:rFonts w:ascii="Menlo" w:hAnsi="Menlo" w:cs="Menlo"/>
          <w:color w:val="CACACA"/>
        </w:rPr>
        <w:t>)</w:t>
      </w:r>
    </w:p>
    <w:p w14:paraId="6A37745D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6C7804C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теоретический FIR</w:t>
      </w:r>
    </w:p>
    <w:p w14:paraId="535C1CD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0FCB0FC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h_fir_</w:t>
      </w:r>
      <w:proofErr w:type="gramStart"/>
      <w:r w:rsidRPr="00B230FB">
        <w:rPr>
          <w:rFonts w:ascii="Menlo" w:hAnsi="Menlo" w:cs="Menlo"/>
          <w:color w:val="8CD3FE"/>
          <w:lang w:val="en-US"/>
        </w:rPr>
        <w:t>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gramEnd"/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A7C598"/>
          <w:lang w:val="en-US"/>
        </w:rPr>
        <w:t>0.5</w:t>
      </w:r>
    </w:p>
    <w:p w14:paraId="7C298E3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&gt; 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61430D3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h_fir_</w:t>
      </w:r>
      <w:proofErr w:type="gramStart"/>
      <w:r w:rsidRPr="00B230FB">
        <w:rPr>
          <w:rFonts w:ascii="Menlo" w:hAnsi="Menlo" w:cs="Menlo"/>
          <w:color w:val="8CD3FE"/>
          <w:lang w:val="en-US"/>
        </w:rPr>
        <w:t>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gramEnd"/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A7C598"/>
          <w:lang w:val="en-US"/>
        </w:rPr>
        <w:t>0.5</w:t>
      </w:r>
    </w:p>
    <w:p w14:paraId="645F847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F6AE3D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экспериментальный</w:t>
      </w:r>
      <w:r w:rsidRPr="00B230FB">
        <w:rPr>
          <w:rFonts w:ascii="Menlo" w:hAnsi="Menlo" w:cs="Menlo"/>
          <w:color w:val="598A43"/>
          <w:lang w:val="en-US"/>
        </w:rPr>
        <w:t xml:space="preserve"> IIR: y[n] = x[n] + a * y[n-1]</w:t>
      </w:r>
    </w:p>
    <w:p w14:paraId="02B3719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3918A5F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01A2AF0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==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5920501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]</w:t>
      </w:r>
    </w:p>
    <w:p w14:paraId="47AC777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3E6EF22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+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]</w:t>
      </w:r>
    </w:p>
    <w:p w14:paraId="414BD22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4C9E6CE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 xml:space="preserve"># теоретический IIR: h[n] = </w:t>
      </w:r>
      <w:proofErr w:type="spellStart"/>
      <w:r>
        <w:rPr>
          <w:rFonts w:ascii="Menlo" w:hAnsi="Menlo" w:cs="Menlo"/>
          <w:color w:val="598A43"/>
        </w:rPr>
        <w:t>a^n</w:t>
      </w:r>
      <w:proofErr w:type="spellEnd"/>
    </w:p>
    <w:p w14:paraId="20A82F0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n_arr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arange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F1FD56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 xml:space="preserve"> ** </w:t>
      </w:r>
      <w:proofErr w:type="spellStart"/>
      <w:r w:rsidRPr="00B230FB">
        <w:rPr>
          <w:rFonts w:ascii="Menlo" w:hAnsi="Menlo" w:cs="Menlo"/>
          <w:color w:val="8CD3FE"/>
          <w:lang w:val="en-US"/>
        </w:rPr>
        <w:t>n_arr</w:t>
      </w:r>
      <w:proofErr w:type="spellEnd"/>
    </w:p>
    <w:p w14:paraId="334A0E4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B11C4F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вычисление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ошибок</w:t>
      </w:r>
    </w:p>
    <w:p w14:paraId="33BEA43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err_fir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D4D69A"/>
          <w:lang w:val="en-US"/>
        </w:rPr>
        <w:t>-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</w:p>
    <w:p w14:paraId="33AE429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err_iir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D4D69A"/>
          <w:lang w:val="en-US"/>
        </w:rPr>
        <w:t>-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</w:p>
    <w:p w14:paraId="3F3E9E8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054C04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"FIR (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):"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round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A7C598"/>
          <w:lang w:val="en-US"/>
        </w:rPr>
        <w:t>6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2E60CA0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"FIR (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)     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round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A7C598"/>
          <w:lang w:val="en-US"/>
        </w:rPr>
        <w:t>6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5232E91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"max |err| FIR    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max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abs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err_fir</w:t>
      </w:r>
      <w:proofErr w:type="spellEnd"/>
      <w:r w:rsidRPr="00B230FB">
        <w:rPr>
          <w:rFonts w:ascii="Menlo" w:hAnsi="Menlo" w:cs="Menlo"/>
          <w:color w:val="CACACA"/>
          <w:lang w:val="en-US"/>
        </w:rPr>
        <w:t>)))</w:t>
      </w:r>
    </w:p>
    <w:p w14:paraId="06244DC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9C896E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ACACA"/>
          <w:lang w:val="en-US"/>
        </w:rPr>
        <w:t>)</w:t>
      </w:r>
    </w:p>
    <w:p w14:paraId="5F51B39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"IIR (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):"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round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A7C598"/>
          <w:lang w:val="en-US"/>
        </w:rPr>
        <w:t>6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5C63B75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"IIR (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)     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round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A7C598"/>
          <w:lang w:val="en-US"/>
        </w:rPr>
        <w:t>6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787D7EB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>"max |err| IIR    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max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abs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err_iir</w:t>
      </w:r>
      <w:proofErr w:type="spellEnd"/>
      <w:r w:rsidRPr="00B230FB">
        <w:rPr>
          <w:rFonts w:ascii="Menlo" w:hAnsi="Menlo" w:cs="Menlo"/>
          <w:color w:val="CACACA"/>
          <w:lang w:val="en-US"/>
        </w:rPr>
        <w:t>)))</w:t>
      </w:r>
    </w:p>
    <w:p w14:paraId="0173F55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58982555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построение графиков (без фильтра, FIR, IIR)</w:t>
      </w:r>
    </w:p>
    <w:p w14:paraId="5FDD0B1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figure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figsize</w:t>
      </w:r>
      <w:proofErr w:type="spellEnd"/>
      <w:r w:rsidRPr="00B230FB">
        <w:rPr>
          <w:rFonts w:ascii="Menlo" w:hAnsi="Menlo" w:cs="Menlo"/>
          <w:color w:val="CACACA"/>
          <w:lang w:val="en-US"/>
        </w:rPr>
        <w:t>=(</w:t>
      </w:r>
      <w:r w:rsidRPr="00B230FB">
        <w:rPr>
          <w:rFonts w:ascii="Menlo" w:hAnsi="Menlo" w:cs="Menlo"/>
          <w:color w:val="A7C598"/>
          <w:lang w:val="en-US"/>
        </w:rPr>
        <w:t>15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4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3DFF552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772DDA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subplot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CAD8497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stem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8CD3FE"/>
        </w:rPr>
        <w:t>x</w:t>
      </w:r>
      <w:r>
        <w:rPr>
          <w:rFonts w:ascii="Menlo" w:hAnsi="Menlo" w:cs="Menlo"/>
          <w:color w:val="CACACA"/>
        </w:rPr>
        <w:t>)</w:t>
      </w:r>
    </w:p>
    <w:p w14:paraId="07C46E8C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title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"Без фильтра (исходный импульс)"</w:t>
      </w:r>
      <w:r>
        <w:rPr>
          <w:rFonts w:ascii="Menlo" w:hAnsi="Menlo" w:cs="Menlo"/>
          <w:color w:val="CACACA"/>
        </w:rPr>
        <w:t>)</w:t>
      </w:r>
    </w:p>
    <w:p w14:paraId="15D1B49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"x[n]"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290A0CD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19BD4AD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subplot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23A9D4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"b-"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bo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2DB0A1F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"g--"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gs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C4302C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title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"FIR: y[n] = (x[n]+x[n-1])/2"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1CEA25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"h[n]"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4F38101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34CF478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EF8172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subplot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E9E135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"r-"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ro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715872A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"m--"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ms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93260A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title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"IIR: y[n] = x[n] + a*y[n-1]"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4CB2E28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"h[n]"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05A9123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422B774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88CCA3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tight</w:t>
      </w:r>
      <w:proofErr w:type="gramEnd"/>
      <w:r w:rsidRPr="00B230FB">
        <w:rPr>
          <w:rFonts w:ascii="Menlo" w:hAnsi="Menlo" w:cs="Menlo"/>
          <w:color w:val="D4D69A"/>
          <w:lang w:val="en-US"/>
        </w:rPr>
        <w:t>_layout</w:t>
      </w:r>
      <w:proofErr w:type="spellEnd"/>
      <w:r w:rsidRPr="00B230FB">
        <w:rPr>
          <w:rFonts w:ascii="Menlo" w:hAnsi="Menlo" w:cs="Menlo"/>
          <w:color w:val="CACACA"/>
          <w:lang w:val="en-US"/>
        </w:rPr>
        <w:t>()</w:t>
      </w:r>
    </w:p>
    <w:p w14:paraId="6C35B85A" w14:textId="4B37D64E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show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0BE3DA4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EF1DB1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69F654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numpy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np</w:t>
      </w:r>
    </w:p>
    <w:p w14:paraId="2BFDC89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matplotlib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43C0A0"/>
          <w:lang w:val="en-US"/>
        </w:rPr>
        <w:t>pyplot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proofErr w:type="spellEnd"/>
    </w:p>
    <w:p w14:paraId="4205E4C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725C96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параметры</w:t>
      </w:r>
    </w:p>
    <w:p w14:paraId="7FAB8572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42B3FF"/>
        </w:rPr>
        <w:t>N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20</w:t>
      </w:r>
      <w:r>
        <w:rPr>
          <w:rFonts w:ascii="Menlo" w:hAnsi="Menlo" w:cs="Menlo"/>
          <w:color w:val="CACACA"/>
        </w:rPr>
        <w:t xml:space="preserve">          </w:t>
      </w:r>
      <w:r>
        <w:rPr>
          <w:rFonts w:ascii="Menlo" w:hAnsi="Menlo" w:cs="Menlo"/>
          <w:color w:val="598A43"/>
        </w:rPr>
        <w:t># длина сигнала</w:t>
      </w:r>
    </w:p>
    <w:p w14:paraId="722B6650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8CD3FE"/>
        </w:rPr>
        <w:t>a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0.5</w:t>
      </w:r>
      <w:r>
        <w:rPr>
          <w:rFonts w:ascii="Menlo" w:hAnsi="Menlo" w:cs="Menlo"/>
          <w:color w:val="CACACA"/>
        </w:rPr>
        <w:t xml:space="preserve">         </w:t>
      </w:r>
      <w:r>
        <w:rPr>
          <w:rFonts w:ascii="Menlo" w:hAnsi="Menlo" w:cs="Menlo"/>
          <w:color w:val="598A43"/>
        </w:rPr>
        <w:t># коэффициент рекурсивного фильтра</w:t>
      </w:r>
    </w:p>
    <w:p w14:paraId="06010DAB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7175FD4F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1) единичный скачок</w:t>
      </w:r>
    </w:p>
    <w:p w14:paraId="5683B5A3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8CD3FE"/>
        </w:rPr>
        <w:t>x</w:t>
      </w:r>
      <w:r>
        <w:rPr>
          <w:rFonts w:ascii="Menlo" w:hAnsi="Menlo" w:cs="Menlo"/>
          <w:color w:val="CACACA"/>
        </w:rPr>
        <w:t xml:space="preserve"> = </w:t>
      </w:r>
      <w:proofErr w:type="spellStart"/>
      <w:proofErr w:type="gram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ones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42B3FF"/>
        </w:rPr>
        <w:t>N</w:t>
      </w:r>
      <w:r>
        <w:rPr>
          <w:rFonts w:ascii="Menlo" w:hAnsi="Menlo" w:cs="Menlo"/>
          <w:color w:val="CACACA"/>
        </w:rPr>
        <w:t>)</w:t>
      </w:r>
    </w:p>
    <w:p w14:paraId="15DC044F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349E193A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2) экспериментальные отклики</w:t>
      </w:r>
    </w:p>
    <w:p w14:paraId="303A875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5066A9BC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FIR: y[n] = (x[n] + x[n-1]) / 2</w:t>
      </w:r>
    </w:p>
    <w:p w14:paraId="0D8A73A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384A0A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6213A9E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8CD3FE"/>
          <w:lang w:val="en-US"/>
        </w:rPr>
        <w:t>xm1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]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&gt;=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A7C598"/>
          <w:lang w:val="en-US"/>
        </w:rPr>
        <w:t>0.0</w:t>
      </w:r>
    </w:p>
    <w:p w14:paraId="2769626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A7C598"/>
          <w:lang w:val="en-US"/>
        </w:rPr>
        <w:t>0.5</w:t>
      </w:r>
      <w:r w:rsidRPr="00B230FB">
        <w:rPr>
          <w:rFonts w:ascii="Menlo" w:hAnsi="Menlo" w:cs="Menlo"/>
          <w:color w:val="CACACA"/>
          <w:lang w:val="en-US"/>
        </w:rPr>
        <w:t xml:space="preserve"> * 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+ </w:t>
      </w:r>
      <w:r w:rsidRPr="00B230FB">
        <w:rPr>
          <w:rFonts w:ascii="Menlo" w:hAnsi="Menlo" w:cs="Menlo"/>
          <w:color w:val="8CD3FE"/>
          <w:lang w:val="en-US"/>
        </w:rPr>
        <w:t>xm1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0F0C35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F82A3BD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># IIR: y[n] = x[n] + a*y[n-1]</w:t>
      </w:r>
    </w:p>
    <w:p w14:paraId="51D0804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46D5C59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lastRenderedPageBreak/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1209E24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==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2039E4D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]</w:t>
      </w:r>
    </w:p>
    <w:p w14:paraId="680D681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655F45F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] +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]</w:t>
      </w:r>
    </w:p>
    <w:p w14:paraId="130B3DF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154F988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3) теоретические отклики</w:t>
      </w:r>
    </w:p>
    <w:p w14:paraId="23F5B737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24828689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 xml:space="preserve"># FIR: для шага u[n]: </w:t>
      </w:r>
      <w:proofErr w:type="gramStart"/>
      <w:r>
        <w:rPr>
          <w:rFonts w:ascii="Menlo" w:hAnsi="Menlo" w:cs="Menlo"/>
          <w:color w:val="598A43"/>
        </w:rPr>
        <w:t>y[</w:t>
      </w:r>
      <w:proofErr w:type="gramEnd"/>
      <w:r>
        <w:rPr>
          <w:rFonts w:ascii="Menlo" w:hAnsi="Menlo" w:cs="Menlo"/>
          <w:color w:val="598A43"/>
        </w:rPr>
        <w:t>0] = 0.5, y[n&gt;=1] = 1</w:t>
      </w:r>
    </w:p>
    <w:p w14:paraId="3E6FE92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65107B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y_fir_</w:t>
      </w:r>
      <w:proofErr w:type="gramStart"/>
      <w:r w:rsidRPr="00B230FB">
        <w:rPr>
          <w:rFonts w:ascii="Menlo" w:hAnsi="Menlo" w:cs="Menlo"/>
          <w:color w:val="8CD3FE"/>
          <w:lang w:val="en-US"/>
        </w:rPr>
        <w:t>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gramEnd"/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A7C598"/>
          <w:lang w:val="en-US"/>
        </w:rPr>
        <w:t>0.5</w:t>
      </w:r>
    </w:p>
    <w:p w14:paraId="4DA0C87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y_fir_</w:t>
      </w:r>
      <w:proofErr w:type="gramStart"/>
      <w:r w:rsidRPr="00B230FB">
        <w:rPr>
          <w:rFonts w:ascii="Menlo" w:hAnsi="Menlo" w:cs="Menlo"/>
          <w:color w:val="8CD3FE"/>
          <w:lang w:val="en-US"/>
        </w:rPr>
        <w:t>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gramEnd"/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:] = </w:t>
      </w:r>
      <w:r w:rsidRPr="00B230FB">
        <w:rPr>
          <w:rFonts w:ascii="Menlo" w:hAnsi="Menlo" w:cs="Menlo"/>
          <w:color w:val="A7C598"/>
          <w:lang w:val="en-US"/>
        </w:rPr>
        <w:t>1.0</w:t>
      </w:r>
    </w:p>
    <w:p w14:paraId="2C36B1A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9493CC3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IIR: решение рекуррентного уравнения для шага u[n]:</w:t>
      </w:r>
    </w:p>
    <w:p w14:paraId="19ACE56D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># y[n] = (1 - a^(n+1)) / (1 - a), n &gt;= 0</w:t>
      </w:r>
    </w:p>
    <w:p w14:paraId="18EA3F3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arange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D8913A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y_iir_theory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-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>**(</w:t>
      </w: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D4D69A"/>
          <w:lang w:val="en-US"/>
        </w:rPr>
        <w:t>+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)) </w:t>
      </w:r>
      <w:r w:rsidRPr="00B230FB">
        <w:rPr>
          <w:rFonts w:ascii="Menlo" w:hAnsi="Menlo" w:cs="Menlo"/>
          <w:color w:val="D4D69A"/>
          <w:lang w:val="en-US"/>
        </w:rPr>
        <w:t>/</w:t>
      </w:r>
      <w:r w:rsidRPr="00B230FB">
        <w:rPr>
          <w:rFonts w:ascii="Menlo" w:hAnsi="Menlo" w:cs="Menlo"/>
          <w:color w:val="CACACA"/>
          <w:lang w:val="en-US"/>
        </w:rPr>
        <w:t xml:space="preserve"> 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-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3EC3B73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559D3F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4) построение графиков</w:t>
      </w:r>
    </w:p>
    <w:p w14:paraId="122569AC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figure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proofErr w:type="spellStart"/>
      <w:r>
        <w:rPr>
          <w:rFonts w:ascii="Menlo" w:hAnsi="Menlo" w:cs="Menlo"/>
          <w:color w:val="8CD3FE"/>
        </w:rPr>
        <w:t>figsize</w:t>
      </w:r>
      <w:proofErr w:type="spellEnd"/>
      <w:r>
        <w:rPr>
          <w:rFonts w:ascii="Menlo" w:hAnsi="Menlo" w:cs="Menlo"/>
          <w:color w:val="CACACA"/>
        </w:rPr>
        <w:t>=(</w:t>
      </w:r>
      <w:r>
        <w:rPr>
          <w:rFonts w:ascii="Menlo" w:hAnsi="Menlo" w:cs="Menlo"/>
          <w:color w:val="A7C598"/>
        </w:rPr>
        <w:t>15</w:t>
      </w:r>
      <w:r>
        <w:rPr>
          <w:rFonts w:ascii="Menlo" w:hAnsi="Menlo" w:cs="Menlo"/>
          <w:color w:val="CACACA"/>
        </w:rPr>
        <w:t>,</w:t>
      </w:r>
      <w:r>
        <w:rPr>
          <w:rFonts w:ascii="Menlo" w:hAnsi="Menlo" w:cs="Menlo"/>
          <w:color w:val="A7C598"/>
        </w:rPr>
        <w:t>4</w:t>
      </w:r>
      <w:r>
        <w:rPr>
          <w:rFonts w:ascii="Menlo" w:hAnsi="Menlo" w:cs="Menlo"/>
          <w:color w:val="CACACA"/>
        </w:rPr>
        <w:t>))</w:t>
      </w:r>
    </w:p>
    <w:p w14:paraId="4053B524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6658EEC2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(а) без фильтра</w:t>
      </w:r>
    </w:p>
    <w:p w14:paraId="7CCC69A8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subplot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>,</w:t>
      </w:r>
      <w:r>
        <w:rPr>
          <w:rFonts w:ascii="Menlo" w:hAnsi="Menlo" w:cs="Menlo"/>
          <w:color w:val="A7C598"/>
        </w:rPr>
        <w:t>3</w:t>
      </w:r>
      <w:r>
        <w:rPr>
          <w:rFonts w:ascii="Menlo" w:hAnsi="Menlo" w:cs="Menlo"/>
          <w:color w:val="CACACA"/>
        </w:rPr>
        <w:t>,</w:t>
      </w:r>
      <w:r>
        <w:rPr>
          <w:rFonts w:ascii="Menlo" w:hAnsi="Menlo" w:cs="Menlo"/>
          <w:color w:val="A7C598"/>
        </w:rPr>
        <w:t>1</w:t>
      </w:r>
      <w:r>
        <w:rPr>
          <w:rFonts w:ascii="Menlo" w:hAnsi="Menlo" w:cs="Menlo"/>
          <w:color w:val="CACACA"/>
        </w:rPr>
        <w:t>)</w:t>
      </w:r>
    </w:p>
    <w:p w14:paraId="48FE426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"ko"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D4714C1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title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>"Без фильтра (скачок)"</w:t>
      </w:r>
      <w:r>
        <w:rPr>
          <w:rFonts w:ascii="Menlo" w:hAnsi="Menlo" w:cs="Menlo"/>
          <w:color w:val="CACACA"/>
        </w:rPr>
        <w:t>)</w:t>
      </w:r>
    </w:p>
    <w:p w14:paraId="0AF4230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"x[n]"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2F19BFD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grid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axis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'y'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linestyle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':'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alpha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A7C598"/>
          <w:lang w:val="en-US"/>
        </w:rPr>
        <w:t>0.5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9FA12D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29B1014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># (</w:t>
      </w:r>
      <w:r>
        <w:rPr>
          <w:rFonts w:ascii="Menlo" w:hAnsi="Menlo" w:cs="Menlo"/>
          <w:color w:val="598A43"/>
        </w:rPr>
        <w:t>б</w:t>
      </w:r>
      <w:r w:rsidRPr="00B230FB">
        <w:rPr>
          <w:rFonts w:ascii="Menlo" w:hAnsi="Menlo" w:cs="Menlo"/>
          <w:color w:val="598A43"/>
          <w:lang w:val="en-US"/>
        </w:rPr>
        <w:t>) FIR</w:t>
      </w:r>
    </w:p>
    <w:p w14:paraId="068B6F8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subplot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2E41E98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"b-"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bo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31A9B4D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"g--"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gs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68A93A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title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"FIR: y[n]=(x[n]+x[n-1])/2"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D4F9D2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"y[n]"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24CA41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();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grid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axis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'y'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linestyle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':'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alpha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A7C598"/>
          <w:lang w:val="en-US"/>
        </w:rPr>
        <w:t>0.5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213F74F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A7748E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># (</w:t>
      </w:r>
      <w:r>
        <w:rPr>
          <w:rFonts w:ascii="Menlo" w:hAnsi="Menlo" w:cs="Menlo"/>
          <w:color w:val="598A43"/>
        </w:rPr>
        <w:t>в</w:t>
      </w:r>
      <w:r w:rsidRPr="00B230FB">
        <w:rPr>
          <w:rFonts w:ascii="Menlo" w:hAnsi="Menlo" w:cs="Menlo"/>
          <w:color w:val="598A43"/>
          <w:lang w:val="en-US"/>
        </w:rPr>
        <w:t>) IIR</w:t>
      </w:r>
    </w:p>
    <w:p w14:paraId="6D34949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subplot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3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5355A6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"r-"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ro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3ADA9490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stem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"m--"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markerfmt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proofErr w:type="spellStart"/>
      <w:r w:rsidRPr="00B230FB">
        <w:rPr>
          <w:rFonts w:ascii="Menlo" w:hAnsi="Menlo" w:cs="Menlo"/>
          <w:color w:val="C27E65"/>
          <w:lang w:val="en-US"/>
        </w:rPr>
        <w:t>ms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basefmt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"k-"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E821C0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title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"IIR: y[n]=x[n]+a*y[n-1]"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07AD9F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"n"</w:t>
      </w:r>
      <w:r w:rsidRPr="00B230FB">
        <w:rPr>
          <w:rFonts w:ascii="Menlo" w:hAnsi="Menlo" w:cs="Menlo"/>
          <w:color w:val="CACACA"/>
          <w:lang w:val="en-US"/>
        </w:rPr>
        <w:t xml:space="preserve">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"y[n]"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409B2D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();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grid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axis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'y'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linestyle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':'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alpha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A7C598"/>
          <w:lang w:val="en-US"/>
        </w:rPr>
        <w:t>0.5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131E226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61B2D9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tight</w:t>
      </w:r>
      <w:proofErr w:type="gramEnd"/>
      <w:r w:rsidRPr="00B230FB">
        <w:rPr>
          <w:rFonts w:ascii="Menlo" w:hAnsi="Menlo" w:cs="Menlo"/>
          <w:color w:val="D4D69A"/>
          <w:lang w:val="en-US"/>
        </w:rPr>
        <w:t>_layout</w:t>
      </w:r>
      <w:proofErr w:type="spellEnd"/>
      <w:r w:rsidRPr="00B230FB">
        <w:rPr>
          <w:rFonts w:ascii="Menlo" w:hAnsi="Menlo" w:cs="Menlo"/>
          <w:color w:val="CACACA"/>
          <w:lang w:val="en-US"/>
        </w:rPr>
        <w:t>()</w:t>
      </w:r>
    </w:p>
    <w:p w14:paraId="5BB03DE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show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134407DD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3EE523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lastRenderedPageBreak/>
        <w:t xml:space="preserve"># 5) </w:t>
      </w:r>
      <w:r>
        <w:rPr>
          <w:rFonts w:ascii="Menlo" w:hAnsi="Menlo" w:cs="Menlo"/>
          <w:color w:val="598A43"/>
        </w:rPr>
        <w:t>печать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для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проверки</w:t>
      </w:r>
    </w:p>
    <w:p w14:paraId="58D428B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gramStart"/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gramEnd"/>
      <w:r w:rsidRPr="00B230FB">
        <w:rPr>
          <w:rFonts w:ascii="Menlo" w:hAnsi="Menlo" w:cs="Menlo"/>
          <w:color w:val="C27E65"/>
          <w:lang w:val="en-US"/>
        </w:rPr>
        <w:t xml:space="preserve">"n  x[n]  </w:t>
      </w:r>
      <w:proofErr w:type="spellStart"/>
      <w:r w:rsidRPr="00B230FB">
        <w:rPr>
          <w:rFonts w:ascii="Menlo" w:hAnsi="Menlo" w:cs="Menlo"/>
          <w:color w:val="C27E65"/>
          <w:lang w:val="en-US"/>
        </w:rPr>
        <w:t>FIR_exp</w:t>
      </w:r>
      <w:proofErr w:type="spellEnd"/>
      <w:r w:rsidRPr="00B230FB">
        <w:rPr>
          <w:rFonts w:ascii="Menlo" w:hAnsi="Menlo" w:cs="Menlo"/>
          <w:color w:val="C27E65"/>
          <w:lang w:val="en-US"/>
        </w:rPr>
        <w:t xml:space="preserve">  </w:t>
      </w:r>
      <w:proofErr w:type="spellStart"/>
      <w:r w:rsidRPr="00B230FB">
        <w:rPr>
          <w:rFonts w:ascii="Menlo" w:hAnsi="Menlo" w:cs="Menlo"/>
          <w:color w:val="C27E65"/>
          <w:lang w:val="en-US"/>
        </w:rPr>
        <w:t>FIR_th</w:t>
      </w:r>
      <w:proofErr w:type="spellEnd"/>
      <w:r w:rsidRPr="00B230FB">
        <w:rPr>
          <w:rFonts w:ascii="Menlo" w:hAnsi="Menlo" w:cs="Menlo"/>
          <w:color w:val="C27E65"/>
          <w:lang w:val="en-US"/>
        </w:rPr>
        <w:t xml:space="preserve">  </w:t>
      </w:r>
      <w:proofErr w:type="spellStart"/>
      <w:r w:rsidRPr="00B230FB">
        <w:rPr>
          <w:rFonts w:ascii="Menlo" w:hAnsi="Menlo" w:cs="Menlo"/>
          <w:color w:val="C27E65"/>
          <w:lang w:val="en-US"/>
        </w:rPr>
        <w:t>IIR_exp</w:t>
      </w:r>
      <w:proofErr w:type="spellEnd"/>
      <w:r w:rsidRPr="00B230FB">
        <w:rPr>
          <w:rFonts w:ascii="Menlo" w:hAnsi="Menlo" w:cs="Menlo"/>
          <w:color w:val="C27E65"/>
          <w:lang w:val="en-US"/>
        </w:rPr>
        <w:t xml:space="preserve">  </w:t>
      </w:r>
      <w:proofErr w:type="spellStart"/>
      <w:r w:rsidRPr="00B230FB">
        <w:rPr>
          <w:rFonts w:ascii="Menlo" w:hAnsi="Menlo" w:cs="Menlo"/>
          <w:color w:val="C27E65"/>
          <w:lang w:val="en-US"/>
        </w:rPr>
        <w:t>IIR_th</w:t>
      </w:r>
      <w:proofErr w:type="spellEnd"/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E2C066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59FE36D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D4D69A"/>
          <w:lang w:val="en-US"/>
        </w:rPr>
        <w:t>print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689CC"/>
          <w:lang w:val="en-US"/>
        </w:rPr>
        <w:t>f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4689CC"/>
          <w:lang w:val="en-US"/>
        </w:rPr>
        <w:t>{</w:t>
      </w:r>
      <w:r w:rsidRPr="00B230FB">
        <w:rPr>
          <w:rFonts w:ascii="Menlo" w:hAnsi="Menlo" w:cs="Menlo"/>
          <w:color w:val="8CD3FE"/>
          <w:lang w:val="en-US"/>
        </w:rPr>
        <w:t>i</w:t>
      </w:r>
      <w:r w:rsidRPr="00B230FB">
        <w:rPr>
          <w:rFonts w:ascii="Menlo" w:hAnsi="Menlo" w:cs="Menlo"/>
          <w:color w:val="4689CC"/>
          <w:lang w:val="en-US"/>
        </w:rPr>
        <w:t>:2d}</w:t>
      </w:r>
      <w:r w:rsidRPr="00B230FB">
        <w:rPr>
          <w:rFonts w:ascii="Menlo" w:hAnsi="Menlo" w:cs="Menlo"/>
          <w:color w:val="C27E65"/>
          <w:lang w:val="en-US"/>
        </w:rPr>
        <w:t xml:space="preserve"> </w:t>
      </w:r>
      <w:r w:rsidRPr="00B230FB">
        <w:rPr>
          <w:rFonts w:ascii="Menlo" w:hAnsi="Menlo" w:cs="Menlo"/>
          <w:color w:val="4689CC"/>
          <w:lang w:val="en-US"/>
        </w:rPr>
        <w:t>{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  <w:r w:rsidRPr="00B230FB">
        <w:rPr>
          <w:rFonts w:ascii="Menlo" w:hAnsi="Menlo" w:cs="Menlo"/>
          <w:color w:val="4689CC"/>
          <w:lang w:val="en-US"/>
        </w:rPr>
        <w:t>:4.1</w:t>
      </w:r>
      <w:proofErr w:type="gramStart"/>
      <w:r w:rsidRPr="00B230FB">
        <w:rPr>
          <w:rFonts w:ascii="Menlo" w:hAnsi="Menlo" w:cs="Menlo"/>
          <w:color w:val="4689CC"/>
          <w:lang w:val="en-US"/>
        </w:rPr>
        <w:t>f}</w:t>
      </w:r>
      <w:r w:rsidRPr="00B230FB">
        <w:rPr>
          <w:rFonts w:ascii="Menlo" w:hAnsi="Menlo" w:cs="Menlo"/>
          <w:color w:val="C27E65"/>
          <w:lang w:val="en-US"/>
        </w:rPr>
        <w:t xml:space="preserve">  </w:t>
      </w:r>
      <w:r w:rsidRPr="00B230FB">
        <w:rPr>
          <w:rFonts w:ascii="Menlo" w:hAnsi="Menlo" w:cs="Menlo"/>
          <w:color w:val="4689CC"/>
          <w:lang w:val="en-US"/>
        </w:rPr>
        <w:t>{</w:t>
      </w:r>
      <w:proofErr w:type="spellStart"/>
      <w:proofErr w:type="gramEnd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  <w:r w:rsidRPr="00B230FB">
        <w:rPr>
          <w:rFonts w:ascii="Menlo" w:hAnsi="Menlo" w:cs="Menlo"/>
          <w:color w:val="4689CC"/>
          <w:lang w:val="en-US"/>
        </w:rPr>
        <w:t>:7.4f}</w:t>
      </w:r>
      <w:r w:rsidRPr="00B230FB">
        <w:rPr>
          <w:rFonts w:ascii="Menlo" w:hAnsi="Menlo" w:cs="Menlo"/>
          <w:color w:val="C27E65"/>
          <w:lang w:val="en-US"/>
        </w:rPr>
        <w:t xml:space="preserve">  </w:t>
      </w:r>
      <w:r w:rsidRPr="00B230FB">
        <w:rPr>
          <w:rFonts w:ascii="Menlo" w:hAnsi="Menlo" w:cs="Menlo"/>
          <w:color w:val="4689CC"/>
          <w:lang w:val="en-US"/>
        </w:rPr>
        <w:t>{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  <w:r w:rsidRPr="00B230FB">
        <w:rPr>
          <w:rFonts w:ascii="Menlo" w:hAnsi="Menlo" w:cs="Menlo"/>
          <w:color w:val="4689CC"/>
          <w:lang w:val="en-US"/>
        </w:rPr>
        <w:t>:7.4f}</w:t>
      </w:r>
      <w:r w:rsidRPr="00B230FB">
        <w:rPr>
          <w:rFonts w:ascii="Menlo" w:hAnsi="Menlo" w:cs="Menlo"/>
          <w:color w:val="C27E65"/>
          <w:lang w:val="en-US"/>
        </w:rPr>
        <w:t xml:space="preserve">  </w:t>
      </w:r>
      <w:r w:rsidRPr="00B230FB">
        <w:rPr>
          <w:rFonts w:ascii="Menlo" w:hAnsi="Menlo" w:cs="Menlo"/>
          <w:color w:val="4689CC"/>
          <w:lang w:val="en-US"/>
        </w:rPr>
        <w:t>{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  <w:r w:rsidRPr="00B230FB">
        <w:rPr>
          <w:rFonts w:ascii="Menlo" w:hAnsi="Menlo" w:cs="Menlo"/>
          <w:color w:val="4689CC"/>
          <w:lang w:val="en-US"/>
        </w:rPr>
        <w:t>:7.4f}</w:t>
      </w:r>
      <w:r w:rsidRPr="00B230FB">
        <w:rPr>
          <w:rFonts w:ascii="Menlo" w:hAnsi="Menlo" w:cs="Menlo"/>
          <w:color w:val="C27E65"/>
          <w:lang w:val="en-US"/>
        </w:rPr>
        <w:t xml:space="preserve">  </w:t>
      </w:r>
      <w:r w:rsidRPr="00B230FB">
        <w:rPr>
          <w:rFonts w:ascii="Menlo" w:hAnsi="Menlo" w:cs="Menlo"/>
          <w:color w:val="4689CC"/>
          <w:lang w:val="en-US"/>
        </w:rPr>
        <w:t>{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  <w:r w:rsidRPr="00B230FB">
        <w:rPr>
          <w:rFonts w:ascii="Menlo" w:hAnsi="Menlo" w:cs="Menlo"/>
          <w:color w:val="4689CC"/>
          <w:lang w:val="en-US"/>
        </w:rPr>
        <w:t>:7.4f}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0889DFD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A1E3F8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numpy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np</w:t>
      </w:r>
    </w:p>
    <w:p w14:paraId="75787B9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matplotlib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43C0A0"/>
          <w:lang w:val="en-US"/>
        </w:rPr>
        <w:t>pyplot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proofErr w:type="spellEnd"/>
    </w:p>
    <w:p w14:paraId="2A2AC77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634130D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параметры</w:t>
      </w:r>
    </w:p>
    <w:p w14:paraId="56CBB13D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Fs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1000</w:t>
      </w:r>
      <w:r>
        <w:rPr>
          <w:rFonts w:ascii="Menlo" w:hAnsi="Menlo" w:cs="Menlo"/>
          <w:color w:val="CACACA"/>
        </w:rPr>
        <w:t xml:space="preserve">          </w:t>
      </w:r>
      <w:r>
        <w:rPr>
          <w:rFonts w:ascii="Menlo" w:hAnsi="Menlo" w:cs="Menlo"/>
          <w:color w:val="598A43"/>
        </w:rPr>
        <w:t># частота дискретизации, Гц</w:t>
      </w:r>
    </w:p>
    <w:p w14:paraId="5F5B50FE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N_per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4096</w:t>
      </w:r>
      <w:r>
        <w:rPr>
          <w:rFonts w:ascii="Menlo" w:hAnsi="Menlo" w:cs="Menlo"/>
          <w:color w:val="CACACA"/>
        </w:rPr>
        <w:t xml:space="preserve">       </w:t>
      </w:r>
      <w:r>
        <w:rPr>
          <w:rFonts w:ascii="Menlo" w:hAnsi="Menlo" w:cs="Menlo"/>
          <w:color w:val="598A43"/>
        </w:rPr>
        <w:t># длина синусоиды</w:t>
      </w:r>
    </w:p>
    <w:p w14:paraId="4D3F0653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transient</w:t>
      </w:r>
      <w:proofErr w:type="spellEnd"/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500</w:t>
      </w: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># сколько отсчетов отбросить</w:t>
      </w:r>
    </w:p>
    <w:p w14:paraId="05E28721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freqs_count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gramStart"/>
      <w:r>
        <w:rPr>
          <w:rFonts w:ascii="Menlo" w:hAnsi="Menlo" w:cs="Menlo"/>
          <w:color w:val="A7C598"/>
        </w:rPr>
        <w:t>300</w:t>
      </w:r>
      <w:r>
        <w:rPr>
          <w:rFonts w:ascii="Menlo" w:hAnsi="Menlo" w:cs="Menlo"/>
          <w:color w:val="CACACA"/>
        </w:rPr>
        <w:t xml:space="preserve">  </w:t>
      </w:r>
      <w:r>
        <w:rPr>
          <w:rFonts w:ascii="Menlo" w:hAnsi="Menlo" w:cs="Menlo"/>
          <w:color w:val="598A43"/>
        </w:rPr>
        <w:t>#</w:t>
      </w:r>
      <w:proofErr w:type="gramEnd"/>
      <w:r>
        <w:rPr>
          <w:rFonts w:ascii="Menlo" w:hAnsi="Menlo" w:cs="Menlo"/>
          <w:color w:val="598A43"/>
        </w:rPr>
        <w:t xml:space="preserve"> количество точек</w:t>
      </w:r>
    </w:p>
    <w:p w14:paraId="5E66C2D2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8CD3FE"/>
        </w:rPr>
        <w:t>a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0.5</w:t>
      </w:r>
      <w:r>
        <w:rPr>
          <w:rFonts w:ascii="Menlo" w:hAnsi="Menlo" w:cs="Menlo"/>
          <w:color w:val="CACACA"/>
        </w:rPr>
        <w:t xml:space="preserve">            </w:t>
      </w:r>
      <w:r>
        <w:rPr>
          <w:rFonts w:ascii="Menlo" w:hAnsi="Menlo" w:cs="Menlo"/>
          <w:color w:val="598A43"/>
        </w:rPr>
        <w:t># коэффициент для IIR</w:t>
      </w:r>
    </w:p>
    <w:p w14:paraId="274CD738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49E94C85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частоты (рад/отсчет и Гц)</w:t>
      </w:r>
    </w:p>
    <w:p w14:paraId="1629679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8CD3FE"/>
          <w:lang w:val="en-US"/>
        </w:rPr>
        <w:t>omega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linspace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pi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freqs_count</w:t>
      </w:r>
      <w:proofErr w:type="spellEnd"/>
      <w:r w:rsidRPr="00B230FB">
        <w:rPr>
          <w:rFonts w:ascii="Menlo" w:hAnsi="Menlo" w:cs="Menlo"/>
          <w:color w:val="CACACA"/>
          <w:lang w:val="en-US"/>
        </w:rPr>
        <w:t>)</w:t>
      </w:r>
    </w:p>
    <w:p w14:paraId="4D785E4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freqs_hz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8CD3FE"/>
          <w:lang w:val="en-US"/>
        </w:rPr>
        <w:t>omega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D4D69A"/>
          <w:lang w:val="en-US"/>
        </w:rPr>
        <w:t>*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Fs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D4D69A"/>
          <w:lang w:val="en-US"/>
        </w:rPr>
        <w:t>/</w:t>
      </w:r>
      <w:r w:rsidRPr="00B230FB">
        <w:rPr>
          <w:rFonts w:ascii="Menlo" w:hAnsi="Menlo" w:cs="Menlo"/>
          <w:color w:val="CACACA"/>
          <w:lang w:val="en-US"/>
        </w:rPr>
        <w:t xml:space="preserve"> (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>*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pi</w:t>
      </w:r>
      <w:proofErr w:type="spellEnd"/>
      <w:r w:rsidRPr="00B230FB">
        <w:rPr>
          <w:rFonts w:ascii="Menlo" w:hAnsi="Menlo" w:cs="Menlo"/>
          <w:color w:val="CACACA"/>
          <w:lang w:val="en-US"/>
        </w:rPr>
        <w:t>)</w:t>
      </w:r>
    </w:p>
    <w:p w14:paraId="1DC4BF4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FE9D9B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массивы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амплитуд</w:t>
      </w:r>
    </w:p>
    <w:p w14:paraId="6951DE5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amp_fir_meas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freqs_count</w:t>
      </w:r>
      <w:proofErr w:type="spellEnd"/>
      <w:r w:rsidRPr="00B230FB">
        <w:rPr>
          <w:rFonts w:ascii="Menlo" w:hAnsi="Menlo" w:cs="Menlo"/>
          <w:color w:val="CACACA"/>
          <w:lang w:val="en-US"/>
        </w:rPr>
        <w:t>)</w:t>
      </w:r>
    </w:p>
    <w:p w14:paraId="04CB13B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amp_iir_meas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freqs_count</w:t>
      </w:r>
      <w:proofErr w:type="spellEnd"/>
      <w:r w:rsidRPr="00B230FB">
        <w:rPr>
          <w:rFonts w:ascii="Menlo" w:hAnsi="Menlo" w:cs="Menlo"/>
          <w:color w:val="CACACA"/>
          <w:lang w:val="en-US"/>
        </w:rPr>
        <w:t>)</w:t>
      </w:r>
    </w:p>
    <w:p w14:paraId="7DC0D74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A0ECF2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8CD3FE"/>
          <w:lang w:val="en-US"/>
        </w:rPr>
        <w:t>n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arange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N_per</w:t>
      </w:r>
      <w:proofErr w:type="spellEnd"/>
      <w:r w:rsidRPr="00B230FB">
        <w:rPr>
          <w:rFonts w:ascii="Menlo" w:hAnsi="Menlo" w:cs="Menlo"/>
          <w:color w:val="CACACA"/>
          <w:lang w:val="en-US"/>
        </w:rPr>
        <w:t>)</w:t>
      </w:r>
    </w:p>
    <w:p w14:paraId="552DCC4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5902BA13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k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w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enumerate</w:t>
      </w:r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omega</w:t>
      </w:r>
      <w:r w:rsidRPr="00B230FB">
        <w:rPr>
          <w:rFonts w:ascii="Menlo" w:hAnsi="Menlo" w:cs="Menlo"/>
          <w:color w:val="CACACA"/>
          <w:lang w:val="en-US"/>
        </w:rPr>
        <w:t>):</w:t>
      </w:r>
    </w:p>
    <w:p w14:paraId="58A9558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>
        <w:rPr>
          <w:rFonts w:ascii="Menlo" w:hAnsi="Menlo" w:cs="Menlo"/>
          <w:color w:val="598A43"/>
        </w:rPr>
        <w:t># вход: синус с амплитудой 1</w:t>
      </w:r>
    </w:p>
    <w:p w14:paraId="7342E1B9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8CD3FE"/>
        </w:rPr>
        <w:t>x</w:t>
      </w:r>
      <w:r>
        <w:rPr>
          <w:rFonts w:ascii="Menlo" w:hAnsi="Menlo" w:cs="Menlo"/>
          <w:color w:val="CACACA"/>
        </w:rPr>
        <w:t xml:space="preserve"> = </w:t>
      </w:r>
      <w:proofErr w:type="spellStart"/>
      <w:proofErr w:type="gram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sin</w:t>
      </w:r>
      <w:proofErr w:type="spellEnd"/>
      <w:r>
        <w:rPr>
          <w:rFonts w:ascii="Menlo" w:hAnsi="Menlo" w:cs="Menlo"/>
          <w:color w:val="CACACA"/>
        </w:rPr>
        <w:t>(</w:t>
      </w:r>
      <w:proofErr w:type="gramEnd"/>
      <w:r>
        <w:rPr>
          <w:rFonts w:ascii="Menlo" w:hAnsi="Menlo" w:cs="Menlo"/>
          <w:color w:val="8CD3FE"/>
        </w:rPr>
        <w:t>w</w:t>
      </w:r>
      <w:r>
        <w:rPr>
          <w:rFonts w:ascii="Menlo" w:hAnsi="Menlo" w:cs="Menlo"/>
          <w:color w:val="CACACA"/>
        </w:rPr>
        <w:t xml:space="preserve"> </w:t>
      </w:r>
      <w:r>
        <w:rPr>
          <w:rFonts w:ascii="Menlo" w:hAnsi="Menlo" w:cs="Menlo"/>
          <w:color w:val="D4D69A"/>
        </w:rPr>
        <w:t>*</w:t>
      </w:r>
      <w:r>
        <w:rPr>
          <w:rFonts w:ascii="Menlo" w:hAnsi="Menlo" w:cs="Menlo"/>
          <w:color w:val="CACACA"/>
        </w:rPr>
        <w:t xml:space="preserve"> </w:t>
      </w:r>
      <w:r>
        <w:rPr>
          <w:rFonts w:ascii="Menlo" w:hAnsi="Menlo" w:cs="Menlo"/>
          <w:color w:val="8CD3FE"/>
        </w:rPr>
        <w:t>n</w:t>
      </w:r>
      <w:r>
        <w:rPr>
          <w:rFonts w:ascii="Menlo" w:hAnsi="Menlo" w:cs="Menlo"/>
          <w:color w:val="CACACA"/>
        </w:rPr>
        <w:t>)</w:t>
      </w:r>
    </w:p>
    <w:p w14:paraId="67DA738F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429030C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r w:rsidRPr="00B230FB">
        <w:rPr>
          <w:rFonts w:ascii="Menlo" w:hAnsi="Menlo" w:cs="Menlo"/>
          <w:color w:val="598A43"/>
          <w:lang w:val="en-US"/>
        </w:rPr>
        <w:t># FIR: y[n] = (x[n]+x[n-1])/2</w:t>
      </w:r>
    </w:p>
    <w:p w14:paraId="30AD325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zeros</w:t>
      </w:r>
      <w:proofErr w:type="gramEnd"/>
      <w:r w:rsidRPr="00B230FB">
        <w:rPr>
          <w:rFonts w:ascii="Menlo" w:hAnsi="Menlo" w:cs="Menlo"/>
          <w:color w:val="D4D69A"/>
          <w:lang w:val="en-US"/>
        </w:rPr>
        <w:t>_like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7F7115D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D4D69A"/>
          <w:lang w:val="en-US"/>
        </w:rPr>
        <w:t>len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)):</w:t>
      </w:r>
    </w:p>
    <w:p w14:paraId="305F919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r w:rsidRPr="00B230FB">
        <w:rPr>
          <w:rFonts w:ascii="Menlo" w:hAnsi="Menlo" w:cs="Menlo"/>
          <w:color w:val="8CD3FE"/>
          <w:lang w:val="en-US"/>
        </w:rPr>
        <w:t>xm1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i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]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8CD3FE"/>
          <w:lang w:val="en-US"/>
        </w:rPr>
        <w:t>i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&gt;=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A7C598"/>
          <w:lang w:val="en-US"/>
        </w:rPr>
        <w:t>0.0</w:t>
      </w:r>
    </w:p>
    <w:p w14:paraId="5D619922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A7C598"/>
          <w:lang w:val="en-US"/>
        </w:rPr>
        <w:t>0.5</w:t>
      </w:r>
      <w:r w:rsidRPr="00B230FB">
        <w:rPr>
          <w:rFonts w:ascii="Menlo" w:hAnsi="Menlo" w:cs="Menlo"/>
          <w:color w:val="CACACA"/>
          <w:lang w:val="en-US"/>
        </w:rPr>
        <w:t>*(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] + </w:t>
      </w:r>
      <w:r w:rsidRPr="00B230FB">
        <w:rPr>
          <w:rFonts w:ascii="Menlo" w:hAnsi="Menlo" w:cs="Menlo"/>
          <w:color w:val="8CD3FE"/>
          <w:lang w:val="en-US"/>
        </w:rPr>
        <w:t>xm1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043CA58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25A7601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598A43"/>
          <w:lang w:val="en-US"/>
        </w:rPr>
        <w:t># IIR: y[n] = x[n] + a*y[n-1]</w:t>
      </w:r>
    </w:p>
    <w:p w14:paraId="211E651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zeros</w:t>
      </w:r>
      <w:proofErr w:type="gramEnd"/>
      <w:r w:rsidRPr="00B230FB">
        <w:rPr>
          <w:rFonts w:ascii="Menlo" w:hAnsi="Menlo" w:cs="Menlo"/>
          <w:color w:val="D4D69A"/>
          <w:lang w:val="en-US"/>
        </w:rPr>
        <w:t>_like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261809A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B76FB3"/>
          <w:lang w:val="en-US"/>
        </w:rPr>
        <w:t>for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in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range</w:t>
      </w:r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D4D69A"/>
          <w:lang w:val="en-US"/>
        </w:rPr>
        <w:t>len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)):</w:t>
      </w:r>
    </w:p>
    <w:p w14:paraId="03381D2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r w:rsidRPr="00B230FB">
        <w:rPr>
          <w:rFonts w:ascii="Menlo" w:hAnsi="Menlo" w:cs="Menlo"/>
          <w:color w:val="B76FB3"/>
          <w:lang w:val="en-US"/>
        </w:rPr>
        <w:t>if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== </w:t>
      </w:r>
      <w:r w:rsidRPr="00B230FB">
        <w:rPr>
          <w:rFonts w:ascii="Menlo" w:hAnsi="Menlo" w:cs="Menlo"/>
          <w:color w:val="A7C598"/>
          <w:lang w:val="en-US"/>
        </w:rPr>
        <w:t>0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1AC2F27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>]</w:t>
      </w:r>
    </w:p>
    <w:p w14:paraId="43DD0A9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</w:t>
      </w:r>
      <w:r w:rsidRPr="00B230FB">
        <w:rPr>
          <w:rFonts w:ascii="Menlo" w:hAnsi="Menlo" w:cs="Menlo"/>
          <w:color w:val="B76FB3"/>
          <w:lang w:val="en-US"/>
        </w:rPr>
        <w:t>else</w:t>
      </w:r>
      <w:r w:rsidRPr="00B230FB">
        <w:rPr>
          <w:rFonts w:ascii="Menlo" w:hAnsi="Menlo" w:cs="Menlo"/>
          <w:color w:val="CACACA"/>
          <w:lang w:val="en-US"/>
        </w:rPr>
        <w:t>:</w:t>
      </w:r>
    </w:p>
    <w:p w14:paraId="11EC0C4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] = </w:t>
      </w:r>
      <w:r w:rsidRPr="00B230FB">
        <w:rPr>
          <w:rFonts w:ascii="Menlo" w:hAnsi="Menlo" w:cs="Menlo"/>
          <w:color w:val="8CD3FE"/>
          <w:lang w:val="en-US"/>
        </w:rPr>
        <w:t>x</w:t>
      </w:r>
      <w:r w:rsidRPr="00B230FB">
        <w:rPr>
          <w:rFonts w:ascii="Menlo" w:hAnsi="Menlo" w:cs="Menlo"/>
          <w:color w:val="CACACA"/>
          <w:lang w:val="en-US"/>
        </w:rPr>
        <w:t>[</w:t>
      </w:r>
      <w:proofErr w:type="spellStart"/>
      <w:r w:rsidRPr="00B230FB">
        <w:rPr>
          <w:rFonts w:ascii="Menlo" w:hAnsi="Menlo" w:cs="Menlo"/>
          <w:color w:val="8CD3FE"/>
          <w:lang w:val="en-US"/>
        </w:rPr>
        <w:t>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] +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>*</w:t>
      </w:r>
      <w:proofErr w:type="spellStart"/>
      <w:r w:rsidRPr="00B230FB">
        <w:rPr>
          <w:rFonts w:ascii="Menlo" w:hAnsi="Menlo" w:cs="Menlo"/>
          <w:color w:val="8CD3FE"/>
          <w:lang w:val="en-US"/>
        </w:rPr>
        <w:t>y_iir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i</w:t>
      </w:r>
      <w:r w:rsidRPr="00B230FB">
        <w:rPr>
          <w:rFonts w:ascii="Menlo" w:hAnsi="Menlo" w:cs="Menlo"/>
          <w:color w:val="CACACA"/>
          <w:lang w:val="en-US"/>
        </w:rPr>
        <w:t>-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>]</w:t>
      </w:r>
    </w:p>
    <w:p w14:paraId="27A026A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5F7E89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установившаяся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часть</w:t>
      </w:r>
    </w:p>
    <w:p w14:paraId="52A23EA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ys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r w:rsidRPr="00B230FB">
        <w:rPr>
          <w:rFonts w:ascii="Menlo" w:hAnsi="Menlo" w:cs="Menlo"/>
          <w:color w:val="8CD3FE"/>
          <w:lang w:val="en-US"/>
        </w:rPr>
        <w:t>y_fir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transient</w:t>
      </w:r>
      <w:r w:rsidRPr="00B230FB">
        <w:rPr>
          <w:rFonts w:ascii="Menlo" w:hAnsi="Menlo" w:cs="Menlo"/>
          <w:color w:val="CACACA"/>
          <w:lang w:val="en-US"/>
        </w:rPr>
        <w:t>:]</w:t>
      </w:r>
    </w:p>
    <w:p w14:paraId="354B1C3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 w:rsidRPr="00B230FB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>
        <w:rPr>
          <w:rFonts w:ascii="Menlo" w:hAnsi="Menlo" w:cs="Menlo"/>
          <w:color w:val="8CD3FE"/>
        </w:rPr>
        <w:t>yi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r>
        <w:rPr>
          <w:rFonts w:ascii="Menlo" w:hAnsi="Menlo" w:cs="Menlo"/>
          <w:color w:val="8CD3FE"/>
        </w:rPr>
        <w:t>y_iir</w:t>
      </w:r>
      <w:proofErr w:type="spellEnd"/>
      <w:r>
        <w:rPr>
          <w:rFonts w:ascii="Menlo" w:hAnsi="Menlo" w:cs="Menlo"/>
          <w:color w:val="CACACA"/>
        </w:rPr>
        <w:t>[</w:t>
      </w:r>
      <w:proofErr w:type="spellStart"/>
      <w:r>
        <w:rPr>
          <w:rFonts w:ascii="Menlo" w:hAnsi="Menlo" w:cs="Menlo"/>
          <w:color w:val="8CD3FE"/>
        </w:rPr>
        <w:t>transient</w:t>
      </w:r>
      <w:proofErr w:type="spellEnd"/>
      <w:r>
        <w:rPr>
          <w:rFonts w:ascii="Menlo" w:hAnsi="Menlo" w:cs="Menlo"/>
          <w:color w:val="CACACA"/>
        </w:rPr>
        <w:t>:]</w:t>
      </w:r>
    </w:p>
    <w:p w14:paraId="1D860149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38EC13CE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CACACA"/>
        </w:rPr>
        <w:t xml:space="preserve">    </w:t>
      </w:r>
      <w:r>
        <w:rPr>
          <w:rFonts w:ascii="Menlo" w:hAnsi="Menlo" w:cs="Menlo"/>
          <w:color w:val="598A43"/>
        </w:rPr>
        <w:t># амплитуда (половина размаха)</w:t>
      </w:r>
    </w:p>
    <w:p w14:paraId="53C087D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>
        <w:rPr>
          <w:rFonts w:ascii="Menlo" w:hAnsi="Menlo" w:cs="Menlo"/>
          <w:color w:val="CACACA"/>
        </w:rPr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amp_fir_meas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k</w:t>
      </w:r>
      <w:r w:rsidRPr="00B230FB">
        <w:rPr>
          <w:rFonts w:ascii="Menlo" w:hAnsi="Menlo" w:cs="Menlo"/>
          <w:color w:val="CACACA"/>
          <w:lang w:val="en-US"/>
        </w:rPr>
        <w:t>] = (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max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) -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min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)) / </w:t>
      </w:r>
      <w:r w:rsidRPr="00B230FB">
        <w:rPr>
          <w:rFonts w:ascii="Menlo" w:hAnsi="Menlo" w:cs="Menlo"/>
          <w:color w:val="A7C598"/>
          <w:lang w:val="en-US"/>
        </w:rPr>
        <w:t>2</w:t>
      </w:r>
    </w:p>
    <w:p w14:paraId="1C286AA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CACACA"/>
          <w:lang w:val="en-US"/>
        </w:rPr>
        <w:lastRenderedPageBreak/>
        <w:t xml:space="preserve">    </w:t>
      </w:r>
      <w:proofErr w:type="spellStart"/>
      <w:r w:rsidRPr="00B230FB">
        <w:rPr>
          <w:rFonts w:ascii="Menlo" w:hAnsi="Menlo" w:cs="Menlo"/>
          <w:color w:val="8CD3FE"/>
          <w:lang w:val="en-US"/>
        </w:rPr>
        <w:t>amp_iir_meas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>[</w:t>
      </w:r>
      <w:r w:rsidRPr="00B230FB">
        <w:rPr>
          <w:rFonts w:ascii="Menlo" w:hAnsi="Menlo" w:cs="Menlo"/>
          <w:color w:val="8CD3FE"/>
          <w:lang w:val="en-US"/>
        </w:rPr>
        <w:t>k</w:t>
      </w:r>
      <w:r w:rsidRPr="00B230FB">
        <w:rPr>
          <w:rFonts w:ascii="Menlo" w:hAnsi="Menlo" w:cs="Menlo"/>
          <w:color w:val="CACACA"/>
          <w:lang w:val="en-US"/>
        </w:rPr>
        <w:t>] = (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max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) -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min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yi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)) / </w:t>
      </w:r>
      <w:r w:rsidRPr="00B230FB">
        <w:rPr>
          <w:rFonts w:ascii="Menlo" w:hAnsi="Menlo" w:cs="Menlo"/>
          <w:color w:val="A7C598"/>
          <w:lang w:val="en-US"/>
        </w:rPr>
        <w:t>2</w:t>
      </w:r>
    </w:p>
    <w:p w14:paraId="55901B7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47AE181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теоретические</w:t>
      </w:r>
      <w:r w:rsidRPr="00B230FB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АЧХ</w:t>
      </w:r>
    </w:p>
    <w:p w14:paraId="4929BE9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sqrt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+ 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cos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omega</w:t>
      </w:r>
      <w:r w:rsidRPr="00B230FB">
        <w:rPr>
          <w:rFonts w:ascii="Menlo" w:hAnsi="Menlo" w:cs="Menlo"/>
          <w:color w:val="CACACA"/>
          <w:lang w:val="en-US"/>
        </w:rPr>
        <w:t xml:space="preserve">)) </w:t>
      </w:r>
      <w:r w:rsidRPr="00B230FB">
        <w:rPr>
          <w:rFonts w:ascii="Menlo" w:hAnsi="Menlo" w:cs="Menlo"/>
          <w:color w:val="D4D69A"/>
          <w:lang w:val="en-US"/>
        </w:rPr>
        <w:t>/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181B7E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/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sqrt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A7C598"/>
          <w:lang w:val="en-US"/>
        </w:rPr>
        <w:t>1</w:t>
      </w:r>
      <w:r w:rsidRPr="00B230FB">
        <w:rPr>
          <w:rFonts w:ascii="Menlo" w:hAnsi="Menlo" w:cs="Menlo"/>
          <w:color w:val="CACACA"/>
          <w:lang w:val="en-US"/>
        </w:rPr>
        <w:t xml:space="preserve"> + 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>**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 xml:space="preserve"> - </w:t>
      </w:r>
      <w:r w:rsidRPr="00B230FB">
        <w:rPr>
          <w:rFonts w:ascii="Menlo" w:hAnsi="Menlo" w:cs="Menlo"/>
          <w:color w:val="A7C598"/>
          <w:lang w:val="en-US"/>
        </w:rPr>
        <w:t>2</w:t>
      </w:r>
      <w:r w:rsidRPr="00B230FB">
        <w:rPr>
          <w:rFonts w:ascii="Menlo" w:hAnsi="Menlo" w:cs="Menlo"/>
          <w:color w:val="CACACA"/>
          <w:lang w:val="en-US"/>
        </w:rPr>
        <w:t>*</w:t>
      </w:r>
      <w:r w:rsidRPr="00B230FB">
        <w:rPr>
          <w:rFonts w:ascii="Menlo" w:hAnsi="Menlo" w:cs="Menlo"/>
          <w:color w:val="8CD3FE"/>
          <w:lang w:val="en-US"/>
        </w:rPr>
        <w:t>a</w:t>
      </w:r>
      <w:r w:rsidRPr="00B230FB">
        <w:rPr>
          <w:rFonts w:ascii="Menlo" w:hAnsi="Menlo" w:cs="Menlo"/>
          <w:color w:val="CACACA"/>
          <w:lang w:val="en-US"/>
        </w:rPr>
        <w:t>*</w:t>
      </w:r>
      <w:proofErr w:type="spellStart"/>
      <w:r w:rsidRPr="00B230FB">
        <w:rPr>
          <w:rFonts w:ascii="Menlo" w:hAnsi="Menlo" w:cs="Menlo"/>
          <w:color w:val="43C0A0"/>
          <w:lang w:val="en-US"/>
        </w:rPr>
        <w:t>np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8CD3FE"/>
          <w:lang w:val="en-US"/>
        </w:rPr>
        <w:t>cos</w:t>
      </w:r>
      <w:proofErr w:type="spell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8CD3FE"/>
          <w:lang w:val="en-US"/>
        </w:rPr>
        <w:t>omega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48797F0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780ADC0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построение</w:t>
      </w:r>
    </w:p>
    <w:p w14:paraId="53A8B48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figure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figsize</w:t>
      </w:r>
      <w:proofErr w:type="spellEnd"/>
      <w:r w:rsidRPr="00B230FB">
        <w:rPr>
          <w:rFonts w:ascii="Menlo" w:hAnsi="Menlo" w:cs="Menlo"/>
          <w:color w:val="CACACA"/>
          <w:lang w:val="en-US"/>
        </w:rPr>
        <w:t>=(</w:t>
      </w:r>
      <w:r w:rsidRPr="00B230FB">
        <w:rPr>
          <w:rFonts w:ascii="Menlo" w:hAnsi="Menlo" w:cs="Menlo"/>
          <w:color w:val="A7C598"/>
          <w:lang w:val="en-US"/>
        </w:rPr>
        <w:t>10</w:t>
      </w:r>
      <w:r w:rsidRPr="00B230FB">
        <w:rPr>
          <w:rFonts w:ascii="Menlo" w:hAnsi="Menlo" w:cs="Menlo"/>
          <w:color w:val="CACACA"/>
          <w:lang w:val="en-US"/>
        </w:rPr>
        <w:t>,</w:t>
      </w:r>
      <w:r w:rsidRPr="00B230FB">
        <w:rPr>
          <w:rFonts w:ascii="Menlo" w:hAnsi="Menlo" w:cs="Menlo"/>
          <w:color w:val="A7C598"/>
          <w:lang w:val="en-US"/>
        </w:rPr>
        <w:t>6</w:t>
      </w:r>
      <w:r w:rsidRPr="00B230FB">
        <w:rPr>
          <w:rFonts w:ascii="Menlo" w:hAnsi="Menlo" w:cs="Menlo"/>
          <w:color w:val="CACACA"/>
          <w:lang w:val="en-US"/>
        </w:rPr>
        <w:t>))</w:t>
      </w:r>
    </w:p>
    <w:p w14:paraId="0A22050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freqs_hz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amp_fir_meas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C27E65"/>
          <w:lang w:val="en-US"/>
        </w:rPr>
        <w:t>'b-'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"FIR (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)"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56284FB6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freqs_hz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H_fir_theory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C27E65"/>
          <w:lang w:val="en-US"/>
        </w:rPr>
        <w:t>'b--'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"FIR (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)"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386D55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freqs_hz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amp_iir_meas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C27E65"/>
          <w:lang w:val="en-US"/>
        </w:rPr>
        <w:t>'r-'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"IIR (</w:t>
      </w:r>
      <w:r>
        <w:rPr>
          <w:rFonts w:ascii="Menlo" w:hAnsi="Menlo" w:cs="Menlo"/>
          <w:color w:val="C27E65"/>
        </w:rPr>
        <w:t>эксперимент</w:t>
      </w:r>
      <w:r w:rsidRPr="00B230FB">
        <w:rPr>
          <w:rFonts w:ascii="Menlo" w:hAnsi="Menlo" w:cs="Menlo"/>
          <w:color w:val="C27E65"/>
          <w:lang w:val="en-US"/>
        </w:rPr>
        <w:t>)"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46B3CE8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proofErr w:type="spellStart"/>
      <w:r w:rsidRPr="00B230FB">
        <w:rPr>
          <w:rFonts w:ascii="Menlo" w:hAnsi="Menlo" w:cs="Menlo"/>
          <w:color w:val="8CD3FE"/>
          <w:lang w:val="en-US"/>
        </w:rPr>
        <w:t>freqs_hz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H_iir_theory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C27E65"/>
          <w:lang w:val="en-US"/>
        </w:rPr>
        <w:t>'r--'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label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"IIR (</w:t>
      </w:r>
      <w:r>
        <w:rPr>
          <w:rFonts w:ascii="Menlo" w:hAnsi="Menlo" w:cs="Menlo"/>
          <w:color w:val="C27E65"/>
        </w:rPr>
        <w:t>теория</w:t>
      </w:r>
      <w:r w:rsidRPr="00B230FB">
        <w:rPr>
          <w:rFonts w:ascii="Menlo" w:hAnsi="Menlo" w:cs="Menlo"/>
          <w:color w:val="C27E65"/>
          <w:lang w:val="en-US"/>
        </w:rPr>
        <w:t>)"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7B074CBC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Частота</w:t>
      </w:r>
      <w:r w:rsidRPr="00B230FB">
        <w:rPr>
          <w:rFonts w:ascii="Menlo" w:hAnsi="Menlo" w:cs="Menlo"/>
          <w:color w:val="C27E65"/>
          <w:lang w:val="en-US"/>
        </w:rPr>
        <w:t xml:space="preserve">, </w:t>
      </w:r>
      <w:r>
        <w:rPr>
          <w:rFonts w:ascii="Menlo" w:hAnsi="Menlo" w:cs="Menlo"/>
          <w:color w:val="C27E65"/>
        </w:rPr>
        <w:t>Гц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6217C8DF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ylabel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Амплитуда</w:t>
      </w:r>
      <w:r w:rsidRPr="00B230FB">
        <w:rPr>
          <w:rFonts w:ascii="Menlo" w:hAnsi="Menlo" w:cs="Menlo"/>
          <w:color w:val="C27E65"/>
          <w:lang w:val="en-US"/>
        </w:rPr>
        <w:t>"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4582078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>
        <w:rPr>
          <w:rFonts w:ascii="Menlo" w:hAnsi="Menlo" w:cs="Menlo"/>
          <w:color w:val="43C0A0"/>
        </w:rPr>
        <w:t>plt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title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C27E65"/>
        </w:rPr>
        <w:t xml:space="preserve">"АЧХ фильтров (эксперимент </w:t>
      </w:r>
      <w:proofErr w:type="spellStart"/>
      <w:r>
        <w:rPr>
          <w:rFonts w:ascii="Menlo" w:hAnsi="Menlo" w:cs="Menlo"/>
          <w:color w:val="C27E65"/>
        </w:rPr>
        <w:t>vs</w:t>
      </w:r>
      <w:proofErr w:type="spellEnd"/>
      <w:r>
        <w:rPr>
          <w:rFonts w:ascii="Menlo" w:hAnsi="Menlo" w:cs="Menlo"/>
          <w:color w:val="C27E65"/>
        </w:rPr>
        <w:t xml:space="preserve"> теория)"</w:t>
      </w:r>
      <w:r>
        <w:rPr>
          <w:rFonts w:ascii="Menlo" w:hAnsi="Menlo" w:cs="Menlo"/>
          <w:color w:val="CACACA"/>
        </w:rPr>
        <w:t>)</w:t>
      </w:r>
    </w:p>
    <w:p w14:paraId="28678AD4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2745B71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grid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</w:t>
      </w:r>
      <w:r w:rsidRPr="00B230FB">
        <w:rPr>
          <w:rFonts w:ascii="Menlo" w:hAnsi="Menlo" w:cs="Menlo"/>
          <w:color w:val="42B3FF"/>
          <w:lang w:val="en-US"/>
        </w:rPr>
        <w:t>True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B230FB">
        <w:rPr>
          <w:rFonts w:ascii="Menlo" w:hAnsi="Menlo" w:cs="Menlo"/>
          <w:color w:val="8CD3FE"/>
          <w:lang w:val="en-US"/>
        </w:rPr>
        <w:t>linestyle</w:t>
      </w:r>
      <w:proofErr w:type="spellEnd"/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C27E65"/>
          <w:lang w:val="en-US"/>
        </w:rPr>
        <w:t>":"</w:t>
      </w:r>
      <w:r w:rsidRPr="00B230FB">
        <w:rPr>
          <w:rFonts w:ascii="Menlo" w:hAnsi="Menlo" w:cs="Menlo"/>
          <w:color w:val="CACACA"/>
          <w:lang w:val="en-US"/>
        </w:rPr>
        <w:t xml:space="preserve">, </w:t>
      </w:r>
      <w:r w:rsidRPr="00B230FB">
        <w:rPr>
          <w:rFonts w:ascii="Menlo" w:hAnsi="Menlo" w:cs="Menlo"/>
          <w:color w:val="8CD3FE"/>
          <w:lang w:val="en-US"/>
        </w:rPr>
        <w:t>alpha</w:t>
      </w:r>
      <w:r w:rsidRPr="00B230FB">
        <w:rPr>
          <w:rFonts w:ascii="Menlo" w:hAnsi="Menlo" w:cs="Menlo"/>
          <w:color w:val="CACACA"/>
          <w:lang w:val="en-US"/>
        </w:rPr>
        <w:t>=</w:t>
      </w:r>
      <w:r w:rsidRPr="00B230FB">
        <w:rPr>
          <w:rFonts w:ascii="Menlo" w:hAnsi="Menlo" w:cs="Menlo"/>
          <w:color w:val="A7C598"/>
          <w:lang w:val="en-US"/>
        </w:rPr>
        <w:t>0.6</w:t>
      </w:r>
      <w:r w:rsidRPr="00B230FB">
        <w:rPr>
          <w:rFonts w:ascii="Menlo" w:hAnsi="Menlo" w:cs="Menlo"/>
          <w:color w:val="CACACA"/>
          <w:lang w:val="en-US"/>
        </w:rPr>
        <w:t>)</w:t>
      </w:r>
    </w:p>
    <w:p w14:paraId="388EB40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tight</w:t>
      </w:r>
      <w:proofErr w:type="gramEnd"/>
      <w:r w:rsidRPr="00B230FB">
        <w:rPr>
          <w:rFonts w:ascii="Menlo" w:hAnsi="Menlo" w:cs="Menlo"/>
          <w:color w:val="D4D69A"/>
          <w:lang w:val="en-US"/>
        </w:rPr>
        <w:t>_layout</w:t>
      </w:r>
      <w:proofErr w:type="spellEnd"/>
      <w:r w:rsidRPr="00B230FB">
        <w:rPr>
          <w:rFonts w:ascii="Menlo" w:hAnsi="Menlo" w:cs="Menlo"/>
          <w:color w:val="CACACA"/>
          <w:lang w:val="en-US"/>
        </w:rPr>
        <w:t>()</w:t>
      </w:r>
    </w:p>
    <w:p w14:paraId="559DE209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plt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D4D69A"/>
          <w:lang w:val="en-US"/>
        </w:rPr>
        <w:t>show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>()</w:t>
      </w:r>
    </w:p>
    <w:p w14:paraId="24F55D85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73D186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numpy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43C0A0"/>
          <w:lang w:val="en-US"/>
        </w:rPr>
        <w:t>np</w:t>
      </w:r>
    </w:p>
    <w:p w14:paraId="2DDEA49A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B230FB">
        <w:rPr>
          <w:rFonts w:ascii="Menlo" w:hAnsi="Menlo" w:cs="Menlo"/>
          <w:color w:val="43C0A0"/>
          <w:lang w:val="en-US"/>
        </w:rPr>
        <w:t>matplotlib</w:t>
      </w:r>
      <w:r w:rsidRPr="00B230FB">
        <w:rPr>
          <w:rFonts w:ascii="Menlo" w:hAnsi="Menlo" w:cs="Menlo"/>
          <w:color w:val="CACACA"/>
          <w:lang w:val="en-US"/>
        </w:rPr>
        <w:t>.</w:t>
      </w:r>
      <w:r w:rsidRPr="00B230FB">
        <w:rPr>
          <w:rFonts w:ascii="Menlo" w:hAnsi="Menlo" w:cs="Menlo"/>
          <w:color w:val="43C0A0"/>
          <w:lang w:val="en-US"/>
        </w:rPr>
        <w:t>pyplot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as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43C0A0"/>
          <w:lang w:val="en-US"/>
        </w:rPr>
        <w:t>plt</w:t>
      </w:r>
      <w:proofErr w:type="spellEnd"/>
    </w:p>
    <w:p w14:paraId="515D78B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B76FB3"/>
          <w:lang w:val="en-US"/>
        </w:rPr>
        <w:t>from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proofErr w:type="gramStart"/>
      <w:r w:rsidRPr="00B230FB">
        <w:rPr>
          <w:rFonts w:ascii="Menlo" w:hAnsi="Menlo" w:cs="Menlo"/>
          <w:color w:val="CACACA"/>
          <w:lang w:val="en-US"/>
        </w:rPr>
        <w:t>scipy.signal</w:t>
      </w:r>
      <w:proofErr w:type="spellEnd"/>
      <w:proofErr w:type="gramEnd"/>
      <w:r w:rsidRPr="00B230FB">
        <w:rPr>
          <w:rFonts w:ascii="Menlo" w:hAnsi="Menlo" w:cs="Menlo"/>
          <w:color w:val="CACACA"/>
          <w:lang w:val="en-US"/>
        </w:rPr>
        <w:t xml:space="preserve"> </w:t>
      </w:r>
      <w:r w:rsidRPr="00B230FB">
        <w:rPr>
          <w:rFonts w:ascii="Menlo" w:hAnsi="Menlo" w:cs="Menlo"/>
          <w:color w:val="B76FB3"/>
          <w:lang w:val="en-US"/>
        </w:rPr>
        <w:t>import</w:t>
      </w:r>
      <w:r w:rsidRPr="00B230FB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B230FB">
        <w:rPr>
          <w:rFonts w:ascii="Menlo" w:hAnsi="Menlo" w:cs="Menlo"/>
          <w:color w:val="CACACA"/>
          <w:lang w:val="en-US"/>
        </w:rPr>
        <w:t>freqz</w:t>
      </w:r>
      <w:proofErr w:type="spellEnd"/>
    </w:p>
    <w:p w14:paraId="09ECFD5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3BFCBEB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параметры</w:t>
      </w:r>
    </w:p>
    <w:p w14:paraId="4FFEE3FE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B230FB">
        <w:rPr>
          <w:rFonts w:ascii="Menlo" w:hAnsi="Menlo" w:cs="Menlo"/>
          <w:color w:val="8CD3FE"/>
          <w:lang w:val="en-US"/>
        </w:rPr>
        <w:t>Fs</w:t>
      </w:r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A7C598"/>
          <w:lang w:val="en-US"/>
        </w:rPr>
        <w:t>1000</w:t>
      </w:r>
      <w:r w:rsidRPr="00B230FB">
        <w:rPr>
          <w:rFonts w:ascii="Menlo" w:hAnsi="Menlo" w:cs="Menlo"/>
          <w:color w:val="CACACA"/>
          <w:lang w:val="en-US"/>
        </w:rPr>
        <w:t xml:space="preserve">          </w:t>
      </w:r>
    </w:p>
    <w:p w14:paraId="007D5727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N_per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A7C598"/>
          <w:lang w:val="en-US"/>
        </w:rPr>
        <w:t>2048</w:t>
      </w:r>
      <w:r w:rsidRPr="00B230FB">
        <w:rPr>
          <w:rFonts w:ascii="Menlo" w:hAnsi="Menlo" w:cs="Menlo"/>
          <w:color w:val="CACACA"/>
          <w:lang w:val="en-US"/>
        </w:rPr>
        <w:t xml:space="preserve">       </w:t>
      </w:r>
    </w:p>
    <w:p w14:paraId="63851868" w14:textId="77777777" w:rsidR="00B230FB" w:rsidRP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B230FB">
        <w:rPr>
          <w:rFonts w:ascii="Menlo" w:hAnsi="Menlo" w:cs="Menlo"/>
          <w:color w:val="8CD3FE"/>
          <w:lang w:val="en-US"/>
        </w:rPr>
        <w:t>freqs_count</w:t>
      </w:r>
      <w:proofErr w:type="spellEnd"/>
      <w:r w:rsidRPr="00B230FB">
        <w:rPr>
          <w:rFonts w:ascii="Menlo" w:hAnsi="Menlo" w:cs="Menlo"/>
          <w:color w:val="CACACA"/>
          <w:lang w:val="en-US"/>
        </w:rPr>
        <w:t xml:space="preserve"> = </w:t>
      </w:r>
      <w:r w:rsidRPr="00B230FB">
        <w:rPr>
          <w:rFonts w:ascii="Menlo" w:hAnsi="Menlo" w:cs="Menlo"/>
          <w:color w:val="A7C598"/>
          <w:lang w:val="en-US"/>
        </w:rPr>
        <w:t>5</w:t>
      </w:r>
      <w:r w:rsidRPr="00B230FB">
        <w:rPr>
          <w:rFonts w:ascii="Menlo" w:hAnsi="Menlo" w:cs="Menlo"/>
          <w:color w:val="CACACA"/>
          <w:lang w:val="en-US"/>
        </w:rPr>
        <w:t xml:space="preserve">    </w:t>
      </w:r>
    </w:p>
    <w:p w14:paraId="04063231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8CD3FE"/>
        </w:rPr>
        <w:t>a</w:t>
      </w:r>
      <w:r>
        <w:rPr>
          <w:rFonts w:ascii="Menlo" w:hAnsi="Menlo" w:cs="Menlo"/>
          <w:color w:val="CACACA"/>
        </w:rPr>
        <w:t xml:space="preserve"> = </w:t>
      </w:r>
      <w:r>
        <w:rPr>
          <w:rFonts w:ascii="Menlo" w:hAnsi="Menlo" w:cs="Menlo"/>
          <w:color w:val="A7C598"/>
        </w:rPr>
        <w:t>0.5</w:t>
      </w:r>
      <w:r>
        <w:rPr>
          <w:rFonts w:ascii="Menlo" w:hAnsi="Menlo" w:cs="Menlo"/>
          <w:color w:val="CACACA"/>
        </w:rPr>
        <w:t xml:space="preserve">            </w:t>
      </w:r>
    </w:p>
    <w:p w14:paraId="7CC029A9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730B2A82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частоты (рад/отсчет и Гц)</w:t>
      </w:r>
    </w:p>
    <w:p w14:paraId="0E6AAFA5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omega</w:t>
      </w:r>
      <w:proofErr w:type="spellEnd"/>
      <w:r>
        <w:rPr>
          <w:rFonts w:ascii="Menlo" w:hAnsi="Menlo" w:cs="Menlo"/>
          <w:color w:val="CACACA"/>
        </w:rPr>
        <w:t xml:space="preserve"> = </w:t>
      </w:r>
      <w:proofErr w:type="spellStart"/>
      <w:proofErr w:type="gram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D4D69A"/>
        </w:rPr>
        <w:t>linspace</w:t>
      </w:r>
      <w:proofErr w:type="spellEnd"/>
      <w:proofErr w:type="gramEnd"/>
      <w:r>
        <w:rPr>
          <w:rFonts w:ascii="Menlo" w:hAnsi="Menlo" w:cs="Menlo"/>
          <w:color w:val="CACACA"/>
        </w:rPr>
        <w:t>(</w:t>
      </w:r>
      <w:r>
        <w:rPr>
          <w:rFonts w:ascii="Menlo" w:hAnsi="Menlo" w:cs="Menlo"/>
          <w:color w:val="A7C598"/>
        </w:rPr>
        <w:t>0.1</w:t>
      </w:r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43C0A0"/>
        </w:rPr>
        <w:t>np</w:t>
      </w:r>
      <w:r>
        <w:rPr>
          <w:rFonts w:ascii="Menlo" w:hAnsi="Menlo" w:cs="Menlo"/>
          <w:color w:val="CACACA"/>
        </w:rPr>
        <w:t>.</w:t>
      </w:r>
      <w:r>
        <w:rPr>
          <w:rFonts w:ascii="Menlo" w:hAnsi="Menlo" w:cs="Menlo"/>
          <w:color w:val="8CD3FE"/>
        </w:rPr>
        <w:t>pi</w:t>
      </w:r>
      <w:proofErr w:type="spellEnd"/>
      <w:r>
        <w:rPr>
          <w:rFonts w:ascii="Menlo" w:hAnsi="Menlo" w:cs="Menlo"/>
          <w:color w:val="CACACA"/>
        </w:rPr>
        <w:t xml:space="preserve">, </w:t>
      </w:r>
      <w:proofErr w:type="spellStart"/>
      <w:r>
        <w:rPr>
          <w:rFonts w:ascii="Menlo" w:hAnsi="Menlo" w:cs="Menlo"/>
          <w:color w:val="8CD3FE"/>
        </w:rPr>
        <w:t>freqs_count</w:t>
      </w:r>
      <w:proofErr w:type="spellEnd"/>
      <w:r>
        <w:rPr>
          <w:rFonts w:ascii="Menlo" w:hAnsi="Menlo" w:cs="Menlo"/>
          <w:color w:val="CACACA"/>
        </w:rPr>
        <w:t xml:space="preserve">)   </w:t>
      </w:r>
      <w:r>
        <w:rPr>
          <w:rFonts w:ascii="Menlo" w:hAnsi="Menlo" w:cs="Menlo"/>
          <w:color w:val="598A43"/>
        </w:rPr>
        <w:t># не начинаем с 0, иначе будет константа</w:t>
      </w:r>
    </w:p>
    <w:p w14:paraId="2DE10E81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freqs_hz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r w:rsidRPr="00757F17">
        <w:rPr>
          <w:rFonts w:ascii="Menlo" w:hAnsi="Menlo" w:cs="Menlo"/>
          <w:color w:val="8CD3FE"/>
          <w:lang w:val="en-US"/>
        </w:rPr>
        <w:t>omega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D4D69A"/>
          <w:lang w:val="en-US"/>
        </w:rPr>
        <w:t>*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Fs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D4D69A"/>
          <w:lang w:val="en-US"/>
        </w:rPr>
        <w:t>/</w:t>
      </w:r>
      <w:r w:rsidRPr="00757F17">
        <w:rPr>
          <w:rFonts w:ascii="Menlo" w:hAnsi="Menlo" w:cs="Menlo"/>
          <w:color w:val="CACACA"/>
          <w:lang w:val="en-US"/>
        </w:rPr>
        <w:t xml:space="preserve"> (</w:t>
      </w:r>
      <w:r w:rsidRPr="00757F17">
        <w:rPr>
          <w:rFonts w:ascii="Menlo" w:hAnsi="Menlo" w:cs="Menlo"/>
          <w:color w:val="A7C598"/>
          <w:lang w:val="en-US"/>
        </w:rPr>
        <w:t>2</w:t>
      </w:r>
      <w:r w:rsidRPr="00757F17">
        <w:rPr>
          <w:rFonts w:ascii="Menlo" w:hAnsi="Menlo" w:cs="Menlo"/>
          <w:color w:val="CACACA"/>
          <w:lang w:val="en-US"/>
        </w:rPr>
        <w:t>*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pi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2DF6423B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5B57A35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8CD3FE"/>
          <w:lang w:val="en-US"/>
        </w:rPr>
        <w:t>n</w:t>
      </w:r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arange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N_per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4C21BBCF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52EDC6D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signals</w:t>
      </w:r>
      <w:proofErr w:type="spellEnd"/>
      <w:r>
        <w:rPr>
          <w:rFonts w:ascii="Menlo" w:hAnsi="Menlo" w:cs="Menlo"/>
          <w:color w:val="CACACA"/>
        </w:rPr>
        <w:t xml:space="preserve"> = []</w:t>
      </w:r>
    </w:p>
    <w:p w14:paraId="31CB0E7A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firs</w:t>
      </w:r>
      <w:proofErr w:type="spellEnd"/>
      <w:r>
        <w:rPr>
          <w:rFonts w:ascii="Menlo" w:hAnsi="Menlo" w:cs="Menlo"/>
          <w:color w:val="CACACA"/>
        </w:rPr>
        <w:t xml:space="preserve"> = []</w:t>
      </w:r>
    </w:p>
    <w:p w14:paraId="55F71FBB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r>
        <w:rPr>
          <w:rFonts w:ascii="Menlo" w:hAnsi="Menlo" w:cs="Menlo"/>
          <w:color w:val="8CD3FE"/>
        </w:rPr>
        <w:t>iirs</w:t>
      </w:r>
      <w:proofErr w:type="spellEnd"/>
      <w:r>
        <w:rPr>
          <w:rFonts w:ascii="Menlo" w:hAnsi="Menlo" w:cs="Menlo"/>
          <w:color w:val="CACACA"/>
        </w:rPr>
        <w:t xml:space="preserve"> = []</w:t>
      </w:r>
    </w:p>
    <w:p w14:paraId="048938BB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</w:p>
    <w:p w14:paraId="1F5211B6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формирование сигналов и фильтрация</w:t>
      </w:r>
    </w:p>
    <w:p w14:paraId="2A7E3A4D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B76FB3"/>
          <w:lang w:val="en-US"/>
        </w:rPr>
        <w:t>for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proofErr w:type="spellStart"/>
      <w:r w:rsidRPr="00757F17">
        <w:rPr>
          <w:rFonts w:ascii="Menlo" w:hAnsi="Menlo" w:cs="Menlo"/>
          <w:color w:val="8CD3FE"/>
          <w:lang w:val="en-US"/>
        </w:rPr>
        <w:t>i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B76FB3"/>
          <w:lang w:val="en-US"/>
        </w:rPr>
        <w:t>in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43C0A0"/>
          <w:lang w:val="en-US"/>
        </w:rPr>
        <w:t>enumerate</w:t>
      </w:r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omega</w:t>
      </w:r>
      <w:r w:rsidRPr="00757F17">
        <w:rPr>
          <w:rFonts w:ascii="Menlo" w:hAnsi="Menlo" w:cs="Menlo"/>
          <w:color w:val="CACACA"/>
          <w:lang w:val="en-US"/>
        </w:rPr>
        <w:t>):</w:t>
      </w:r>
    </w:p>
    <w:p w14:paraId="478F64E1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sin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proofErr w:type="gramEnd"/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D4D69A"/>
          <w:lang w:val="en-US"/>
        </w:rPr>
        <w:t>*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n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631DDB7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proofErr w:type="gramStart"/>
      <w:r w:rsidRPr="00757F17">
        <w:rPr>
          <w:rFonts w:ascii="Menlo" w:hAnsi="Menlo" w:cs="Menlo"/>
          <w:color w:val="8CD3FE"/>
          <w:lang w:val="en-US"/>
        </w:rPr>
        <w:t>signals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0B7921E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1163AD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r w:rsidRPr="00757F17">
        <w:rPr>
          <w:rFonts w:ascii="Menlo" w:hAnsi="Menlo" w:cs="Menlo"/>
          <w:color w:val="598A43"/>
          <w:lang w:val="en-US"/>
        </w:rPr>
        <w:t># FIR: y[n] = (x[n]+x[n-1])/2</w:t>
      </w:r>
    </w:p>
    <w:p w14:paraId="0CDC0C1F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757F17">
        <w:rPr>
          <w:rFonts w:ascii="Menlo" w:hAnsi="Menlo" w:cs="Menlo"/>
          <w:color w:val="8CD3FE"/>
          <w:lang w:val="en-US"/>
        </w:rPr>
        <w:t>y_fir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N_per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70C9B5B5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757F17">
        <w:rPr>
          <w:rFonts w:ascii="Menlo" w:hAnsi="Menlo" w:cs="Menlo"/>
          <w:color w:val="B76FB3"/>
          <w:lang w:val="en-US"/>
        </w:rPr>
        <w:t>for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k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B76FB3"/>
          <w:lang w:val="en-US"/>
        </w:rPr>
        <w:t>in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43C0A0"/>
          <w:lang w:val="en-US"/>
        </w:rPr>
        <w:t>range</w:t>
      </w:r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N_per</w:t>
      </w:r>
      <w:proofErr w:type="spellEnd"/>
      <w:r w:rsidRPr="00757F17">
        <w:rPr>
          <w:rFonts w:ascii="Menlo" w:hAnsi="Menlo" w:cs="Menlo"/>
          <w:color w:val="CACACA"/>
          <w:lang w:val="en-US"/>
        </w:rPr>
        <w:t>):</w:t>
      </w:r>
    </w:p>
    <w:p w14:paraId="054CE6A8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lastRenderedPageBreak/>
        <w:t xml:space="preserve">        </w:t>
      </w:r>
      <w:r w:rsidRPr="00757F17">
        <w:rPr>
          <w:rFonts w:ascii="Menlo" w:hAnsi="Menlo" w:cs="Menlo"/>
          <w:color w:val="8CD3FE"/>
          <w:lang w:val="en-US"/>
        </w:rPr>
        <w:t>xm1</w:t>
      </w:r>
      <w:r w:rsidRPr="00757F17">
        <w:rPr>
          <w:rFonts w:ascii="Menlo" w:hAnsi="Menlo" w:cs="Menlo"/>
          <w:color w:val="CACACA"/>
          <w:lang w:val="en-US"/>
        </w:rPr>
        <w:t xml:space="preserve"> = 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>-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 xml:space="preserve">] </w:t>
      </w:r>
      <w:r w:rsidRPr="00757F17">
        <w:rPr>
          <w:rFonts w:ascii="Menlo" w:hAnsi="Menlo" w:cs="Menlo"/>
          <w:color w:val="B76FB3"/>
          <w:lang w:val="en-US"/>
        </w:rPr>
        <w:t>if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>-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 xml:space="preserve"> &gt;= </w:t>
      </w:r>
      <w:r w:rsidRPr="00757F17">
        <w:rPr>
          <w:rFonts w:ascii="Menlo" w:hAnsi="Menlo" w:cs="Menlo"/>
          <w:color w:val="A7C598"/>
          <w:lang w:val="en-US"/>
        </w:rPr>
        <w:t>0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B76FB3"/>
          <w:lang w:val="en-US"/>
        </w:rPr>
        <w:t>else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A7C598"/>
          <w:lang w:val="en-US"/>
        </w:rPr>
        <w:t>0.0</w:t>
      </w:r>
    </w:p>
    <w:p w14:paraId="72395EEB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    </w:t>
      </w:r>
      <w:proofErr w:type="spellStart"/>
      <w:r w:rsidRPr="00757F17">
        <w:rPr>
          <w:rFonts w:ascii="Menlo" w:hAnsi="Menlo" w:cs="Menlo"/>
          <w:color w:val="8CD3FE"/>
          <w:lang w:val="en-US"/>
        </w:rPr>
        <w:t>y_fir</w:t>
      </w:r>
      <w:proofErr w:type="spellEnd"/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] = </w:t>
      </w:r>
      <w:r w:rsidRPr="00757F17">
        <w:rPr>
          <w:rFonts w:ascii="Menlo" w:hAnsi="Menlo" w:cs="Menlo"/>
          <w:color w:val="A7C598"/>
          <w:lang w:val="en-US"/>
        </w:rPr>
        <w:t>0.5</w:t>
      </w:r>
      <w:r w:rsidRPr="00757F17">
        <w:rPr>
          <w:rFonts w:ascii="Menlo" w:hAnsi="Menlo" w:cs="Menlo"/>
          <w:color w:val="CACACA"/>
          <w:lang w:val="en-US"/>
        </w:rPr>
        <w:t xml:space="preserve"> * (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] + </w:t>
      </w:r>
      <w:r w:rsidRPr="00757F17">
        <w:rPr>
          <w:rFonts w:ascii="Menlo" w:hAnsi="Menlo" w:cs="Menlo"/>
          <w:color w:val="8CD3FE"/>
          <w:lang w:val="en-US"/>
        </w:rPr>
        <w:t>xm1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1DFB5DCD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proofErr w:type="gramStart"/>
      <w:r w:rsidRPr="00757F17">
        <w:rPr>
          <w:rFonts w:ascii="Menlo" w:hAnsi="Menlo" w:cs="Menlo"/>
          <w:color w:val="8CD3FE"/>
          <w:lang w:val="en-US"/>
        </w:rPr>
        <w:t>firs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y_fir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4F4A41B0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EC6C9F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r w:rsidRPr="00757F17">
        <w:rPr>
          <w:rFonts w:ascii="Menlo" w:hAnsi="Menlo" w:cs="Menlo"/>
          <w:color w:val="598A43"/>
          <w:lang w:val="en-US"/>
        </w:rPr>
        <w:t># IIR: y[n] = x[n] + a*y[n-1]</w:t>
      </w:r>
    </w:p>
    <w:p w14:paraId="5B3ED81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757F17">
        <w:rPr>
          <w:rFonts w:ascii="Menlo" w:hAnsi="Menlo" w:cs="Menlo"/>
          <w:color w:val="8CD3FE"/>
          <w:lang w:val="en-US"/>
        </w:rPr>
        <w:t>y_iir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zeros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N_per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14F45EE5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r w:rsidRPr="00757F17">
        <w:rPr>
          <w:rFonts w:ascii="Menlo" w:hAnsi="Menlo" w:cs="Menlo"/>
          <w:color w:val="B76FB3"/>
          <w:lang w:val="en-US"/>
        </w:rPr>
        <w:t>for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k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B76FB3"/>
          <w:lang w:val="en-US"/>
        </w:rPr>
        <w:t>in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43C0A0"/>
          <w:lang w:val="en-US"/>
        </w:rPr>
        <w:t>range</w:t>
      </w:r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N_per</w:t>
      </w:r>
      <w:proofErr w:type="spellEnd"/>
      <w:r w:rsidRPr="00757F17">
        <w:rPr>
          <w:rFonts w:ascii="Menlo" w:hAnsi="Menlo" w:cs="Menlo"/>
          <w:color w:val="CACACA"/>
          <w:lang w:val="en-US"/>
        </w:rPr>
        <w:t>):</w:t>
      </w:r>
    </w:p>
    <w:p w14:paraId="7DE932AE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    </w:t>
      </w:r>
      <w:r w:rsidRPr="00757F17">
        <w:rPr>
          <w:rFonts w:ascii="Menlo" w:hAnsi="Menlo" w:cs="Menlo"/>
          <w:color w:val="B76FB3"/>
          <w:lang w:val="en-US"/>
        </w:rPr>
        <w:t>if</w:t>
      </w:r>
      <w:r w:rsidRPr="00757F17">
        <w:rPr>
          <w:rFonts w:ascii="Menlo" w:hAnsi="Menlo" w:cs="Menlo"/>
          <w:color w:val="CACACA"/>
          <w:lang w:val="en-US"/>
        </w:rPr>
        <w:t xml:space="preserve"> 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 == </w:t>
      </w:r>
      <w:r w:rsidRPr="00757F17">
        <w:rPr>
          <w:rFonts w:ascii="Menlo" w:hAnsi="Menlo" w:cs="Menlo"/>
          <w:color w:val="A7C598"/>
          <w:lang w:val="en-US"/>
        </w:rPr>
        <w:t>0</w:t>
      </w:r>
      <w:r w:rsidRPr="00757F17">
        <w:rPr>
          <w:rFonts w:ascii="Menlo" w:hAnsi="Menlo" w:cs="Menlo"/>
          <w:color w:val="CACACA"/>
          <w:lang w:val="en-US"/>
        </w:rPr>
        <w:t>:</w:t>
      </w:r>
    </w:p>
    <w:p w14:paraId="764A45F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757F17">
        <w:rPr>
          <w:rFonts w:ascii="Menlo" w:hAnsi="Menlo" w:cs="Menlo"/>
          <w:color w:val="8CD3FE"/>
          <w:lang w:val="en-US"/>
        </w:rPr>
        <w:t>y_iir</w:t>
      </w:r>
      <w:proofErr w:type="spellEnd"/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] = 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1A6A8E8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    </w:t>
      </w:r>
      <w:r w:rsidRPr="00757F17">
        <w:rPr>
          <w:rFonts w:ascii="Menlo" w:hAnsi="Menlo" w:cs="Menlo"/>
          <w:color w:val="B76FB3"/>
          <w:lang w:val="en-US"/>
        </w:rPr>
        <w:t>else</w:t>
      </w:r>
      <w:r w:rsidRPr="00757F17">
        <w:rPr>
          <w:rFonts w:ascii="Menlo" w:hAnsi="Menlo" w:cs="Menlo"/>
          <w:color w:val="CACACA"/>
          <w:lang w:val="en-US"/>
        </w:rPr>
        <w:t>:</w:t>
      </w:r>
    </w:p>
    <w:p w14:paraId="04EA0E9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        </w:t>
      </w:r>
      <w:proofErr w:type="spellStart"/>
      <w:r w:rsidRPr="00757F17">
        <w:rPr>
          <w:rFonts w:ascii="Menlo" w:hAnsi="Menlo" w:cs="Menlo"/>
          <w:color w:val="8CD3FE"/>
          <w:lang w:val="en-US"/>
        </w:rPr>
        <w:t>y_iir</w:t>
      </w:r>
      <w:proofErr w:type="spellEnd"/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] = </w:t>
      </w:r>
      <w:r w:rsidRPr="00757F17">
        <w:rPr>
          <w:rFonts w:ascii="Menlo" w:hAnsi="Menlo" w:cs="Menlo"/>
          <w:color w:val="8CD3FE"/>
          <w:lang w:val="en-US"/>
        </w:rPr>
        <w:t>x</w:t>
      </w:r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 xml:space="preserve">] + </w:t>
      </w:r>
      <w:r w:rsidRPr="00757F17">
        <w:rPr>
          <w:rFonts w:ascii="Menlo" w:hAnsi="Menlo" w:cs="Menlo"/>
          <w:color w:val="8CD3FE"/>
          <w:lang w:val="en-US"/>
        </w:rPr>
        <w:t>a</w:t>
      </w:r>
      <w:r w:rsidRPr="00757F17">
        <w:rPr>
          <w:rFonts w:ascii="Menlo" w:hAnsi="Menlo" w:cs="Menlo"/>
          <w:color w:val="CACACA"/>
          <w:lang w:val="en-US"/>
        </w:rPr>
        <w:t>*</w:t>
      </w:r>
      <w:proofErr w:type="spellStart"/>
      <w:r w:rsidRPr="00757F17">
        <w:rPr>
          <w:rFonts w:ascii="Menlo" w:hAnsi="Menlo" w:cs="Menlo"/>
          <w:color w:val="8CD3FE"/>
          <w:lang w:val="en-US"/>
        </w:rPr>
        <w:t>y_iir</w:t>
      </w:r>
      <w:proofErr w:type="spellEnd"/>
      <w:r w:rsidRPr="00757F17">
        <w:rPr>
          <w:rFonts w:ascii="Menlo" w:hAnsi="Menlo" w:cs="Menlo"/>
          <w:color w:val="CACACA"/>
          <w:lang w:val="en-US"/>
        </w:rPr>
        <w:t>[</w:t>
      </w:r>
      <w:r w:rsidRPr="00757F17">
        <w:rPr>
          <w:rFonts w:ascii="Menlo" w:hAnsi="Menlo" w:cs="Menlo"/>
          <w:color w:val="8CD3FE"/>
          <w:lang w:val="en-US"/>
        </w:rPr>
        <w:t>k</w:t>
      </w:r>
      <w:r w:rsidRPr="00757F17">
        <w:rPr>
          <w:rFonts w:ascii="Menlo" w:hAnsi="Menlo" w:cs="Menlo"/>
          <w:color w:val="CACACA"/>
          <w:lang w:val="en-US"/>
        </w:rPr>
        <w:t>-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223E3F8D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CACACA"/>
          <w:lang w:val="en-US"/>
        </w:rPr>
        <w:t xml:space="preserve">    </w:t>
      </w:r>
      <w:proofErr w:type="spellStart"/>
      <w:proofErr w:type="gramStart"/>
      <w:r w:rsidRPr="00757F17">
        <w:rPr>
          <w:rFonts w:ascii="Menlo" w:hAnsi="Menlo" w:cs="Menlo"/>
          <w:color w:val="8CD3FE"/>
          <w:lang w:val="en-US"/>
        </w:rPr>
        <w:t>iirs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append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y_iir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4918BA65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54B39B0B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94FD37C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b_fir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[</w:t>
      </w:r>
      <w:r w:rsidRPr="00757F17">
        <w:rPr>
          <w:rFonts w:ascii="Menlo" w:hAnsi="Menlo" w:cs="Menlo"/>
          <w:color w:val="A7C598"/>
          <w:lang w:val="en-US"/>
        </w:rPr>
        <w:t>0.5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A7C598"/>
          <w:lang w:val="en-US"/>
        </w:rPr>
        <w:t>0.5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5670F165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a_fir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[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45E9961E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2D30E25A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b_iir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[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47686E49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a_iir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[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>, -</w:t>
      </w:r>
      <w:r w:rsidRPr="00757F17">
        <w:rPr>
          <w:rFonts w:ascii="Menlo" w:hAnsi="Menlo" w:cs="Menlo"/>
          <w:color w:val="8CD3FE"/>
          <w:lang w:val="en-US"/>
        </w:rPr>
        <w:t>a</w:t>
      </w:r>
      <w:r w:rsidRPr="00757F17">
        <w:rPr>
          <w:rFonts w:ascii="Menlo" w:hAnsi="Menlo" w:cs="Menlo"/>
          <w:color w:val="CACACA"/>
          <w:lang w:val="en-US"/>
        </w:rPr>
        <w:t>]</w:t>
      </w:r>
    </w:p>
    <w:p w14:paraId="0C5BCD53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8E0A4B9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 xml:space="preserve"># Частотный отклик (вернёт </w:t>
      </w:r>
      <w:proofErr w:type="spellStart"/>
      <w:r>
        <w:rPr>
          <w:rFonts w:ascii="Menlo" w:hAnsi="Menlo" w:cs="Menlo"/>
          <w:color w:val="598A43"/>
        </w:rPr>
        <w:t>omega</w:t>
      </w:r>
      <w:proofErr w:type="spellEnd"/>
      <w:r>
        <w:rPr>
          <w:rFonts w:ascii="Menlo" w:hAnsi="Menlo" w:cs="Menlo"/>
          <w:color w:val="598A43"/>
        </w:rPr>
        <w:t xml:space="preserve"> в радиан/сэмпл, т.е. [0, </w:t>
      </w:r>
      <w:proofErr w:type="spellStart"/>
      <w:r>
        <w:rPr>
          <w:rFonts w:ascii="Menlo" w:hAnsi="Menlo" w:cs="Menlo"/>
          <w:color w:val="598A43"/>
        </w:rPr>
        <w:t>pi</w:t>
      </w:r>
      <w:proofErr w:type="spellEnd"/>
      <w:r>
        <w:rPr>
          <w:rFonts w:ascii="Menlo" w:hAnsi="Menlo" w:cs="Menlo"/>
          <w:color w:val="598A43"/>
        </w:rPr>
        <w:t>])</w:t>
      </w:r>
    </w:p>
    <w:p w14:paraId="1D1C1032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h_fir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CACACA"/>
          <w:lang w:val="en-US"/>
        </w:rPr>
        <w:t>freqz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proofErr w:type="gramEnd"/>
      <w:r w:rsidRPr="00757F17">
        <w:rPr>
          <w:rFonts w:ascii="Menlo" w:hAnsi="Menlo" w:cs="Menlo"/>
          <w:color w:val="8CD3FE"/>
          <w:lang w:val="en-US"/>
        </w:rPr>
        <w:t>b_fir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a_fir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worN</w:t>
      </w:r>
      <w:proofErr w:type="spellEnd"/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A7C598"/>
          <w:lang w:val="en-US"/>
        </w:rPr>
        <w:t>2048</w:t>
      </w:r>
      <w:r w:rsidRPr="00757F17">
        <w:rPr>
          <w:rFonts w:ascii="Menlo" w:hAnsi="Menlo" w:cs="Menlo"/>
          <w:color w:val="CACACA"/>
          <w:lang w:val="en-US"/>
        </w:rPr>
        <w:t xml:space="preserve">)   </w:t>
      </w:r>
      <w:r w:rsidRPr="00757F17">
        <w:rPr>
          <w:rFonts w:ascii="Menlo" w:hAnsi="Menlo" w:cs="Menlo"/>
          <w:color w:val="598A43"/>
          <w:lang w:val="en-US"/>
        </w:rPr>
        <w:t xml:space="preserve"># w — </w:t>
      </w:r>
      <w:r>
        <w:rPr>
          <w:rFonts w:ascii="Menlo" w:hAnsi="Menlo" w:cs="Menlo"/>
          <w:color w:val="598A43"/>
        </w:rPr>
        <w:t>рад</w:t>
      </w:r>
      <w:r w:rsidRPr="00757F17">
        <w:rPr>
          <w:rFonts w:ascii="Menlo" w:hAnsi="Menlo" w:cs="Menlo"/>
          <w:color w:val="598A43"/>
          <w:lang w:val="en-US"/>
        </w:rPr>
        <w:t>/</w:t>
      </w:r>
      <w:r>
        <w:rPr>
          <w:rFonts w:ascii="Menlo" w:hAnsi="Menlo" w:cs="Menlo"/>
          <w:color w:val="598A43"/>
        </w:rPr>
        <w:t>сэмпл</w:t>
      </w:r>
    </w:p>
    <w:p w14:paraId="58A61079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8CD3FE"/>
          <w:lang w:val="en-US"/>
        </w:rPr>
        <w:t>_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h_iir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CACACA"/>
          <w:lang w:val="en-US"/>
        </w:rPr>
        <w:t>freqz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proofErr w:type="gramEnd"/>
      <w:r w:rsidRPr="00757F17">
        <w:rPr>
          <w:rFonts w:ascii="Menlo" w:hAnsi="Menlo" w:cs="Menlo"/>
          <w:color w:val="8CD3FE"/>
          <w:lang w:val="en-US"/>
        </w:rPr>
        <w:t>b_iir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a_iir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worN</w:t>
      </w:r>
      <w:proofErr w:type="spellEnd"/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A7C598"/>
          <w:lang w:val="en-US"/>
        </w:rPr>
        <w:t>2048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75D2E8A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3733D0FE" w14:textId="77777777" w:rsidR="00B230FB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r>
        <w:rPr>
          <w:rFonts w:ascii="Menlo" w:hAnsi="Menlo" w:cs="Menlo"/>
          <w:color w:val="598A43"/>
        </w:rPr>
        <w:t># Перевод частоты в Гц для осей</w:t>
      </w:r>
    </w:p>
    <w:p w14:paraId="59E56C0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freqs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 * </w:t>
      </w:r>
      <w:r w:rsidRPr="00757F17">
        <w:rPr>
          <w:rFonts w:ascii="Menlo" w:hAnsi="Menlo" w:cs="Menlo"/>
          <w:color w:val="8CD3FE"/>
          <w:lang w:val="en-US"/>
        </w:rPr>
        <w:t>Fs</w:t>
      </w:r>
      <w:r w:rsidRPr="00757F17">
        <w:rPr>
          <w:rFonts w:ascii="Menlo" w:hAnsi="Menlo" w:cs="Menlo"/>
          <w:color w:val="CACACA"/>
          <w:lang w:val="en-US"/>
        </w:rPr>
        <w:t xml:space="preserve"> / (</w:t>
      </w:r>
      <w:r w:rsidRPr="00757F17">
        <w:rPr>
          <w:rFonts w:ascii="Menlo" w:hAnsi="Menlo" w:cs="Menlo"/>
          <w:color w:val="A7C598"/>
          <w:lang w:val="en-US"/>
        </w:rPr>
        <w:t>2</w:t>
      </w:r>
      <w:r w:rsidRPr="00757F17">
        <w:rPr>
          <w:rFonts w:ascii="Menlo" w:hAnsi="Menlo" w:cs="Menlo"/>
          <w:color w:val="CACACA"/>
          <w:lang w:val="en-US"/>
        </w:rPr>
        <w:t>*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pi</w:t>
      </w:r>
      <w:proofErr w:type="spellEnd"/>
      <w:r w:rsidRPr="00757F17">
        <w:rPr>
          <w:rFonts w:ascii="Menlo" w:hAnsi="Menlo" w:cs="Menlo"/>
          <w:color w:val="CACACA"/>
          <w:lang w:val="en-US"/>
        </w:rPr>
        <w:t>)</w:t>
      </w:r>
    </w:p>
    <w:p w14:paraId="516E1485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716133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ФЧХ</w:t>
      </w:r>
      <w:r w:rsidRPr="00757F17">
        <w:rPr>
          <w:rFonts w:ascii="Menlo" w:hAnsi="Menlo" w:cs="Menlo"/>
          <w:color w:val="598A43"/>
          <w:lang w:val="en-US"/>
        </w:rPr>
        <w:t xml:space="preserve"> </w:t>
      </w:r>
      <w:r>
        <w:rPr>
          <w:rFonts w:ascii="Menlo" w:hAnsi="Menlo" w:cs="Menlo"/>
          <w:color w:val="598A43"/>
        </w:rPr>
        <w:t>от</w:t>
      </w:r>
      <w:r w:rsidRPr="00757F17">
        <w:rPr>
          <w:rFonts w:ascii="Menlo" w:hAnsi="Menlo" w:cs="Menlo"/>
          <w:color w:val="598A43"/>
          <w:lang w:val="en-US"/>
        </w:rPr>
        <w:t xml:space="preserve"> </w:t>
      </w:r>
      <w:proofErr w:type="spellStart"/>
      <w:r w:rsidRPr="00757F17">
        <w:rPr>
          <w:rFonts w:ascii="Menlo" w:hAnsi="Menlo" w:cs="Menlo"/>
          <w:color w:val="598A43"/>
          <w:lang w:val="en-US"/>
        </w:rPr>
        <w:t>freqz</w:t>
      </w:r>
      <w:proofErr w:type="spellEnd"/>
      <w:r w:rsidRPr="00757F17">
        <w:rPr>
          <w:rFonts w:ascii="Menlo" w:hAnsi="Menlo" w:cs="Menlo"/>
          <w:color w:val="598A43"/>
          <w:lang w:val="en-US"/>
        </w:rPr>
        <w:t xml:space="preserve"> (</w:t>
      </w:r>
      <w:r>
        <w:rPr>
          <w:rFonts w:ascii="Menlo" w:hAnsi="Menlo" w:cs="Menlo"/>
          <w:color w:val="598A43"/>
        </w:rPr>
        <w:t>распаковываем</w:t>
      </w:r>
      <w:r w:rsidRPr="00757F17">
        <w:rPr>
          <w:rFonts w:ascii="Menlo" w:hAnsi="Menlo" w:cs="Menlo"/>
          <w:color w:val="598A43"/>
          <w:lang w:val="en-US"/>
        </w:rPr>
        <w:t>)</w:t>
      </w:r>
    </w:p>
    <w:p w14:paraId="74EB600B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phi_fir_freqz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unwrap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angle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h_fir</w:t>
      </w:r>
      <w:proofErr w:type="spellEnd"/>
      <w:r w:rsidRPr="00757F17">
        <w:rPr>
          <w:rFonts w:ascii="Menlo" w:hAnsi="Menlo" w:cs="Menlo"/>
          <w:color w:val="CACACA"/>
          <w:lang w:val="en-US"/>
        </w:rPr>
        <w:t>))</w:t>
      </w:r>
    </w:p>
    <w:p w14:paraId="04D08202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phi_iir_freqz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unwrap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angle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h_iir</w:t>
      </w:r>
      <w:proofErr w:type="spellEnd"/>
      <w:r w:rsidRPr="00757F17">
        <w:rPr>
          <w:rFonts w:ascii="Menlo" w:hAnsi="Menlo" w:cs="Menlo"/>
          <w:color w:val="CACACA"/>
          <w:lang w:val="en-US"/>
        </w:rPr>
        <w:t>))</w:t>
      </w:r>
    </w:p>
    <w:p w14:paraId="4E182B8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04A47EA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CB59123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Для</w:t>
      </w:r>
      <w:r w:rsidRPr="00757F17">
        <w:rPr>
          <w:rFonts w:ascii="Menlo" w:hAnsi="Menlo" w:cs="Menlo"/>
          <w:color w:val="598A43"/>
          <w:lang w:val="en-US"/>
        </w:rPr>
        <w:t xml:space="preserve"> FIR: phi = atan2(</w:t>
      </w:r>
      <w:proofErr w:type="spellStart"/>
      <w:r w:rsidRPr="00757F17">
        <w:rPr>
          <w:rFonts w:ascii="Menlo" w:hAnsi="Menlo" w:cs="Menlo"/>
          <w:color w:val="598A43"/>
          <w:lang w:val="en-US"/>
        </w:rPr>
        <w:t>Imag</w:t>
      </w:r>
      <w:proofErr w:type="spellEnd"/>
      <w:r w:rsidRPr="00757F17">
        <w:rPr>
          <w:rFonts w:ascii="Menlo" w:hAnsi="Menlo" w:cs="Menlo"/>
          <w:color w:val="598A43"/>
          <w:lang w:val="en-US"/>
        </w:rPr>
        <w:t xml:space="preserve">, Real) </w:t>
      </w:r>
      <w:r>
        <w:rPr>
          <w:rFonts w:ascii="Menlo" w:hAnsi="Menlo" w:cs="Menlo"/>
          <w:color w:val="598A43"/>
        </w:rPr>
        <w:t>с</w:t>
      </w:r>
      <w:r w:rsidRPr="00757F17">
        <w:rPr>
          <w:rFonts w:ascii="Menlo" w:hAnsi="Menlo" w:cs="Menlo"/>
          <w:color w:val="598A43"/>
          <w:lang w:val="en-US"/>
        </w:rPr>
        <w:t xml:space="preserve"> Real = 0.5*(1+cos w), </w:t>
      </w:r>
      <w:proofErr w:type="spellStart"/>
      <w:r w:rsidRPr="00757F17">
        <w:rPr>
          <w:rFonts w:ascii="Menlo" w:hAnsi="Menlo" w:cs="Menlo"/>
          <w:color w:val="598A43"/>
          <w:lang w:val="en-US"/>
        </w:rPr>
        <w:t>Imag</w:t>
      </w:r>
      <w:proofErr w:type="spellEnd"/>
      <w:r w:rsidRPr="00757F17">
        <w:rPr>
          <w:rFonts w:ascii="Menlo" w:hAnsi="Menlo" w:cs="Menlo"/>
          <w:color w:val="598A43"/>
          <w:lang w:val="en-US"/>
        </w:rPr>
        <w:t xml:space="preserve"> = -0.5*sin w</w:t>
      </w:r>
    </w:p>
    <w:p w14:paraId="2C8D96E0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phi_fir_analytic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unwrap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arctan2</w:t>
      </w:r>
      <w:r w:rsidRPr="00757F17">
        <w:rPr>
          <w:rFonts w:ascii="Menlo" w:hAnsi="Menlo" w:cs="Menlo"/>
          <w:color w:val="CACACA"/>
          <w:lang w:val="en-US"/>
        </w:rPr>
        <w:t>(-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sin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), 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 xml:space="preserve"> + 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cos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>)))</w:t>
      </w:r>
    </w:p>
    <w:p w14:paraId="4EE1DAD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4994CD7C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6C9BD90C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r w:rsidRPr="00757F17">
        <w:rPr>
          <w:rFonts w:ascii="Menlo" w:hAnsi="Menlo" w:cs="Menlo"/>
          <w:color w:val="598A43"/>
          <w:lang w:val="en-US"/>
        </w:rPr>
        <w:t xml:space="preserve"># </w:t>
      </w:r>
      <w:r>
        <w:rPr>
          <w:rFonts w:ascii="Menlo" w:hAnsi="Menlo" w:cs="Menlo"/>
          <w:color w:val="598A43"/>
        </w:rPr>
        <w:t>Для</w:t>
      </w:r>
      <w:r w:rsidRPr="00757F17">
        <w:rPr>
          <w:rFonts w:ascii="Menlo" w:hAnsi="Menlo" w:cs="Menlo"/>
          <w:color w:val="598A43"/>
          <w:lang w:val="en-US"/>
        </w:rPr>
        <w:t xml:space="preserve"> IIR: phi = -atan2(a*sin w, 1 - a*cos w)</w:t>
      </w:r>
    </w:p>
    <w:p w14:paraId="31E29ABF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r w:rsidRPr="00757F17">
        <w:rPr>
          <w:rFonts w:ascii="Menlo" w:hAnsi="Menlo" w:cs="Menlo"/>
          <w:color w:val="8CD3FE"/>
          <w:lang w:val="en-US"/>
        </w:rPr>
        <w:t>phi_iir_analytic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 = </w:t>
      </w: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unwrap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(-</w:t>
      </w:r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arctan2</w:t>
      </w:r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a</w:t>
      </w:r>
      <w:r w:rsidRPr="00757F17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sin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 xml:space="preserve">), </w:t>
      </w:r>
      <w:r w:rsidRPr="00757F17">
        <w:rPr>
          <w:rFonts w:ascii="Menlo" w:hAnsi="Menlo" w:cs="Menlo"/>
          <w:color w:val="A7C598"/>
          <w:lang w:val="en-US"/>
        </w:rPr>
        <w:t>1</w:t>
      </w:r>
      <w:r w:rsidRPr="00757F17">
        <w:rPr>
          <w:rFonts w:ascii="Menlo" w:hAnsi="Menlo" w:cs="Menlo"/>
          <w:color w:val="CACACA"/>
          <w:lang w:val="en-US"/>
        </w:rPr>
        <w:t xml:space="preserve"> - </w:t>
      </w:r>
      <w:r w:rsidRPr="00757F17">
        <w:rPr>
          <w:rFonts w:ascii="Menlo" w:hAnsi="Menlo" w:cs="Menlo"/>
          <w:color w:val="8CD3FE"/>
          <w:lang w:val="en-US"/>
        </w:rPr>
        <w:t>a</w:t>
      </w:r>
      <w:r w:rsidRPr="00757F17">
        <w:rPr>
          <w:rFonts w:ascii="Menlo" w:hAnsi="Menlo" w:cs="Menlo"/>
          <w:color w:val="CACACA"/>
          <w:lang w:val="en-US"/>
        </w:rPr>
        <w:t xml:space="preserve"> * </w:t>
      </w:r>
      <w:proofErr w:type="spellStart"/>
      <w:r w:rsidRPr="00757F17">
        <w:rPr>
          <w:rFonts w:ascii="Menlo" w:hAnsi="Menlo" w:cs="Menlo"/>
          <w:color w:val="43C0A0"/>
          <w:lang w:val="en-US"/>
        </w:rPr>
        <w:t>np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8CD3FE"/>
          <w:lang w:val="en-US"/>
        </w:rPr>
        <w:t>cos</w:t>
      </w:r>
      <w:proofErr w:type="spell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8CD3FE"/>
          <w:lang w:val="en-US"/>
        </w:rPr>
        <w:t>w</w:t>
      </w:r>
      <w:r w:rsidRPr="00757F17">
        <w:rPr>
          <w:rFonts w:ascii="Menlo" w:hAnsi="Menlo" w:cs="Menlo"/>
          <w:color w:val="CACACA"/>
          <w:lang w:val="en-US"/>
        </w:rPr>
        <w:t>)))</w:t>
      </w:r>
    </w:p>
    <w:p w14:paraId="797512E2" w14:textId="7FCE31E6" w:rsidR="00B230FB" w:rsidRPr="001E27A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1B6260F7" w14:textId="77777777" w:rsidR="00B230FB" w:rsidRPr="001E27A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1E27A7">
        <w:rPr>
          <w:rFonts w:ascii="Menlo" w:hAnsi="Menlo" w:cs="Menlo"/>
          <w:color w:val="43C0A0"/>
          <w:lang w:val="en-US"/>
        </w:rPr>
        <w:t>plt</w:t>
      </w:r>
      <w:r w:rsidRPr="001E27A7">
        <w:rPr>
          <w:rFonts w:ascii="Menlo" w:hAnsi="Menlo" w:cs="Menlo"/>
          <w:color w:val="CACACA"/>
          <w:lang w:val="en-US"/>
        </w:rPr>
        <w:t>.</w:t>
      </w:r>
      <w:r w:rsidRPr="001E27A7">
        <w:rPr>
          <w:rFonts w:ascii="Menlo" w:hAnsi="Menlo" w:cs="Menlo"/>
          <w:color w:val="D4D69A"/>
          <w:lang w:val="en-US"/>
        </w:rPr>
        <w:t>figure</w:t>
      </w:r>
      <w:proofErr w:type="spellEnd"/>
      <w:proofErr w:type="gramEnd"/>
      <w:r w:rsidRPr="001E27A7">
        <w:rPr>
          <w:rFonts w:ascii="Menlo" w:hAnsi="Menlo" w:cs="Menlo"/>
          <w:color w:val="CACACA"/>
          <w:lang w:val="en-US"/>
        </w:rPr>
        <w:t>(</w:t>
      </w:r>
      <w:proofErr w:type="spellStart"/>
      <w:r w:rsidRPr="001E27A7">
        <w:rPr>
          <w:rFonts w:ascii="Menlo" w:hAnsi="Menlo" w:cs="Menlo"/>
          <w:color w:val="8CD3FE"/>
          <w:lang w:val="en-US"/>
        </w:rPr>
        <w:t>figsize</w:t>
      </w:r>
      <w:proofErr w:type="spellEnd"/>
      <w:r w:rsidRPr="001E27A7">
        <w:rPr>
          <w:rFonts w:ascii="Menlo" w:hAnsi="Menlo" w:cs="Menlo"/>
          <w:color w:val="CACACA"/>
          <w:lang w:val="en-US"/>
        </w:rPr>
        <w:t>=(</w:t>
      </w:r>
      <w:r w:rsidRPr="001E27A7">
        <w:rPr>
          <w:rFonts w:ascii="Menlo" w:hAnsi="Menlo" w:cs="Menlo"/>
          <w:color w:val="A7C598"/>
          <w:lang w:val="en-US"/>
        </w:rPr>
        <w:t>10</w:t>
      </w:r>
      <w:r w:rsidRPr="001E27A7">
        <w:rPr>
          <w:rFonts w:ascii="Menlo" w:hAnsi="Menlo" w:cs="Menlo"/>
          <w:color w:val="CACACA"/>
          <w:lang w:val="en-US"/>
        </w:rPr>
        <w:t>,</w:t>
      </w:r>
      <w:r w:rsidRPr="001E27A7">
        <w:rPr>
          <w:rFonts w:ascii="Menlo" w:hAnsi="Menlo" w:cs="Menlo"/>
          <w:color w:val="A7C598"/>
          <w:lang w:val="en-US"/>
        </w:rPr>
        <w:t>6</w:t>
      </w:r>
      <w:r w:rsidRPr="001E27A7">
        <w:rPr>
          <w:rFonts w:ascii="Menlo" w:hAnsi="Menlo" w:cs="Menlo"/>
          <w:color w:val="CACACA"/>
          <w:lang w:val="en-US"/>
        </w:rPr>
        <w:t>))</w:t>
      </w:r>
    </w:p>
    <w:p w14:paraId="282E96C2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freqs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phi_fir_freqz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label</w:t>
      </w:r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C27E65"/>
          <w:lang w:val="en-US"/>
        </w:rPr>
        <w:t xml:space="preserve">"FIR </w:t>
      </w:r>
      <w:proofErr w:type="spellStart"/>
      <w:r w:rsidRPr="00757F17">
        <w:rPr>
          <w:rFonts w:ascii="Menlo" w:hAnsi="Menlo" w:cs="Menlo"/>
          <w:color w:val="C27E65"/>
          <w:lang w:val="en-US"/>
        </w:rPr>
        <w:t>freqz</w:t>
      </w:r>
      <w:proofErr w:type="spellEnd"/>
      <w:r w:rsidRPr="00757F17">
        <w:rPr>
          <w:rFonts w:ascii="Menlo" w:hAnsi="Menlo" w:cs="Menlo"/>
          <w:color w:val="C27E65"/>
          <w:lang w:val="en-US"/>
        </w:rPr>
        <w:t xml:space="preserve"> (</w:t>
      </w:r>
      <w:proofErr w:type="spellStart"/>
      <w:r>
        <w:rPr>
          <w:rFonts w:ascii="Menlo" w:hAnsi="Menlo" w:cs="Menlo"/>
          <w:color w:val="C27E65"/>
        </w:rPr>
        <w:t>числ</w:t>
      </w:r>
      <w:proofErr w:type="spellEnd"/>
      <w:r w:rsidRPr="00757F17">
        <w:rPr>
          <w:rFonts w:ascii="Menlo" w:hAnsi="Menlo" w:cs="Menlo"/>
          <w:color w:val="C27E65"/>
          <w:lang w:val="en-US"/>
        </w:rPr>
        <w:t>.)"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1E5A5EB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freqs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phi_fir_analytic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C27E65"/>
          <w:lang w:val="en-US"/>
        </w:rPr>
        <w:t>'--'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label</w:t>
      </w:r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C27E65"/>
          <w:lang w:val="en-US"/>
        </w:rPr>
        <w:t xml:space="preserve">"FIR </w:t>
      </w:r>
      <w:proofErr w:type="spellStart"/>
      <w:r>
        <w:rPr>
          <w:rFonts w:ascii="Menlo" w:hAnsi="Menlo" w:cs="Menlo"/>
          <w:color w:val="C27E65"/>
        </w:rPr>
        <w:t>аналитич</w:t>
      </w:r>
      <w:proofErr w:type="spellEnd"/>
      <w:r w:rsidRPr="00757F17">
        <w:rPr>
          <w:rFonts w:ascii="Menlo" w:hAnsi="Menlo" w:cs="Menlo"/>
          <w:color w:val="C27E65"/>
          <w:lang w:val="en-US"/>
        </w:rPr>
        <w:t>. (-arctan)"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0BEFEB26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</w:p>
    <w:p w14:paraId="0E1CB66C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title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Сравнение</w:t>
      </w:r>
      <w:r w:rsidRPr="00757F17">
        <w:rPr>
          <w:rFonts w:ascii="Menlo" w:hAnsi="Menlo" w:cs="Menlo"/>
          <w:color w:val="C27E65"/>
          <w:lang w:val="en-US"/>
        </w:rPr>
        <w:t xml:space="preserve"> </w:t>
      </w:r>
      <w:r>
        <w:rPr>
          <w:rFonts w:ascii="Menlo" w:hAnsi="Menlo" w:cs="Menlo"/>
          <w:color w:val="C27E65"/>
        </w:rPr>
        <w:t>ФЧХ</w:t>
      </w:r>
      <w:r w:rsidRPr="00757F17">
        <w:rPr>
          <w:rFonts w:ascii="Menlo" w:hAnsi="Menlo" w:cs="Menlo"/>
          <w:color w:val="C27E65"/>
          <w:lang w:val="en-US"/>
        </w:rPr>
        <w:t>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7E8F07C0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xlabel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Частота</w:t>
      </w:r>
      <w:r w:rsidRPr="00757F17">
        <w:rPr>
          <w:rFonts w:ascii="Menlo" w:hAnsi="Menlo" w:cs="Menlo"/>
          <w:color w:val="C27E65"/>
          <w:lang w:val="en-US"/>
        </w:rPr>
        <w:t xml:space="preserve">, </w:t>
      </w:r>
      <w:r>
        <w:rPr>
          <w:rFonts w:ascii="Menlo" w:hAnsi="Menlo" w:cs="Menlo"/>
          <w:color w:val="C27E65"/>
        </w:rPr>
        <w:t>Гц</w:t>
      </w:r>
      <w:r w:rsidRPr="00757F17">
        <w:rPr>
          <w:rFonts w:ascii="Menlo" w:hAnsi="Menlo" w:cs="Menlo"/>
          <w:color w:val="C27E65"/>
          <w:lang w:val="en-US"/>
        </w:rPr>
        <w:t>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50294BA2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ylabel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C27E65"/>
          <w:lang w:val="en-US"/>
        </w:rPr>
        <w:t>"</w:t>
      </w:r>
      <w:r>
        <w:rPr>
          <w:rFonts w:ascii="Menlo" w:hAnsi="Menlo" w:cs="Menlo"/>
          <w:color w:val="C27E65"/>
        </w:rPr>
        <w:t>Фаза</w:t>
      </w:r>
      <w:r w:rsidRPr="00757F17">
        <w:rPr>
          <w:rFonts w:ascii="Menlo" w:hAnsi="Menlo" w:cs="Menlo"/>
          <w:color w:val="C27E65"/>
          <w:lang w:val="en-US"/>
        </w:rPr>
        <w:t xml:space="preserve">, </w:t>
      </w:r>
      <w:r>
        <w:rPr>
          <w:rFonts w:ascii="Menlo" w:hAnsi="Menlo" w:cs="Menlo"/>
          <w:color w:val="C27E65"/>
        </w:rPr>
        <w:t>рад</w:t>
      </w:r>
      <w:r w:rsidRPr="00757F17">
        <w:rPr>
          <w:rFonts w:ascii="Menlo" w:hAnsi="Menlo" w:cs="Menlo"/>
          <w:color w:val="C27E65"/>
          <w:lang w:val="en-US"/>
        </w:rPr>
        <w:t>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5B475B7E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freqs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phi_iir_freqz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label</w:t>
      </w:r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C27E65"/>
          <w:lang w:val="en-US"/>
        </w:rPr>
        <w:t xml:space="preserve">"IIR </w:t>
      </w:r>
      <w:proofErr w:type="spellStart"/>
      <w:r w:rsidRPr="00757F17">
        <w:rPr>
          <w:rFonts w:ascii="Menlo" w:hAnsi="Menlo" w:cs="Menlo"/>
          <w:color w:val="C27E65"/>
          <w:lang w:val="en-US"/>
        </w:rPr>
        <w:t>freqz</w:t>
      </w:r>
      <w:proofErr w:type="spellEnd"/>
      <w:r w:rsidRPr="00757F17">
        <w:rPr>
          <w:rFonts w:ascii="Menlo" w:hAnsi="Menlo" w:cs="Menlo"/>
          <w:color w:val="C27E65"/>
          <w:lang w:val="en-US"/>
        </w:rPr>
        <w:t xml:space="preserve"> (</w:t>
      </w:r>
      <w:proofErr w:type="spellStart"/>
      <w:r>
        <w:rPr>
          <w:rFonts w:ascii="Menlo" w:hAnsi="Menlo" w:cs="Menlo"/>
          <w:color w:val="C27E65"/>
        </w:rPr>
        <w:t>числ</w:t>
      </w:r>
      <w:proofErr w:type="spellEnd"/>
      <w:r w:rsidRPr="00757F17">
        <w:rPr>
          <w:rFonts w:ascii="Menlo" w:hAnsi="Menlo" w:cs="Menlo"/>
          <w:color w:val="C27E65"/>
          <w:lang w:val="en-US"/>
        </w:rPr>
        <w:t>.)"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5B8DE237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lastRenderedPageBreak/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plot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proofErr w:type="spellStart"/>
      <w:r w:rsidRPr="00757F17">
        <w:rPr>
          <w:rFonts w:ascii="Menlo" w:hAnsi="Menlo" w:cs="Menlo"/>
          <w:color w:val="8CD3FE"/>
          <w:lang w:val="en-US"/>
        </w:rPr>
        <w:t>freqs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phi_iir_analytic</w:t>
      </w:r>
      <w:proofErr w:type="spellEnd"/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C27E65"/>
          <w:lang w:val="en-US"/>
        </w:rPr>
        <w:t>'--'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label</w:t>
      </w:r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C27E65"/>
          <w:lang w:val="en-US"/>
        </w:rPr>
        <w:t xml:space="preserve">"IIR </w:t>
      </w:r>
      <w:proofErr w:type="spellStart"/>
      <w:r>
        <w:rPr>
          <w:rFonts w:ascii="Menlo" w:hAnsi="Menlo" w:cs="Menlo"/>
          <w:color w:val="C27E65"/>
        </w:rPr>
        <w:t>аналитич</w:t>
      </w:r>
      <w:proofErr w:type="spellEnd"/>
      <w:r w:rsidRPr="00757F17">
        <w:rPr>
          <w:rFonts w:ascii="Menlo" w:hAnsi="Menlo" w:cs="Menlo"/>
          <w:color w:val="C27E65"/>
          <w:lang w:val="en-US"/>
        </w:rPr>
        <w:t>. (-arctan)"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6D2C31F8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legend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()</w:t>
      </w:r>
    </w:p>
    <w:p w14:paraId="5385D6B4" w14:textId="77777777" w:rsidR="00B230FB" w:rsidRPr="00757F17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  <w:lang w:val="en-US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grid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</w:t>
      </w:r>
      <w:r w:rsidRPr="00757F17">
        <w:rPr>
          <w:rFonts w:ascii="Menlo" w:hAnsi="Menlo" w:cs="Menlo"/>
          <w:color w:val="42B3FF"/>
          <w:lang w:val="en-US"/>
        </w:rPr>
        <w:t>True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proofErr w:type="spellStart"/>
      <w:r w:rsidRPr="00757F17">
        <w:rPr>
          <w:rFonts w:ascii="Menlo" w:hAnsi="Menlo" w:cs="Menlo"/>
          <w:color w:val="8CD3FE"/>
          <w:lang w:val="en-US"/>
        </w:rPr>
        <w:t>linestyle</w:t>
      </w:r>
      <w:proofErr w:type="spellEnd"/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C27E65"/>
          <w:lang w:val="en-US"/>
        </w:rPr>
        <w:t>":"</w:t>
      </w:r>
      <w:r w:rsidRPr="00757F17">
        <w:rPr>
          <w:rFonts w:ascii="Menlo" w:hAnsi="Menlo" w:cs="Menlo"/>
          <w:color w:val="CACACA"/>
          <w:lang w:val="en-US"/>
        </w:rPr>
        <w:t xml:space="preserve">, </w:t>
      </w:r>
      <w:r w:rsidRPr="00757F17">
        <w:rPr>
          <w:rFonts w:ascii="Menlo" w:hAnsi="Menlo" w:cs="Menlo"/>
          <w:color w:val="8CD3FE"/>
          <w:lang w:val="en-US"/>
        </w:rPr>
        <w:t>alpha</w:t>
      </w:r>
      <w:r w:rsidRPr="00757F17">
        <w:rPr>
          <w:rFonts w:ascii="Menlo" w:hAnsi="Menlo" w:cs="Menlo"/>
          <w:color w:val="CACACA"/>
          <w:lang w:val="en-US"/>
        </w:rPr>
        <w:t>=</w:t>
      </w:r>
      <w:r w:rsidRPr="00757F17">
        <w:rPr>
          <w:rFonts w:ascii="Menlo" w:hAnsi="Menlo" w:cs="Menlo"/>
          <w:color w:val="A7C598"/>
          <w:lang w:val="en-US"/>
        </w:rPr>
        <w:t>0.6</w:t>
      </w:r>
      <w:r w:rsidRPr="00757F17">
        <w:rPr>
          <w:rFonts w:ascii="Menlo" w:hAnsi="Menlo" w:cs="Menlo"/>
          <w:color w:val="CACACA"/>
          <w:lang w:val="en-US"/>
        </w:rPr>
        <w:t>)</w:t>
      </w:r>
    </w:p>
    <w:p w14:paraId="63EE4CE1" w14:textId="520BB510" w:rsidR="00B230FB" w:rsidRPr="0060678D" w:rsidRDefault="00B230FB" w:rsidP="00B230FB">
      <w:pPr>
        <w:autoSpaceDE w:val="0"/>
        <w:autoSpaceDN w:val="0"/>
        <w:adjustRightInd w:val="0"/>
        <w:rPr>
          <w:rFonts w:ascii="Menlo" w:hAnsi="Menlo" w:cs="Menlo"/>
          <w:color w:val="CACACA"/>
        </w:rPr>
      </w:pPr>
      <w:proofErr w:type="spellStart"/>
      <w:proofErr w:type="gramStart"/>
      <w:r w:rsidRPr="00757F17">
        <w:rPr>
          <w:rFonts w:ascii="Menlo" w:hAnsi="Menlo" w:cs="Menlo"/>
          <w:color w:val="43C0A0"/>
          <w:lang w:val="en-US"/>
        </w:rPr>
        <w:t>plt</w:t>
      </w:r>
      <w:r w:rsidRPr="00757F17">
        <w:rPr>
          <w:rFonts w:ascii="Menlo" w:hAnsi="Menlo" w:cs="Menlo"/>
          <w:color w:val="CACACA"/>
          <w:lang w:val="en-US"/>
        </w:rPr>
        <w:t>.</w:t>
      </w:r>
      <w:r w:rsidRPr="00757F17">
        <w:rPr>
          <w:rFonts w:ascii="Menlo" w:hAnsi="Menlo" w:cs="Menlo"/>
          <w:color w:val="D4D69A"/>
          <w:lang w:val="en-US"/>
        </w:rPr>
        <w:t>show</w:t>
      </w:r>
      <w:proofErr w:type="spellEnd"/>
      <w:proofErr w:type="gramEnd"/>
      <w:r w:rsidRPr="00757F17">
        <w:rPr>
          <w:rFonts w:ascii="Menlo" w:hAnsi="Menlo" w:cs="Menlo"/>
          <w:color w:val="CACACA"/>
          <w:lang w:val="en-US"/>
        </w:rPr>
        <w:t>()</w:t>
      </w:r>
    </w:p>
    <w:p w14:paraId="502185FF" w14:textId="48083B10" w:rsidR="00B230FB" w:rsidRPr="00B230FB" w:rsidRDefault="00B230FB" w:rsidP="00B230FB">
      <w:pPr>
        <w:pStyle w:val="2"/>
        <w:numPr>
          <w:ilvl w:val="0"/>
          <w:numId w:val="0"/>
        </w:numPr>
        <w:spacing w:line="360" w:lineRule="auto"/>
        <w:jc w:val="both"/>
        <w:rPr>
          <w:rStyle w:val="af"/>
          <w:b w:val="0"/>
          <w:bCs w:val="0"/>
          <w:i w:val="0"/>
          <w:iCs w:val="0"/>
          <w:sz w:val="28"/>
          <w:szCs w:val="21"/>
          <w:lang w:val="en-US"/>
        </w:rPr>
      </w:pPr>
    </w:p>
    <w:p w14:paraId="508759BA" w14:textId="77777777" w:rsidR="00B230FB" w:rsidRPr="00B230FB" w:rsidRDefault="00B230FB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  <w:lang w:val="en-US"/>
        </w:rPr>
      </w:pPr>
    </w:p>
    <w:p w14:paraId="590A342A" w14:textId="77777777" w:rsidR="00D27655" w:rsidRPr="00B230FB" w:rsidRDefault="00D27655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  <w:lang w:val="en-US"/>
        </w:rPr>
      </w:pPr>
    </w:p>
    <w:p w14:paraId="62E9D752" w14:textId="77777777" w:rsidR="00D27655" w:rsidRPr="00B230FB" w:rsidRDefault="00D27655" w:rsidP="00554404">
      <w:pPr>
        <w:spacing w:line="360" w:lineRule="auto"/>
        <w:jc w:val="center"/>
        <w:rPr>
          <w:rStyle w:val="af"/>
          <w:i w:val="0"/>
          <w:iCs w:val="0"/>
          <w:sz w:val="28"/>
          <w:szCs w:val="28"/>
          <w:lang w:val="en-US"/>
        </w:rPr>
      </w:pPr>
    </w:p>
    <w:p w14:paraId="1AF26F1B" w14:textId="6CBA3687" w:rsidR="00D27655" w:rsidRPr="00B230FB" w:rsidRDefault="00D27655" w:rsidP="00D27655">
      <w:pPr>
        <w:rPr>
          <w:rStyle w:val="af"/>
          <w:i w:val="0"/>
          <w:iCs w:val="0"/>
          <w:sz w:val="28"/>
          <w:szCs w:val="28"/>
          <w:lang w:val="en-US"/>
        </w:rPr>
      </w:pPr>
      <w:r w:rsidRPr="00B230FB">
        <w:rPr>
          <w:rStyle w:val="af"/>
          <w:i w:val="0"/>
          <w:iCs w:val="0"/>
          <w:sz w:val="28"/>
          <w:szCs w:val="28"/>
          <w:lang w:val="en-US"/>
        </w:rPr>
        <w:br w:type="page"/>
      </w:r>
    </w:p>
    <w:p w14:paraId="575114F9" w14:textId="5BF2B1E6" w:rsidR="003A4C98" w:rsidRPr="00D27655" w:rsidRDefault="00674A5B" w:rsidP="00220801">
      <w:pPr>
        <w:pStyle w:val="2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4" w:name="_Toc146126282"/>
      <w:r w:rsidRPr="00D27655">
        <w:rPr>
          <w:sz w:val="32"/>
          <w:szCs w:val="32"/>
        </w:rPr>
        <w:lastRenderedPageBreak/>
        <w:t xml:space="preserve">Выводы </w:t>
      </w:r>
      <w:r w:rsidR="00232798" w:rsidRPr="00D27655">
        <w:rPr>
          <w:sz w:val="32"/>
          <w:szCs w:val="32"/>
        </w:rPr>
        <w:t>по лабораторной</w:t>
      </w:r>
      <w:r w:rsidRPr="00D27655">
        <w:rPr>
          <w:sz w:val="32"/>
          <w:szCs w:val="32"/>
        </w:rPr>
        <w:t xml:space="preserve"> работе</w:t>
      </w:r>
      <w:bookmarkEnd w:id="4"/>
    </w:p>
    <w:p w14:paraId="15DAFA56" w14:textId="77777777" w:rsidR="0060678D" w:rsidRPr="0060678D" w:rsidRDefault="0060678D" w:rsidP="0060678D">
      <w:pPr>
        <w:spacing w:line="360" w:lineRule="auto"/>
        <w:ind w:firstLine="644"/>
        <w:jc w:val="both"/>
        <w:rPr>
          <w:sz w:val="28"/>
          <w:szCs w:val="28"/>
        </w:rPr>
      </w:pPr>
      <w:r w:rsidRPr="0060678D">
        <w:rPr>
          <w:sz w:val="28"/>
          <w:szCs w:val="28"/>
        </w:rPr>
        <w:t xml:space="preserve">В ходе выполнения лабораторной работы были исследованы основные характеристики дискретных фильтров первого порядка – </w:t>
      </w:r>
      <w:proofErr w:type="spellStart"/>
      <w:r w:rsidRPr="0060678D">
        <w:rPr>
          <w:sz w:val="28"/>
          <w:szCs w:val="28"/>
        </w:rPr>
        <w:t>нерекурсивного</w:t>
      </w:r>
      <w:proofErr w:type="spellEnd"/>
      <w:r w:rsidRPr="0060678D">
        <w:rPr>
          <w:sz w:val="28"/>
          <w:szCs w:val="28"/>
        </w:rPr>
        <w:t xml:space="preserve"> (FIR) и рекурсивного (IIR). Для анализа использовались три типа сигналов: единичный импульс, единичный скачок и гармонический сигнал. Это позволило проследить, как фильтры реагируют на разные входные воздействия и как их поведение связано с аналитическими формулами.</w:t>
      </w:r>
    </w:p>
    <w:p w14:paraId="0CC26739" w14:textId="77777777" w:rsidR="0060678D" w:rsidRPr="0060678D" w:rsidRDefault="0060678D" w:rsidP="0060678D">
      <w:pPr>
        <w:spacing w:line="360" w:lineRule="auto"/>
        <w:ind w:firstLine="644"/>
        <w:jc w:val="both"/>
        <w:rPr>
          <w:sz w:val="28"/>
          <w:szCs w:val="28"/>
        </w:rPr>
      </w:pPr>
      <w:r w:rsidRPr="0060678D">
        <w:rPr>
          <w:sz w:val="28"/>
          <w:szCs w:val="28"/>
        </w:rPr>
        <w:t>Импульсная характеристика, полученная экспериментально, совпала с теоретической. Для FIR фильтра импульсная характеристика оказалась конечной длины и совпала с коэффициентами фильтра. Для IIR фильтра импульсная характеристика оказалась бесконечной, так как выход зависит от предыдущих выходных значений, и это хорошо видно на затухающей последовательности при подаче единичного импульса.</w:t>
      </w:r>
    </w:p>
    <w:p w14:paraId="18FEAF1B" w14:textId="77777777" w:rsidR="0060678D" w:rsidRPr="0060678D" w:rsidRDefault="0060678D" w:rsidP="0060678D">
      <w:pPr>
        <w:spacing w:line="360" w:lineRule="auto"/>
        <w:ind w:firstLine="644"/>
        <w:jc w:val="both"/>
        <w:rPr>
          <w:sz w:val="28"/>
          <w:szCs w:val="28"/>
        </w:rPr>
      </w:pPr>
      <w:r w:rsidRPr="0060678D">
        <w:rPr>
          <w:sz w:val="28"/>
          <w:szCs w:val="28"/>
        </w:rPr>
        <w:t>При подаче единичного скачка стало заметно различие переходных характеристик. FIR фильтр быстро выходит на постоянное значение, тогда как IIR фильтр постепенно накапливает отклик и стремится к установившемуся значению, зависящему от коэффициента обратной связи. Это подтверждает, что рекурсивные фильтры обладают «памятью» и реагируют более инерционно.</w:t>
      </w:r>
    </w:p>
    <w:p w14:paraId="7D905787" w14:textId="77777777" w:rsidR="0060678D" w:rsidRPr="0060678D" w:rsidRDefault="0060678D" w:rsidP="0060678D">
      <w:pPr>
        <w:spacing w:line="360" w:lineRule="auto"/>
        <w:ind w:firstLine="644"/>
        <w:jc w:val="both"/>
        <w:rPr>
          <w:sz w:val="28"/>
          <w:szCs w:val="28"/>
        </w:rPr>
      </w:pPr>
      <w:r w:rsidRPr="0060678D">
        <w:rPr>
          <w:sz w:val="28"/>
          <w:szCs w:val="28"/>
        </w:rPr>
        <w:t xml:space="preserve">Наиболее интересной частью работы оказалось исследование частотных характеристик. При подаче гармонического сигнала на выходе сохранялась та же частота, но изменялись амплитуда и фаза. Это позволило построить амплитудно-частотные и </w:t>
      </w:r>
      <w:proofErr w:type="spellStart"/>
      <w:r w:rsidRPr="0060678D">
        <w:rPr>
          <w:sz w:val="28"/>
          <w:szCs w:val="28"/>
        </w:rPr>
        <w:t>фазо</w:t>
      </w:r>
      <w:proofErr w:type="spellEnd"/>
      <w:r w:rsidRPr="0060678D">
        <w:rPr>
          <w:sz w:val="28"/>
          <w:szCs w:val="28"/>
        </w:rPr>
        <w:t xml:space="preserve">-частотные характеристики как экспериментально, так и теоретически. АЧХ показала, что фильтры по-разному усиливают или подавляют частоты: рекурсивный фильтр при нулевой частоте усиливает сигнал в 2 раза, а на высоких частотах его амплитуда снижается, в то время как </w:t>
      </w:r>
      <w:proofErr w:type="spellStart"/>
      <w:r w:rsidRPr="0060678D">
        <w:rPr>
          <w:sz w:val="28"/>
          <w:szCs w:val="28"/>
        </w:rPr>
        <w:t>нерекурсивный</w:t>
      </w:r>
      <w:proofErr w:type="spellEnd"/>
      <w:r w:rsidRPr="0060678D">
        <w:rPr>
          <w:sz w:val="28"/>
          <w:szCs w:val="28"/>
        </w:rPr>
        <w:t xml:space="preserve"> ведет себя более предсказуемо, усредняя соседние отсчёты.</w:t>
      </w:r>
    </w:p>
    <w:p w14:paraId="257AC324" w14:textId="71526BDF" w:rsidR="0060678D" w:rsidRPr="0060678D" w:rsidRDefault="0060678D" w:rsidP="0060678D">
      <w:pPr>
        <w:spacing w:line="360" w:lineRule="auto"/>
        <w:ind w:firstLine="644"/>
        <w:jc w:val="both"/>
        <w:rPr>
          <w:sz w:val="28"/>
          <w:szCs w:val="28"/>
        </w:rPr>
      </w:pPr>
      <w:r w:rsidRPr="0060678D">
        <w:rPr>
          <w:sz w:val="28"/>
          <w:szCs w:val="28"/>
        </w:rPr>
        <w:lastRenderedPageBreak/>
        <w:t>При анализе ФЧХ стало понятно, что сдвиг по фазе возникает из-за того, что фильтр задерживает сигнал относительно входа. Это особенно хорошо видно на IIR фильтре, где фаза изменяется плавно по мере роста частоты.</w:t>
      </w:r>
    </w:p>
    <w:p w14:paraId="6F8128F0" w14:textId="719D0189" w:rsidR="00B230FB" w:rsidRDefault="0060678D" w:rsidP="0060678D">
      <w:pPr>
        <w:spacing w:line="360" w:lineRule="auto"/>
        <w:ind w:firstLine="709"/>
        <w:jc w:val="both"/>
        <w:rPr>
          <w:sz w:val="28"/>
          <w:szCs w:val="28"/>
        </w:rPr>
      </w:pPr>
      <w:r w:rsidRPr="0060678D">
        <w:rPr>
          <w:sz w:val="28"/>
          <w:szCs w:val="28"/>
        </w:rPr>
        <w:t>В итоге можно сказать, что работа позволила связать формулы из теории с результатами моделирования. Импульсная и переходная характеристики, АЧХ и ФЧХ, полученные экспериментально, совпали с теоретическими выражениями.</w:t>
      </w:r>
    </w:p>
    <w:p w14:paraId="3B51CFAF" w14:textId="4C994B5C" w:rsidR="004431C2" w:rsidRDefault="004431C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BB4CE6" w14:textId="6118209E" w:rsidR="00FD2A2B" w:rsidRPr="00FD2A2B" w:rsidRDefault="004431C2" w:rsidP="00FD2A2B">
      <w:pPr>
        <w:pStyle w:val="af3"/>
        <w:spacing w:before="240" w:after="240"/>
      </w:pPr>
      <w:bookmarkStart w:id="5" w:name="_Toc18873"/>
      <w:bookmarkStart w:id="6" w:name="_Toc146126283"/>
      <w:r w:rsidRPr="00EB7F80">
        <w:lastRenderedPageBreak/>
        <w:t xml:space="preserve">СПИСОК ИСПОЛЬЗОВАННЫХ </w:t>
      </w:r>
      <w:bookmarkEnd w:id="5"/>
      <w:bookmarkEnd w:id="6"/>
      <w:r w:rsidRPr="00EB7F80">
        <w:t>ИСТОЧНИКОВ</w:t>
      </w:r>
    </w:p>
    <w:p w14:paraId="6581BDE3" w14:textId="1FBD6997" w:rsidR="00FD2A2B" w:rsidRPr="00FD2A2B" w:rsidRDefault="00FD2A2B" w:rsidP="00FD2A2B">
      <w:pPr>
        <w:pStyle w:val="ae"/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r w:rsidRPr="00FD2A2B">
        <w:rPr>
          <w:sz w:val="28"/>
          <w:szCs w:val="28"/>
        </w:rPr>
        <w:t>Python Software Foundation. Python 3. Стандартная библиотека [Электронный ресурс]. – Режим доступа: </w:t>
      </w:r>
      <w:hyperlink r:id="rId14" w:tgtFrame="_new" w:history="1">
        <w:r w:rsidRPr="00FD2A2B">
          <w:rPr>
            <w:rStyle w:val="ac"/>
            <w:sz w:val="28"/>
            <w:szCs w:val="28"/>
          </w:rPr>
          <w:t>https://docs.python.org/3/library/math.html</w:t>
        </w:r>
      </w:hyperlink>
      <w:r w:rsidRPr="00FD2A2B">
        <w:rPr>
          <w:sz w:val="28"/>
          <w:szCs w:val="28"/>
        </w:rPr>
        <w:t xml:space="preserve"> (дата обращения: </w:t>
      </w:r>
      <w:r>
        <w:rPr>
          <w:sz w:val="28"/>
          <w:szCs w:val="28"/>
        </w:rPr>
        <w:t>1</w:t>
      </w:r>
      <w:r w:rsidRPr="00FD2A2B">
        <w:rPr>
          <w:sz w:val="28"/>
          <w:szCs w:val="28"/>
        </w:rPr>
        <w:t>1.09.2025).</w:t>
      </w:r>
    </w:p>
    <w:p w14:paraId="3D5E9F5B" w14:textId="76F9CB3A" w:rsidR="00FD2A2B" w:rsidRPr="00FD2A2B" w:rsidRDefault="00FD2A2B" w:rsidP="00FD2A2B">
      <w:pPr>
        <w:numPr>
          <w:ilvl w:val="0"/>
          <w:numId w:val="56"/>
        </w:numPr>
        <w:spacing w:line="360" w:lineRule="auto"/>
        <w:jc w:val="both"/>
        <w:rPr>
          <w:sz w:val="28"/>
          <w:szCs w:val="28"/>
          <w:lang w:val="en-US"/>
        </w:rPr>
      </w:pPr>
      <w:r w:rsidRPr="00FD2A2B">
        <w:rPr>
          <w:sz w:val="28"/>
          <w:szCs w:val="28"/>
          <w:lang w:val="en-US"/>
        </w:rPr>
        <w:t>Matplotlib Development Team. Matplotlib: Visualization with Python</w:t>
      </w:r>
      <w:r w:rsidRPr="00FD2A2B">
        <w:rPr>
          <w:sz w:val="28"/>
          <w:szCs w:val="28"/>
          <w:lang w:val="en-US"/>
        </w:rPr>
        <w:t xml:space="preserve"> </w:t>
      </w:r>
      <w:r w:rsidRPr="00FD2A2B">
        <w:rPr>
          <w:sz w:val="28"/>
          <w:szCs w:val="28"/>
          <w:lang w:val="en-US"/>
        </w:rPr>
        <w:t>[</w:t>
      </w:r>
      <w:r w:rsidRPr="00FD2A2B">
        <w:rPr>
          <w:sz w:val="28"/>
          <w:szCs w:val="28"/>
        </w:rPr>
        <w:t>Электронный</w:t>
      </w:r>
      <w:r w:rsidRPr="00FD2A2B">
        <w:rPr>
          <w:sz w:val="28"/>
          <w:szCs w:val="28"/>
          <w:lang w:val="en-US"/>
        </w:rPr>
        <w:t xml:space="preserve"> </w:t>
      </w:r>
      <w:r w:rsidRPr="00FD2A2B">
        <w:rPr>
          <w:sz w:val="28"/>
          <w:szCs w:val="28"/>
        </w:rPr>
        <w:t>ресурс</w:t>
      </w:r>
      <w:r w:rsidRPr="00FD2A2B">
        <w:rPr>
          <w:sz w:val="28"/>
          <w:szCs w:val="28"/>
          <w:lang w:val="en-US"/>
        </w:rPr>
        <w:t xml:space="preserve">]. – </w:t>
      </w:r>
      <w:r w:rsidRPr="00FD2A2B">
        <w:rPr>
          <w:sz w:val="28"/>
          <w:szCs w:val="28"/>
        </w:rPr>
        <w:t>Режим</w:t>
      </w:r>
      <w:r w:rsidRPr="00FD2A2B">
        <w:rPr>
          <w:sz w:val="28"/>
          <w:szCs w:val="28"/>
          <w:lang w:val="en-US"/>
        </w:rPr>
        <w:t xml:space="preserve"> </w:t>
      </w:r>
      <w:r w:rsidRPr="00FD2A2B">
        <w:rPr>
          <w:sz w:val="28"/>
          <w:szCs w:val="28"/>
        </w:rPr>
        <w:t>доступа</w:t>
      </w:r>
      <w:r w:rsidRPr="00FD2A2B">
        <w:rPr>
          <w:sz w:val="28"/>
          <w:szCs w:val="28"/>
          <w:lang w:val="en-US"/>
        </w:rPr>
        <w:t>: </w:t>
      </w:r>
      <w:hyperlink r:id="rId15" w:tgtFrame="_new" w:history="1">
        <w:r w:rsidRPr="00FD2A2B">
          <w:rPr>
            <w:rStyle w:val="ac"/>
            <w:sz w:val="28"/>
            <w:szCs w:val="28"/>
            <w:lang w:val="en-US"/>
          </w:rPr>
          <w:t>http</w:t>
        </w:r>
        <w:r w:rsidRPr="00FD2A2B">
          <w:rPr>
            <w:rStyle w:val="ac"/>
            <w:sz w:val="28"/>
            <w:szCs w:val="28"/>
            <w:lang w:val="en-US"/>
          </w:rPr>
          <w:t>s</w:t>
        </w:r>
        <w:r w:rsidRPr="00FD2A2B">
          <w:rPr>
            <w:rStyle w:val="ac"/>
            <w:sz w:val="28"/>
            <w:szCs w:val="28"/>
            <w:lang w:val="en-US"/>
          </w:rPr>
          <w:t>://matplotlib.org/stable/index.html</w:t>
        </w:r>
      </w:hyperlink>
      <w:r w:rsidRPr="00FD2A2B">
        <w:rPr>
          <w:sz w:val="28"/>
          <w:szCs w:val="28"/>
          <w:lang w:val="en-US"/>
        </w:rPr>
        <w:t> (</w:t>
      </w:r>
      <w:r w:rsidRPr="00FD2A2B">
        <w:rPr>
          <w:sz w:val="28"/>
          <w:szCs w:val="28"/>
        </w:rPr>
        <w:t>дата</w:t>
      </w:r>
      <w:r w:rsidRPr="00FD2A2B">
        <w:rPr>
          <w:sz w:val="28"/>
          <w:szCs w:val="28"/>
          <w:lang w:val="en-US"/>
        </w:rPr>
        <w:t xml:space="preserve"> </w:t>
      </w:r>
      <w:r w:rsidRPr="00FD2A2B">
        <w:rPr>
          <w:sz w:val="28"/>
          <w:szCs w:val="28"/>
        </w:rPr>
        <w:t>обращения</w:t>
      </w:r>
      <w:r w:rsidRPr="00FD2A2B">
        <w:rPr>
          <w:sz w:val="28"/>
          <w:szCs w:val="28"/>
          <w:lang w:val="en-US"/>
        </w:rPr>
        <w:t xml:space="preserve">: </w:t>
      </w:r>
      <w:r w:rsidRPr="00FD2A2B">
        <w:rPr>
          <w:sz w:val="28"/>
          <w:szCs w:val="28"/>
          <w:lang w:val="en-US"/>
        </w:rPr>
        <w:t>1</w:t>
      </w:r>
      <w:r w:rsidRPr="00FD2A2B">
        <w:rPr>
          <w:sz w:val="28"/>
          <w:szCs w:val="28"/>
          <w:lang w:val="en-US"/>
        </w:rPr>
        <w:t>1.09.2025).</w:t>
      </w:r>
    </w:p>
    <w:p w14:paraId="7214437E" w14:textId="77777777" w:rsidR="00FD2A2B" w:rsidRPr="00FD2A2B" w:rsidRDefault="00FD2A2B" w:rsidP="00FD2A2B">
      <w:pPr>
        <w:numPr>
          <w:ilvl w:val="0"/>
          <w:numId w:val="56"/>
        </w:numPr>
        <w:spacing w:line="360" w:lineRule="auto"/>
        <w:jc w:val="both"/>
        <w:rPr>
          <w:sz w:val="28"/>
          <w:szCs w:val="28"/>
        </w:rPr>
      </w:pPr>
      <w:r w:rsidRPr="00FD2A2B">
        <w:rPr>
          <w:sz w:val="28"/>
          <w:szCs w:val="28"/>
        </w:rPr>
        <w:t>Аграновский А. В. Методические указания к лабораторной работе № 1 «Сигналы и фильтры» по дисциплине «Цифровая обработка и передача сигналов». – Санкт-Петербург: ГУАП, 2025.</w:t>
      </w:r>
    </w:p>
    <w:p w14:paraId="752A72EB" w14:textId="77777777" w:rsidR="00FD2A2B" w:rsidRDefault="00FD2A2B" w:rsidP="00FD2A2B">
      <w:pPr>
        <w:spacing w:line="360" w:lineRule="auto"/>
        <w:jc w:val="both"/>
        <w:rPr>
          <w:sz w:val="28"/>
          <w:szCs w:val="28"/>
        </w:rPr>
      </w:pPr>
    </w:p>
    <w:p w14:paraId="3DE1936D" w14:textId="77777777" w:rsidR="004431C2" w:rsidRPr="004431C2" w:rsidRDefault="004431C2" w:rsidP="00FD2A2B">
      <w:pPr>
        <w:spacing w:line="360" w:lineRule="auto"/>
        <w:jc w:val="both"/>
        <w:rPr>
          <w:sz w:val="28"/>
          <w:szCs w:val="28"/>
        </w:rPr>
      </w:pPr>
    </w:p>
    <w:sectPr w:rsidR="004431C2" w:rsidRPr="004431C2" w:rsidSect="00AB3421">
      <w:footerReference w:type="default" r:id="rId16"/>
      <w:type w:val="continuous"/>
      <w:pgSz w:w="11909" w:h="16834"/>
      <w:pgMar w:top="1134" w:right="1136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84B58" w14:textId="77777777" w:rsidR="003E6063" w:rsidRDefault="003E6063" w:rsidP="00D07B36">
      <w:r>
        <w:separator/>
      </w:r>
    </w:p>
  </w:endnote>
  <w:endnote w:type="continuationSeparator" w:id="0">
    <w:p w14:paraId="7E5E2B86" w14:textId="77777777" w:rsidR="003E6063" w:rsidRDefault="003E6063" w:rsidP="00D07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0520323"/>
      <w:docPartObj>
        <w:docPartGallery w:val="Page Numbers (Bottom of Page)"/>
        <w:docPartUnique/>
      </w:docPartObj>
    </w:sdtPr>
    <w:sdtContent>
      <w:p w14:paraId="5F711934" w14:textId="3696480C" w:rsidR="000844F9" w:rsidRDefault="000844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3880">
          <w:rPr>
            <w:noProof/>
          </w:rPr>
          <w:t>8</w:t>
        </w:r>
        <w:r>
          <w:fldChar w:fldCharType="end"/>
        </w:r>
      </w:p>
    </w:sdtContent>
  </w:sdt>
  <w:p w14:paraId="538B6F18" w14:textId="77777777" w:rsidR="00E0326D" w:rsidRDefault="00E0326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955E0" w14:textId="77777777" w:rsidR="003E6063" w:rsidRDefault="003E6063" w:rsidP="00D07B36">
      <w:r>
        <w:separator/>
      </w:r>
    </w:p>
  </w:footnote>
  <w:footnote w:type="continuationSeparator" w:id="0">
    <w:p w14:paraId="1DF4ADAB" w14:textId="77777777" w:rsidR="003E6063" w:rsidRDefault="003E6063" w:rsidP="00D07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E3CC6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" w15:restartNumberingAfterBreak="0">
    <w:nsid w:val="01D1602C"/>
    <w:multiLevelType w:val="multilevel"/>
    <w:tmpl w:val="92ECE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64B10"/>
    <w:multiLevelType w:val="multilevel"/>
    <w:tmpl w:val="D578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90581"/>
    <w:multiLevelType w:val="multilevel"/>
    <w:tmpl w:val="891E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57D63"/>
    <w:multiLevelType w:val="multilevel"/>
    <w:tmpl w:val="161A6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575B9"/>
    <w:multiLevelType w:val="multilevel"/>
    <w:tmpl w:val="F97A6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AA50D2"/>
    <w:multiLevelType w:val="multilevel"/>
    <w:tmpl w:val="8BBE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57B61"/>
    <w:multiLevelType w:val="multilevel"/>
    <w:tmpl w:val="0E0A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B02228"/>
    <w:multiLevelType w:val="multilevel"/>
    <w:tmpl w:val="04DE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E332D8"/>
    <w:multiLevelType w:val="hybridMultilevel"/>
    <w:tmpl w:val="4D88BECA"/>
    <w:lvl w:ilvl="0" w:tplc="7B3C53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A674B"/>
    <w:multiLevelType w:val="multilevel"/>
    <w:tmpl w:val="EEC0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4F4C9E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2" w15:restartNumberingAfterBreak="0">
    <w:nsid w:val="18EC587D"/>
    <w:multiLevelType w:val="multilevel"/>
    <w:tmpl w:val="06B0D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B7038C"/>
    <w:multiLevelType w:val="multilevel"/>
    <w:tmpl w:val="6832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7B4E00"/>
    <w:multiLevelType w:val="multilevel"/>
    <w:tmpl w:val="58EC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07166C"/>
    <w:multiLevelType w:val="multilevel"/>
    <w:tmpl w:val="A434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87344C"/>
    <w:multiLevelType w:val="multilevel"/>
    <w:tmpl w:val="EAAC8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C32C6"/>
    <w:multiLevelType w:val="multilevel"/>
    <w:tmpl w:val="336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F767E4"/>
    <w:multiLevelType w:val="multilevel"/>
    <w:tmpl w:val="B71C5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BA200E"/>
    <w:multiLevelType w:val="multilevel"/>
    <w:tmpl w:val="C2FEF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D33BA1"/>
    <w:multiLevelType w:val="multilevel"/>
    <w:tmpl w:val="8356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115E0A"/>
    <w:multiLevelType w:val="multilevel"/>
    <w:tmpl w:val="42868DB0"/>
    <w:lvl w:ilvl="0">
      <w:start w:val="1"/>
      <w:numFmt w:val="decimal"/>
      <w:lvlText w:val="%1-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BEB1E08"/>
    <w:multiLevelType w:val="multilevel"/>
    <w:tmpl w:val="7CC4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7D0510"/>
    <w:multiLevelType w:val="multilevel"/>
    <w:tmpl w:val="BDBE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7F478A"/>
    <w:multiLevelType w:val="multilevel"/>
    <w:tmpl w:val="712AF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ED63D1"/>
    <w:multiLevelType w:val="multilevel"/>
    <w:tmpl w:val="303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980A4D"/>
    <w:multiLevelType w:val="multilevel"/>
    <w:tmpl w:val="0C48838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B65927"/>
    <w:multiLevelType w:val="multilevel"/>
    <w:tmpl w:val="C62E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4B1330"/>
    <w:multiLevelType w:val="multilevel"/>
    <w:tmpl w:val="78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A60B83"/>
    <w:multiLevelType w:val="multilevel"/>
    <w:tmpl w:val="8DFED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EF347F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3DFD4691"/>
    <w:multiLevelType w:val="multilevel"/>
    <w:tmpl w:val="BC8E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4C3596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42AE49AE"/>
    <w:multiLevelType w:val="multilevel"/>
    <w:tmpl w:val="BF4E8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067755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44BF27DB"/>
    <w:multiLevelType w:val="multilevel"/>
    <w:tmpl w:val="420C4CC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6" w15:restartNumberingAfterBreak="0">
    <w:nsid w:val="4C0C2488"/>
    <w:multiLevelType w:val="multilevel"/>
    <w:tmpl w:val="7798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130515"/>
    <w:multiLevelType w:val="multilevel"/>
    <w:tmpl w:val="B7CC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1425A6"/>
    <w:multiLevelType w:val="hybridMultilevel"/>
    <w:tmpl w:val="DC20710E"/>
    <w:lvl w:ilvl="0" w:tplc="0A9434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C415CE"/>
    <w:multiLevelType w:val="hybridMultilevel"/>
    <w:tmpl w:val="0ED2116C"/>
    <w:lvl w:ilvl="0" w:tplc="66AC52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AF1CFD"/>
    <w:multiLevelType w:val="multilevel"/>
    <w:tmpl w:val="933A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E36D1E"/>
    <w:multiLevelType w:val="multilevel"/>
    <w:tmpl w:val="B96C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B6C7E73"/>
    <w:multiLevelType w:val="multilevel"/>
    <w:tmpl w:val="B4B63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F063BBF"/>
    <w:multiLevelType w:val="multilevel"/>
    <w:tmpl w:val="7890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9E0DD3"/>
    <w:multiLevelType w:val="multilevel"/>
    <w:tmpl w:val="F0743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10355A"/>
    <w:multiLevelType w:val="multilevel"/>
    <w:tmpl w:val="E53C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EA61C5"/>
    <w:multiLevelType w:val="multilevel"/>
    <w:tmpl w:val="F77E3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80D7D11"/>
    <w:multiLevelType w:val="multilevel"/>
    <w:tmpl w:val="7884F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8E14D0D"/>
    <w:multiLevelType w:val="multilevel"/>
    <w:tmpl w:val="41D2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837550"/>
    <w:multiLevelType w:val="multilevel"/>
    <w:tmpl w:val="8160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E975A67"/>
    <w:multiLevelType w:val="multilevel"/>
    <w:tmpl w:val="505AF7E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81" w:hanging="1800"/>
      </w:pPr>
      <w:rPr>
        <w:rFonts w:hint="default"/>
      </w:rPr>
    </w:lvl>
  </w:abstractNum>
  <w:abstractNum w:abstractNumId="51" w15:restartNumberingAfterBreak="0">
    <w:nsid w:val="6F833DD1"/>
    <w:multiLevelType w:val="multilevel"/>
    <w:tmpl w:val="7362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B16FBC"/>
    <w:multiLevelType w:val="multilevel"/>
    <w:tmpl w:val="BD06F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663417"/>
    <w:multiLevelType w:val="multilevel"/>
    <w:tmpl w:val="40EA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9F50580"/>
    <w:multiLevelType w:val="multilevel"/>
    <w:tmpl w:val="5926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CB21EA"/>
    <w:multiLevelType w:val="multilevel"/>
    <w:tmpl w:val="B22A8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670410">
    <w:abstractNumId w:val="50"/>
  </w:num>
  <w:num w:numId="2" w16cid:durableId="1905487186">
    <w:abstractNumId w:val="35"/>
  </w:num>
  <w:num w:numId="3" w16cid:durableId="2108497879">
    <w:abstractNumId w:val="21"/>
  </w:num>
  <w:num w:numId="4" w16cid:durableId="1328285880">
    <w:abstractNumId w:val="9"/>
  </w:num>
  <w:num w:numId="5" w16cid:durableId="1803693033">
    <w:abstractNumId w:val="39"/>
  </w:num>
  <w:num w:numId="6" w16cid:durableId="209657824">
    <w:abstractNumId w:val="42"/>
  </w:num>
  <w:num w:numId="7" w16cid:durableId="767117933">
    <w:abstractNumId w:val="7"/>
  </w:num>
  <w:num w:numId="8" w16cid:durableId="69929714">
    <w:abstractNumId w:val="3"/>
  </w:num>
  <w:num w:numId="9" w16cid:durableId="1437866390">
    <w:abstractNumId w:val="15"/>
  </w:num>
  <w:num w:numId="10" w16cid:durableId="909314632">
    <w:abstractNumId w:val="24"/>
  </w:num>
  <w:num w:numId="11" w16cid:durableId="1859394040">
    <w:abstractNumId w:val="54"/>
  </w:num>
  <w:num w:numId="12" w16cid:durableId="572355990">
    <w:abstractNumId w:val="46"/>
  </w:num>
  <w:num w:numId="13" w16cid:durableId="46339207">
    <w:abstractNumId w:val="13"/>
  </w:num>
  <w:num w:numId="14" w16cid:durableId="2092775940">
    <w:abstractNumId w:val="23"/>
  </w:num>
  <w:num w:numId="15" w16cid:durableId="1191721591">
    <w:abstractNumId w:val="2"/>
  </w:num>
  <w:num w:numId="16" w16cid:durableId="697849118">
    <w:abstractNumId w:val="16"/>
  </w:num>
  <w:num w:numId="17" w16cid:durableId="1923448702">
    <w:abstractNumId w:val="27"/>
  </w:num>
  <w:num w:numId="18" w16cid:durableId="769859566">
    <w:abstractNumId w:val="36"/>
  </w:num>
  <w:num w:numId="19" w16cid:durableId="1828395294">
    <w:abstractNumId w:val="28"/>
  </w:num>
  <w:num w:numId="20" w16cid:durableId="1208948771">
    <w:abstractNumId w:val="40"/>
  </w:num>
  <w:num w:numId="21" w16cid:durableId="519664151">
    <w:abstractNumId w:val="43"/>
  </w:num>
  <w:num w:numId="22" w16cid:durableId="577179747">
    <w:abstractNumId w:val="20"/>
  </w:num>
  <w:num w:numId="23" w16cid:durableId="1064068387">
    <w:abstractNumId w:val="1"/>
  </w:num>
  <w:num w:numId="24" w16cid:durableId="1834951014">
    <w:abstractNumId w:val="49"/>
  </w:num>
  <w:num w:numId="25" w16cid:durableId="631058433">
    <w:abstractNumId w:val="19"/>
  </w:num>
  <w:num w:numId="26" w16cid:durableId="1706834201">
    <w:abstractNumId w:val="55"/>
  </w:num>
  <w:num w:numId="27" w16cid:durableId="874150704">
    <w:abstractNumId w:val="8"/>
  </w:num>
  <w:num w:numId="28" w16cid:durableId="1831167126">
    <w:abstractNumId w:val="25"/>
  </w:num>
  <w:num w:numId="29" w16cid:durableId="1509297507">
    <w:abstractNumId w:val="5"/>
  </w:num>
  <w:num w:numId="30" w16cid:durableId="881943497">
    <w:abstractNumId w:val="51"/>
  </w:num>
  <w:num w:numId="31" w16cid:durableId="566766781">
    <w:abstractNumId w:val="48"/>
  </w:num>
  <w:num w:numId="32" w16cid:durableId="1133602269">
    <w:abstractNumId w:val="53"/>
  </w:num>
  <w:num w:numId="33" w16cid:durableId="445930130">
    <w:abstractNumId w:val="17"/>
  </w:num>
  <w:num w:numId="34" w16cid:durableId="1758284255">
    <w:abstractNumId w:val="31"/>
  </w:num>
  <w:num w:numId="35" w16cid:durableId="801926760">
    <w:abstractNumId w:val="33"/>
  </w:num>
  <w:num w:numId="36" w16cid:durableId="2111005839">
    <w:abstractNumId w:val="14"/>
  </w:num>
  <w:num w:numId="37" w16cid:durableId="919173915">
    <w:abstractNumId w:val="4"/>
  </w:num>
  <w:num w:numId="38" w16cid:durableId="1724717620">
    <w:abstractNumId w:val="44"/>
  </w:num>
  <w:num w:numId="39" w16cid:durableId="1501389582">
    <w:abstractNumId w:val="52"/>
  </w:num>
  <w:num w:numId="40" w16cid:durableId="774442631">
    <w:abstractNumId w:val="0"/>
  </w:num>
  <w:num w:numId="41" w16cid:durableId="402605809">
    <w:abstractNumId w:val="11"/>
  </w:num>
  <w:num w:numId="42" w16cid:durableId="1974945203">
    <w:abstractNumId w:val="12"/>
  </w:num>
  <w:num w:numId="43" w16cid:durableId="444546262">
    <w:abstractNumId w:val="45"/>
  </w:num>
  <w:num w:numId="44" w16cid:durableId="1577200183">
    <w:abstractNumId w:val="6"/>
  </w:num>
  <w:num w:numId="45" w16cid:durableId="446317659">
    <w:abstractNumId w:val="18"/>
  </w:num>
  <w:num w:numId="46" w16cid:durableId="1257664986">
    <w:abstractNumId w:val="10"/>
  </w:num>
  <w:num w:numId="47" w16cid:durableId="584070954">
    <w:abstractNumId w:val="22"/>
  </w:num>
  <w:num w:numId="48" w16cid:durableId="1936858749">
    <w:abstractNumId w:val="41"/>
  </w:num>
  <w:num w:numId="49" w16cid:durableId="486173214">
    <w:abstractNumId w:val="29"/>
  </w:num>
  <w:num w:numId="50" w16cid:durableId="560750534">
    <w:abstractNumId w:val="37"/>
  </w:num>
  <w:num w:numId="51" w16cid:durableId="870458480">
    <w:abstractNumId w:val="38"/>
  </w:num>
  <w:num w:numId="52" w16cid:durableId="1844006691">
    <w:abstractNumId w:val="47"/>
  </w:num>
  <w:num w:numId="53" w16cid:durableId="100415030">
    <w:abstractNumId w:val="32"/>
  </w:num>
  <w:num w:numId="54" w16cid:durableId="674963197">
    <w:abstractNumId w:val="30"/>
  </w:num>
  <w:num w:numId="55" w16cid:durableId="1324967034">
    <w:abstractNumId w:val="34"/>
  </w:num>
  <w:num w:numId="56" w16cid:durableId="847982736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B36"/>
    <w:rsid w:val="000026F7"/>
    <w:rsid w:val="00004AEE"/>
    <w:rsid w:val="000103C4"/>
    <w:rsid w:val="00015BA3"/>
    <w:rsid w:val="00020FCF"/>
    <w:rsid w:val="00024DEF"/>
    <w:rsid w:val="00031DC1"/>
    <w:rsid w:val="000338E5"/>
    <w:rsid w:val="00033B88"/>
    <w:rsid w:val="000400A3"/>
    <w:rsid w:val="00046D35"/>
    <w:rsid w:val="000527E7"/>
    <w:rsid w:val="00052BB9"/>
    <w:rsid w:val="00053FFD"/>
    <w:rsid w:val="000551B4"/>
    <w:rsid w:val="00055686"/>
    <w:rsid w:val="00060B10"/>
    <w:rsid w:val="000645F2"/>
    <w:rsid w:val="00073149"/>
    <w:rsid w:val="000735A4"/>
    <w:rsid w:val="00073C73"/>
    <w:rsid w:val="000741A0"/>
    <w:rsid w:val="00076758"/>
    <w:rsid w:val="00080310"/>
    <w:rsid w:val="000844F9"/>
    <w:rsid w:val="0008718F"/>
    <w:rsid w:val="00087C02"/>
    <w:rsid w:val="00092FE6"/>
    <w:rsid w:val="00093B01"/>
    <w:rsid w:val="00094B99"/>
    <w:rsid w:val="000A2CF1"/>
    <w:rsid w:val="000A67BE"/>
    <w:rsid w:val="000A6C3C"/>
    <w:rsid w:val="000B4B44"/>
    <w:rsid w:val="000B7A52"/>
    <w:rsid w:val="000C37C0"/>
    <w:rsid w:val="000C40B3"/>
    <w:rsid w:val="000C683A"/>
    <w:rsid w:val="000C6CDF"/>
    <w:rsid w:val="000D04BD"/>
    <w:rsid w:val="000D5967"/>
    <w:rsid w:val="000E0048"/>
    <w:rsid w:val="000E0FEE"/>
    <w:rsid w:val="000E1557"/>
    <w:rsid w:val="000E4E78"/>
    <w:rsid w:val="000E63EA"/>
    <w:rsid w:val="00100673"/>
    <w:rsid w:val="00100D8A"/>
    <w:rsid w:val="00104633"/>
    <w:rsid w:val="001050A0"/>
    <w:rsid w:val="00112DCD"/>
    <w:rsid w:val="00127D38"/>
    <w:rsid w:val="00127E1B"/>
    <w:rsid w:val="0013464E"/>
    <w:rsid w:val="00147913"/>
    <w:rsid w:val="00151D57"/>
    <w:rsid w:val="001666C6"/>
    <w:rsid w:val="00176C75"/>
    <w:rsid w:val="00180100"/>
    <w:rsid w:val="001827DA"/>
    <w:rsid w:val="00187103"/>
    <w:rsid w:val="00190E81"/>
    <w:rsid w:val="001A193A"/>
    <w:rsid w:val="001A23F2"/>
    <w:rsid w:val="001A688C"/>
    <w:rsid w:val="001C3CFE"/>
    <w:rsid w:val="001C3D18"/>
    <w:rsid w:val="001D1BDA"/>
    <w:rsid w:val="001D6CC1"/>
    <w:rsid w:val="001E1942"/>
    <w:rsid w:val="001E27A7"/>
    <w:rsid w:val="001E482D"/>
    <w:rsid w:val="001F299E"/>
    <w:rsid w:val="001F2FE1"/>
    <w:rsid w:val="001F4010"/>
    <w:rsid w:val="001F7E7C"/>
    <w:rsid w:val="002004B9"/>
    <w:rsid w:val="00201BE0"/>
    <w:rsid w:val="00212DB9"/>
    <w:rsid w:val="00220801"/>
    <w:rsid w:val="0022301B"/>
    <w:rsid w:val="002300C7"/>
    <w:rsid w:val="00232798"/>
    <w:rsid w:val="00232EBE"/>
    <w:rsid w:val="00236017"/>
    <w:rsid w:val="002373E4"/>
    <w:rsid w:val="00242288"/>
    <w:rsid w:val="00242CBB"/>
    <w:rsid w:val="0024602A"/>
    <w:rsid w:val="00246C30"/>
    <w:rsid w:val="00247753"/>
    <w:rsid w:val="00250AD2"/>
    <w:rsid w:val="002569F3"/>
    <w:rsid w:val="002618B6"/>
    <w:rsid w:val="00264A2C"/>
    <w:rsid w:val="00264B03"/>
    <w:rsid w:val="002651C0"/>
    <w:rsid w:val="00265B90"/>
    <w:rsid w:val="0027093A"/>
    <w:rsid w:val="0027187D"/>
    <w:rsid w:val="002735CA"/>
    <w:rsid w:val="00275D62"/>
    <w:rsid w:val="002819D3"/>
    <w:rsid w:val="00284869"/>
    <w:rsid w:val="0028580D"/>
    <w:rsid w:val="00296098"/>
    <w:rsid w:val="002B015E"/>
    <w:rsid w:val="002B471B"/>
    <w:rsid w:val="002B6D6F"/>
    <w:rsid w:val="002C0854"/>
    <w:rsid w:val="002C5CCC"/>
    <w:rsid w:val="002C5EA5"/>
    <w:rsid w:val="002D179E"/>
    <w:rsid w:val="002D3FE4"/>
    <w:rsid w:val="002D658A"/>
    <w:rsid w:val="002E20B6"/>
    <w:rsid w:val="002E22FE"/>
    <w:rsid w:val="002F4C59"/>
    <w:rsid w:val="002F4E76"/>
    <w:rsid w:val="002F66C7"/>
    <w:rsid w:val="002F6FD0"/>
    <w:rsid w:val="00300BBC"/>
    <w:rsid w:val="00307F68"/>
    <w:rsid w:val="00317F6E"/>
    <w:rsid w:val="00326632"/>
    <w:rsid w:val="00327623"/>
    <w:rsid w:val="00333551"/>
    <w:rsid w:val="0035111D"/>
    <w:rsid w:val="003532E0"/>
    <w:rsid w:val="00354292"/>
    <w:rsid w:val="0036186C"/>
    <w:rsid w:val="00363D29"/>
    <w:rsid w:val="00364C50"/>
    <w:rsid w:val="00365FB6"/>
    <w:rsid w:val="0038583E"/>
    <w:rsid w:val="00387A4A"/>
    <w:rsid w:val="00390F53"/>
    <w:rsid w:val="003972B4"/>
    <w:rsid w:val="003A1487"/>
    <w:rsid w:val="003A32D0"/>
    <w:rsid w:val="003A4C98"/>
    <w:rsid w:val="003A58D7"/>
    <w:rsid w:val="003B195E"/>
    <w:rsid w:val="003B3C7E"/>
    <w:rsid w:val="003B669F"/>
    <w:rsid w:val="003C3633"/>
    <w:rsid w:val="003C476D"/>
    <w:rsid w:val="003C5E8F"/>
    <w:rsid w:val="003C6CF6"/>
    <w:rsid w:val="003D0F97"/>
    <w:rsid w:val="003E2362"/>
    <w:rsid w:val="003E4241"/>
    <w:rsid w:val="003E6063"/>
    <w:rsid w:val="003F1B7F"/>
    <w:rsid w:val="003F448A"/>
    <w:rsid w:val="003F5B09"/>
    <w:rsid w:val="004016F9"/>
    <w:rsid w:val="00403AF6"/>
    <w:rsid w:val="00413AAB"/>
    <w:rsid w:val="0042064B"/>
    <w:rsid w:val="00424C1E"/>
    <w:rsid w:val="00426722"/>
    <w:rsid w:val="00426F5A"/>
    <w:rsid w:val="00432E95"/>
    <w:rsid w:val="0044016C"/>
    <w:rsid w:val="004431C2"/>
    <w:rsid w:val="004452DB"/>
    <w:rsid w:val="00445663"/>
    <w:rsid w:val="004462BF"/>
    <w:rsid w:val="00450ACC"/>
    <w:rsid w:val="0045454C"/>
    <w:rsid w:val="00461617"/>
    <w:rsid w:val="004619E1"/>
    <w:rsid w:val="00466080"/>
    <w:rsid w:val="004868AC"/>
    <w:rsid w:val="00492C69"/>
    <w:rsid w:val="00493EC7"/>
    <w:rsid w:val="00496A8F"/>
    <w:rsid w:val="004A7168"/>
    <w:rsid w:val="004A767A"/>
    <w:rsid w:val="004D01B9"/>
    <w:rsid w:val="004D45C5"/>
    <w:rsid w:val="004E2D19"/>
    <w:rsid w:val="004E7C61"/>
    <w:rsid w:val="004E7D9C"/>
    <w:rsid w:val="004F40F0"/>
    <w:rsid w:val="004F5FBA"/>
    <w:rsid w:val="0050029E"/>
    <w:rsid w:val="005122AA"/>
    <w:rsid w:val="00515111"/>
    <w:rsid w:val="00517E15"/>
    <w:rsid w:val="005207A9"/>
    <w:rsid w:val="00522668"/>
    <w:rsid w:val="005247AC"/>
    <w:rsid w:val="00531D8F"/>
    <w:rsid w:val="00533688"/>
    <w:rsid w:val="0053377D"/>
    <w:rsid w:val="00541C88"/>
    <w:rsid w:val="005430FB"/>
    <w:rsid w:val="005518D8"/>
    <w:rsid w:val="00554404"/>
    <w:rsid w:val="00554436"/>
    <w:rsid w:val="00557E9E"/>
    <w:rsid w:val="00567028"/>
    <w:rsid w:val="00574F96"/>
    <w:rsid w:val="00576A84"/>
    <w:rsid w:val="00577451"/>
    <w:rsid w:val="00591081"/>
    <w:rsid w:val="005A151B"/>
    <w:rsid w:val="005A2A15"/>
    <w:rsid w:val="005A4C59"/>
    <w:rsid w:val="005B2348"/>
    <w:rsid w:val="005B429C"/>
    <w:rsid w:val="005B566D"/>
    <w:rsid w:val="005C394E"/>
    <w:rsid w:val="005C3BE6"/>
    <w:rsid w:val="005C7CD1"/>
    <w:rsid w:val="005E375B"/>
    <w:rsid w:val="005E3C66"/>
    <w:rsid w:val="005E6E4D"/>
    <w:rsid w:val="005F04F1"/>
    <w:rsid w:val="005F3F31"/>
    <w:rsid w:val="005F488A"/>
    <w:rsid w:val="005F4AC0"/>
    <w:rsid w:val="005F4AE3"/>
    <w:rsid w:val="0060678D"/>
    <w:rsid w:val="00623764"/>
    <w:rsid w:val="00623AED"/>
    <w:rsid w:val="006375AF"/>
    <w:rsid w:val="00637A83"/>
    <w:rsid w:val="00641703"/>
    <w:rsid w:val="00656500"/>
    <w:rsid w:val="00662023"/>
    <w:rsid w:val="00662C1F"/>
    <w:rsid w:val="006630F7"/>
    <w:rsid w:val="00671B1B"/>
    <w:rsid w:val="00674A5B"/>
    <w:rsid w:val="006812F2"/>
    <w:rsid w:val="0068773C"/>
    <w:rsid w:val="006A45D3"/>
    <w:rsid w:val="006B7BF7"/>
    <w:rsid w:val="006B7CB6"/>
    <w:rsid w:val="006B7FCB"/>
    <w:rsid w:val="006C430D"/>
    <w:rsid w:val="006C57A3"/>
    <w:rsid w:val="006C5F63"/>
    <w:rsid w:val="006E66B8"/>
    <w:rsid w:val="006F2E45"/>
    <w:rsid w:val="006F301F"/>
    <w:rsid w:val="006F4B2D"/>
    <w:rsid w:val="00707975"/>
    <w:rsid w:val="007124EF"/>
    <w:rsid w:val="00714D15"/>
    <w:rsid w:val="00720659"/>
    <w:rsid w:val="00721D71"/>
    <w:rsid w:val="0072275D"/>
    <w:rsid w:val="00722BB6"/>
    <w:rsid w:val="0072400C"/>
    <w:rsid w:val="00732187"/>
    <w:rsid w:val="00735B9D"/>
    <w:rsid w:val="00742236"/>
    <w:rsid w:val="00746D60"/>
    <w:rsid w:val="00747DB5"/>
    <w:rsid w:val="00747F7D"/>
    <w:rsid w:val="00755AC8"/>
    <w:rsid w:val="00757F17"/>
    <w:rsid w:val="007600FD"/>
    <w:rsid w:val="00761AB1"/>
    <w:rsid w:val="0076486B"/>
    <w:rsid w:val="00770173"/>
    <w:rsid w:val="00775112"/>
    <w:rsid w:val="0078254A"/>
    <w:rsid w:val="00783A1C"/>
    <w:rsid w:val="00783B87"/>
    <w:rsid w:val="00792D49"/>
    <w:rsid w:val="007B3570"/>
    <w:rsid w:val="007B593F"/>
    <w:rsid w:val="007C26EC"/>
    <w:rsid w:val="007C2C24"/>
    <w:rsid w:val="007C3C57"/>
    <w:rsid w:val="007C55D8"/>
    <w:rsid w:val="007D64F5"/>
    <w:rsid w:val="007E254F"/>
    <w:rsid w:val="007E49C0"/>
    <w:rsid w:val="007F1978"/>
    <w:rsid w:val="00800C6A"/>
    <w:rsid w:val="00802624"/>
    <w:rsid w:val="00810B7C"/>
    <w:rsid w:val="00814F13"/>
    <w:rsid w:val="00824ADF"/>
    <w:rsid w:val="00841D12"/>
    <w:rsid w:val="00846A3E"/>
    <w:rsid w:val="00847E8D"/>
    <w:rsid w:val="00850F9D"/>
    <w:rsid w:val="00851D90"/>
    <w:rsid w:val="00856F60"/>
    <w:rsid w:val="008600A2"/>
    <w:rsid w:val="00860213"/>
    <w:rsid w:val="0086669C"/>
    <w:rsid w:val="008779C2"/>
    <w:rsid w:val="00890327"/>
    <w:rsid w:val="008A28C0"/>
    <w:rsid w:val="008A33FF"/>
    <w:rsid w:val="008A38E3"/>
    <w:rsid w:val="008A6659"/>
    <w:rsid w:val="008B6959"/>
    <w:rsid w:val="008D047F"/>
    <w:rsid w:val="008D2026"/>
    <w:rsid w:val="008D3589"/>
    <w:rsid w:val="008D55F9"/>
    <w:rsid w:val="008E2220"/>
    <w:rsid w:val="008F148A"/>
    <w:rsid w:val="008F3E2E"/>
    <w:rsid w:val="008F4086"/>
    <w:rsid w:val="009116EC"/>
    <w:rsid w:val="00913C8D"/>
    <w:rsid w:val="00914C69"/>
    <w:rsid w:val="00923CA5"/>
    <w:rsid w:val="00925375"/>
    <w:rsid w:val="00933FF6"/>
    <w:rsid w:val="0093433B"/>
    <w:rsid w:val="00943212"/>
    <w:rsid w:val="009524E5"/>
    <w:rsid w:val="00952DF7"/>
    <w:rsid w:val="00957EB7"/>
    <w:rsid w:val="0096477A"/>
    <w:rsid w:val="00966F4B"/>
    <w:rsid w:val="009770F9"/>
    <w:rsid w:val="00983873"/>
    <w:rsid w:val="009909E5"/>
    <w:rsid w:val="009938F5"/>
    <w:rsid w:val="009A36A3"/>
    <w:rsid w:val="009B751E"/>
    <w:rsid w:val="009C40D7"/>
    <w:rsid w:val="009E1B2E"/>
    <w:rsid w:val="009E5FC4"/>
    <w:rsid w:val="009E674A"/>
    <w:rsid w:val="009E7F4B"/>
    <w:rsid w:val="009F00DE"/>
    <w:rsid w:val="009F0768"/>
    <w:rsid w:val="009F1264"/>
    <w:rsid w:val="009F5C14"/>
    <w:rsid w:val="009F6FC4"/>
    <w:rsid w:val="009F7136"/>
    <w:rsid w:val="00A00E51"/>
    <w:rsid w:val="00A03AFB"/>
    <w:rsid w:val="00A05175"/>
    <w:rsid w:val="00A05674"/>
    <w:rsid w:val="00A2048D"/>
    <w:rsid w:val="00A206A5"/>
    <w:rsid w:val="00A21203"/>
    <w:rsid w:val="00A330A8"/>
    <w:rsid w:val="00A34500"/>
    <w:rsid w:val="00A34E48"/>
    <w:rsid w:val="00A41851"/>
    <w:rsid w:val="00A46FFC"/>
    <w:rsid w:val="00A51577"/>
    <w:rsid w:val="00A52297"/>
    <w:rsid w:val="00A56BA6"/>
    <w:rsid w:val="00A61015"/>
    <w:rsid w:val="00A71F2E"/>
    <w:rsid w:val="00A731F1"/>
    <w:rsid w:val="00A73F86"/>
    <w:rsid w:val="00A74901"/>
    <w:rsid w:val="00A80DE1"/>
    <w:rsid w:val="00A8750D"/>
    <w:rsid w:val="00A91D2F"/>
    <w:rsid w:val="00A95E55"/>
    <w:rsid w:val="00AA11E3"/>
    <w:rsid w:val="00AA2540"/>
    <w:rsid w:val="00AA4837"/>
    <w:rsid w:val="00AB339C"/>
    <w:rsid w:val="00AB3421"/>
    <w:rsid w:val="00AC076A"/>
    <w:rsid w:val="00AD14FE"/>
    <w:rsid w:val="00AD18A4"/>
    <w:rsid w:val="00AD2E60"/>
    <w:rsid w:val="00AD54A3"/>
    <w:rsid w:val="00AE75BA"/>
    <w:rsid w:val="00AE7B6B"/>
    <w:rsid w:val="00AF0254"/>
    <w:rsid w:val="00AF4019"/>
    <w:rsid w:val="00AF47F3"/>
    <w:rsid w:val="00AF52B8"/>
    <w:rsid w:val="00AF6555"/>
    <w:rsid w:val="00AF66ED"/>
    <w:rsid w:val="00B0340D"/>
    <w:rsid w:val="00B10FF9"/>
    <w:rsid w:val="00B15618"/>
    <w:rsid w:val="00B168E8"/>
    <w:rsid w:val="00B20256"/>
    <w:rsid w:val="00B20966"/>
    <w:rsid w:val="00B230FB"/>
    <w:rsid w:val="00B33ED0"/>
    <w:rsid w:val="00B36DDF"/>
    <w:rsid w:val="00B416F3"/>
    <w:rsid w:val="00B527D2"/>
    <w:rsid w:val="00B53DC7"/>
    <w:rsid w:val="00B61B46"/>
    <w:rsid w:val="00B64185"/>
    <w:rsid w:val="00B6573D"/>
    <w:rsid w:val="00B66C31"/>
    <w:rsid w:val="00B67E8F"/>
    <w:rsid w:val="00B71FEE"/>
    <w:rsid w:val="00B73880"/>
    <w:rsid w:val="00B740DB"/>
    <w:rsid w:val="00B7587C"/>
    <w:rsid w:val="00B83E77"/>
    <w:rsid w:val="00B91C0C"/>
    <w:rsid w:val="00BA47FD"/>
    <w:rsid w:val="00BA50FA"/>
    <w:rsid w:val="00BB1D7F"/>
    <w:rsid w:val="00BB5117"/>
    <w:rsid w:val="00BC7733"/>
    <w:rsid w:val="00BD0900"/>
    <w:rsid w:val="00BD5586"/>
    <w:rsid w:val="00BD62CE"/>
    <w:rsid w:val="00BE0743"/>
    <w:rsid w:val="00BE7D0A"/>
    <w:rsid w:val="00BF03E8"/>
    <w:rsid w:val="00BF170F"/>
    <w:rsid w:val="00BF27E4"/>
    <w:rsid w:val="00BF44A3"/>
    <w:rsid w:val="00BF6B74"/>
    <w:rsid w:val="00C07DE8"/>
    <w:rsid w:val="00C15122"/>
    <w:rsid w:val="00C16B54"/>
    <w:rsid w:val="00C37AB4"/>
    <w:rsid w:val="00C46820"/>
    <w:rsid w:val="00C53B38"/>
    <w:rsid w:val="00C679DB"/>
    <w:rsid w:val="00C71902"/>
    <w:rsid w:val="00C8450F"/>
    <w:rsid w:val="00C87409"/>
    <w:rsid w:val="00CB20D6"/>
    <w:rsid w:val="00CB24B3"/>
    <w:rsid w:val="00CB6F21"/>
    <w:rsid w:val="00CC546B"/>
    <w:rsid w:val="00CC7D27"/>
    <w:rsid w:val="00CD547C"/>
    <w:rsid w:val="00D021A4"/>
    <w:rsid w:val="00D026F9"/>
    <w:rsid w:val="00D05322"/>
    <w:rsid w:val="00D061D2"/>
    <w:rsid w:val="00D06324"/>
    <w:rsid w:val="00D07871"/>
    <w:rsid w:val="00D07B36"/>
    <w:rsid w:val="00D13A53"/>
    <w:rsid w:val="00D17A1E"/>
    <w:rsid w:val="00D263C7"/>
    <w:rsid w:val="00D2690A"/>
    <w:rsid w:val="00D271D9"/>
    <w:rsid w:val="00D27655"/>
    <w:rsid w:val="00D32421"/>
    <w:rsid w:val="00D32C78"/>
    <w:rsid w:val="00D347D3"/>
    <w:rsid w:val="00D367A2"/>
    <w:rsid w:val="00D41FC6"/>
    <w:rsid w:val="00D4478C"/>
    <w:rsid w:val="00D451CA"/>
    <w:rsid w:val="00D45F03"/>
    <w:rsid w:val="00D50194"/>
    <w:rsid w:val="00D537DB"/>
    <w:rsid w:val="00D60AFD"/>
    <w:rsid w:val="00D703F3"/>
    <w:rsid w:val="00D712AE"/>
    <w:rsid w:val="00D84705"/>
    <w:rsid w:val="00D94590"/>
    <w:rsid w:val="00D9563A"/>
    <w:rsid w:val="00D97B5C"/>
    <w:rsid w:val="00DA00E7"/>
    <w:rsid w:val="00DA10DA"/>
    <w:rsid w:val="00DB2284"/>
    <w:rsid w:val="00DC1A37"/>
    <w:rsid w:val="00DD06C6"/>
    <w:rsid w:val="00DD6981"/>
    <w:rsid w:val="00DD6BEB"/>
    <w:rsid w:val="00DE0DEC"/>
    <w:rsid w:val="00DE108D"/>
    <w:rsid w:val="00DE485C"/>
    <w:rsid w:val="00DE6128"/>
    <w:rsid w:val="00DE746E"/>
    <w:rsid w:val="00DF12FA"/>
    <w:rsid w:val="00DF29C6"/>
    <w:rsid w:val="00DF4BA7"/>
    <w:rsid w:val="00DF7735"/>
    <w:rsid w:val="00E0326D"/>
    <w:rsid w:val="00E05D41"/>
    <w:rsid w:val="00E0656C"/>
    <w:rsid w:val="00E106B6"/>
    <w:rsid w:val="00E143CF"/>
    <w:rsid w:val="00E1541A"/>
    <w:rsid w:val="00E17A38"/>
    <w:rsid w:val="00E17F80"/>
    <w:rsid w:val="00E250BB"/>
    <w:rsid w:val="00E25DA7"/>
    <w:rsid w:val="00E307F0"/>
    <w:rsid w:val="00E366BE"/>
    <w:rsid w:val="00E373FF"/>
    <w:rsid w:val="00E377BB"/>
    <w:rsid w:val="00E44577"/>
    <w:rsid w:val="00E47686"/>
    <w:rsid w:val="00E605F6"/>
    <w:rsid w:val="00E618B6"/>
    <w:rsid w:val="00E623A8"/>
    <w:rsid w:val="00E62B11"/>
    <w:rsid w:val="00E62C81"/>
    <w:rsid w:val="00E701DF"/>
    <w:rsid w:val="00E72405"/>
    <w:rsid w:val="00E74056"/>
    <w:rsid w:val="00E747D4"/>
    <w:rsid w:val="00E75441"/>
    <w:rsid w:val="00E87B78"/>
    <w:rsid w:val="00E91AFB"/>
    <w:rsid w:val="00E92A0F"/>
    <w:rsid w:val="00E92ECD"/>
    <w:rsid w:val="00E93B4E"/>
    <w:rsid w:val="00E975E9"/>
    <w:rsid w:val="00EB0C35"/>
    <w:rsid w:val="00EB1300"/>
    <w:rsid w:val="00EB72C2"/>
    <w:rsid w:val="00EB7E26"/>
    <w:rsid w:val="00EB7F80"/>
    <w:rsid w:val="00EC2BAF"/>
    <w:rsid w:val="00EC37B3"/>
    <w:rsid w:val="00EC76A6"/>
    <w:rsid w:val="00ED67C9"/>
    <w:rsid w:val="00EE39AA"/>
    <w:rsid w:val="00EE5D21"/>
    <w:rsid w:val="00EF4DC3"/>
    <w:rsid w:val="00EF6B20"/>
    <w:rsid w:val="00F020FE"/>
    <w:rsid w:val="00F04F95"/>
    <w:rsid w:val="00F149D9"/>
    <w:rsid w:val="00F15537"/>
    <w:rsid w:val="00F2282E"/>
    <w:rsid w:val="00F27682"/>
    <w:rsid w:val="00F304CD"/>
    <w:rsid w:val="00F359F0"/>
    <w:rsid w:val="00F37504"/>
    <w:rsid w:val="00F43E62"/>
    <w:rsid w:val="00F45027"/>
    <w:rsid w:val="00F45387"/>
    <w:rsid w:val="00F454FF"/>
    <w:rsid w:val="00F47F70"/>
    <w:rsid w:val="00F57E13"/>
    <w:rsid w:val="00F65A25"/>
    <w:rsid w:val="00F769E1"/>
    <w:rsid w:val="00F8388B"/>
    <w:rsid w:val="00F8656E"/>
    <w:rsid w:val="00F87EBD"/>
    <w:rsid w:val="00F90468"/>
    <w:rsid w:val="00F93A57"/>
    <w:rsid w:val="00F97054"/>
    <w:rsid w:val="00FA24A6"/>
    <w:rsid w:val="00FA53B6"/>
    <w:rsid w:val="00FA584F"/>
    <w:rsid w:val="00FA58B6"/>
    <w:rsid w:val="00FB3592"/>
    <w:rsid w:val="00FD2701"/>
    <w:rsid w:val="00FD2A2B"/>
    <w:rsid w:val="00FE295D"/>
    <w:rsid w:val="00FE2A6C"/>
    <w:rsid w:val="00FE5218"/>
    <w:rsid w:val="00FF116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AEDB24"/>
  <w15:chartTrackingRefBased/>
  <w15:docId w15:val="{63C70DB2-020D-40D5-B0D4-9F2A19C4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0FB"/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720659"/>
    <w:pPr>
      <w:keepNext/>
      <w:widowControl w:val="0"/>
      <w:autoSpaceDE w:val="0"/>
      <w:autoSpaceDN w:val="0"/>
      <w:adjustRightInd w:val="0"/>
      <w:spacing w:before="156" w:after="360" w:line="360" w:lineRule="auto"/>
      <w:ind w:right="3"/>
      <w:jc w:val="center"/>
      <w:outlineLvl w:val="0"/>
    </w:pPr>
    <w:rPr>
      <w:b/>
      <w:bCs/>
      <w:caps/>
    </w:rPr>
  </w:style>
  <w:style w:type="paragraph" w:styleId="20">
    <w:name w:val="heading 2"/>
    <w:basedOn w:val="a"/>
    <w:next w:val="a"/>
    <w:link w:val="21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5A151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20659"/>
    <w:rPr>
      <w:b/>
      <w:bCs/>
      <w:caps/>
      <w:sz w:val="24"/>
      <w:szCs w:val="24"/>
    </w:rPr>
  </w:style>
  <w:style w:type="character" w:customStyle="1" w:styleId="21">
    <w:name w:val="Заголовок 2 Знак"/>
    <w:link w:val="20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customStyle="1" w:styleId="a3">
    <w:name w:val="Название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D07B36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D07B36"/>
    <w:rPr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D07B36"/>
    <w:pPr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/>
      <w:b w:val="0"/>
      <w:bCs w:val="0"/>
      <w:caps w:val="0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locked/>
    <w:rsid w:val="00637A8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31">
    <w:name w:val="toc 3"/>
    <w:basedOn w:val="a"/>
    <w:next w:val="a"/>
    <w:autoRedefine/>
    <w:uiPriority w:val="39"/>
    <w:locked/>
    <w:rsid w:val="00D07B36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c">
    <w:name w:val="Hyperlink"/>
    <w:uiPriority w:val="99"/>
    <w:unhideWhenUsed/>
    <w:rsid w:val="00D07B36"/>
    <w:rPr>
      <w:color w:val="0563C1"/>
      <w:u w:val="single"/>
    </w:rPr>
  </w:style>
  <w:style w:type="paragraph" w:styleId="22">
    <w:name w:val="toc 2"/>
    <w:basedOn w:val="a"/>
    <w:next w:val="a"/>
    <w:autoRedefine/>
    <w:uiPriority w:val="39"/>
    <w:unhideWhenUsed/>
    <w:locked/>
    <w:rsid w:val="00D07B3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customStyle="1" w:styleId="ad">
    <w:name w:val="Таблица"/>
    <w:rsid w:val="001666C6"/>
    <w:pPr>
      <w:spacing w:line="240" w:lineRule="atLeast"/>
      <w:jc w:val="center"/>
    </w:pPr>
    <w:rPr>
      <w:spacing w:val="-8"/>
      <w:sz w:val="18"/>
    </w:rPr>
  </w:style>
  <w:style w:type="paragraph" w:styleId="ae">
    <w:name w:val="List Paragraph"/>
    <w:basedOn w:val="a"/>
    <w:uiPriority w:val="34"/>
    <w:qFormat/>
    <w:rsid w:val="00326632"/>
    <w:pPr>
      <w:ind w:left="720"/>
      <w:contextualSpacing/>
    </w:pPr>
  </w:style>
  <w:style w:type="paragraph" w:customStyle="1" w:styleId="12">
    <w:name w:val="Заг1"/>
    <w:basedOn w:val="1"/>
    <w:autoRedefine/>
    <w:qFormat/>
    <w:rsid w:val="00242288"/>
    <w:pPr>
      <w:jc w:val="left"/>
    </w:pPr>
    <w:rPr>
      <w:caps w:val="0"/>
    </w:rPr>
  </w:style>
  <w:style w:type="paragraph" w:customStyle="1" w:styleId="2">
    <w:name w:val="Заг2"/>
    <w:basedOn w:val="20"/>
    <w:qFormat/>
    <w:rsid w:val="00B20966"/>
    <w:pPr>
      <w:numPr>
        <w:ilvl w:val="1"/>
        <w:numId w:val="1"/>
      </w:numPr>
      <w:spacing w:before="240" w:after="240"/>
      <w:jc w:val="left"/>
    </w:pPr>
    <w:rPr>
      <w:sz w:val="24"/>
    </w:rPr>
  </w:style>
  <w:style w:type="paragraph" w:styleId="HTML">
    <w:name w:val="HTML Preformatted"/>
    <w:basedOn w:val="a"/>
    <w:link w:val="HTML0"/>
    <w:uiPriority w:val="99"/>
    <w:unhideWhenUsed/>
    <w:rsid w:val="004267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26722"/>
    <w:rPr>
      <w:rFonts w:ascii="Courier New" w:hAnsi="Courier New" w:cs="Courier New"/>
    </w:rPr>
  </w:style>
  <w:style w:type="character" w:styleId="af">
    <w:name w:val="Emphasis"/>
    <w:basedOn w:val="a0"/>
    <w:qFormat/>
    <w:locked/>
    <w:rsid w:val="00A2048D"/>
    <w:rPr>
      <w:i/>
      <w:iCs/>
    </w:rPr>
  </w:style>
  <w:style w:type="paragraph" w:styleId="41">
    <w:name w:val="toc 4"/>
    <w:basedOn w:val="a"/>
    <w:next w:val="a"/>
    <w:autoRedefine/>
    <w:locked/>
    <w:rsid w:val="00D271D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D271D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D271D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D271D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D271D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D271D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450ACC"/>
  </w:style>
  <w:style w:type="table" w:styleId="af1">
    <w:name w:val="Table Grid"/>
    <w:basedOn w:val="a1"/>
    <w:locked/>
    <w:rsid w:val="00A515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"/>
    <w:qFormat/>
    <w:rsid w:val="003A4C98"/>
    <w:pPr>
      <w:spacing w:line="360" w:lineRule="auto"/>
      <w:jc w:val="center"/>
    </w:pPr>
    <w:rPr>
      <w:sz w:val="28"/>
    </w:rPr>
  </w:style>
  <w:style w:type="paragraph" w:customStyle="1" w:styleId="af3">
    <w:name w:val="Раздел"/>
    <w:basedOn w:val="1"/>
    <w:link w:val="Char"/>
    <w:qFormat/>
    <w:rsid w:val="00DE108D"/>
    <w:pPr>
      <w:spacing w:beforeLines="100" w:before="100" w:afterLines="100" w:after="100"/>
    </w:pPr>
    <w:rPr>
      <w:caps w:val="0"/>
      <w:sz w:val="32"/>
      <w:szCs w:val="28"/>
    </w:rPr>
  </w:style>
  <w:style w:type="character" w:customStyle="1" w:styleId="Char">
    <w:name w:val="Раздел Char"/>
    <w:link w:val="af3"/>
    <w:qFormat/>
    <w:rsid w:val="00DE108D"/>
    <w:rPr>
      <w:b/>
      <w:bCs/>
      <w:sz w:val="32"/>
      <w:szCs w:val="28"/>
    </w:rPr>
  </w:style>
  <w:style w:type="paragraph" w:customStyle="1" w:styleId="af4">
    <w:name w:val="Обзац"/>
    <w:link w:val="af5"/>
    <w:qFormat/>
    <w:rsid w:val="000E4E78"/>
    <w:pPr>
      <w:spacing w:line="360" w:lineRule="auto"/>
      <w:ind w:firstLine="709"/>
      <w:jc w:val="both"/>
    </w:pPr>
    <w:rPr>
      <w:rFonts w:eastAsiaTheme="majorEastAsia" w:cstheme="majorBidi"/>
      <w:sz w:val="24"/>
      <w:szCs w:val="24"/>
    </w:rPr>
  </w:style>
  <w:style w:type="character" w:customStyle="1" w:styleId="af5">
    <w:name w:val="Обзац Знак"/>
    <w:basedOn w:val="a0"/>
    <w:link w:val="af4"/>
    <w:rsid w:val="000E4E78"/>
    <w:rPr>
      <w:rFonts w:eastAsiaTheme="majorEastAsia" w:cstheme="majorBidi"/>
      <w:sz w:val="24"/>
      <w:szCs w:val="24"/>
    </w:rPr>
  </w:style>
  <w:style w:type="character" w:styleId="af6">
    <w:name w:val="Placeholder Text"/>
    <w:basedOn w:val="a0"/>
    <w:uiPriority w:val="99"/>
    <w:semiHidden/>
    <w:rsid w:val="00F8656E"/>
    <w:rPr>
      <w:color w:val="666666"/>
    </w:rPr>
  </w:style>
  <w:style w:type="character" w:styleId="af7">
    <w:name w:val="Unresolved Mention"/>
    <w:basedOn w:val="a0"/>
    <w:uiPriority w:val="99"/>
    <w:semiHidden/>
    <w:unhideWhenUsed/>
    <w:rsid w:val="00EB7F80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9116EC"/>
    <w:rPr>
      <w:color w:val="954F72" w:themeColor="followedHyperlink"/>
      <w:u w:val="single"/>
    </w:rPr>
  </w:style>
  <w:style w:type="character" w:customStyle="1" w:styleId="cm-keyword">
    <w:name w:val="cm-keyword"/>
    <w:basedOn w:val="a0"/>
    <w:rsid w:val="009116EC"/>
  </w:style>
  <w:style w:type="character" w:customStyle="1" w:styleId="cm-variable">
    <w:name w:val="cm-variable"/>
    <w:basedOn w:val="a0"/>
    <w:rsid w:val="009116EC"/>
  </w:style>
  <w:style w:type="character" w:customStyle="1" w:styleId="cm-property">
    <w:name w:val="cm-property"/>
    <w:basedOn w:val="a0"/>
    <w:rsid w:val="009116EC"/>
  </w:style>
  <w:style w:type="character" w:customStyle="1" w:styleId="cm-comment">
    <w:name w:val="cm-comment"/>
    <w:basedOn w:val="a0"/>
    <w:rsid w:val="009116EC"/>
  </w:style>
  <w:style w:type="character" w:customStyle="1" w:styleId="cm-def">
    <w:name w:val="cm-def"/>
    <w:basedOn w:val="a0"/>
    <w:rsid w:val="009116EC"/>
  </w:style>
  <w:style w:type="character" w:customStyle="1" w:styleId="cm-operator">
    <w:name w:val="cm-operator"/>
    <w:basedOn w:val="a0"/>
    <w:rsid w:val="009116EC"/>
  </w:style>
  <w:style w:type="character" w:customStyle="1" w:styleId="cm-number">
    <w:name w:val="cm-number"/>
    <w:basedOn w:val="a0"/>
    <w:rsid w:val="009116EC"/>
  </w:style>
  <w:style w:type="character" w:customStyle="1" w:styleId="cm-string">
    <w:name w:val="cm-string"/>
    <w:basedOn w:val="a0"/>
    <w:rsid w:val="009116EC"/>
  </w:style>
  <w:style w:type="paragraph" w:customStyle="1" w:styleId="msonormal0">
    <w:name w:val="msonormal"/>
    <w:basedOn w:val="a"/>
    <w:rsid w:val="002B471B"/>
    <w:pPr>
      <w:spacing w:before="100" w:beforeAutospacing="1" w:after="100" w:afterAutospacing="1"/>
    </w:pPr>
  </w:style>
  <w:style w:type="character" w:customStyle="1" w:styleId="cm-builtin">
    <w:name w:val="cm-builtin"/>
    <w:basedOn w:val="a0"/>
    <w:rsid w:val="002B471B"/>
  </w:style>
  <w:style w:type="character" w:customStyle="1" w:styleId="50">
    <w:name w:val="Заголовок 5 Знак"/>
    <w:basedOn w:val="a0"/>
    <w:link w:val="5"/>
    <w:semiHidden/>
    <w:rsid w:val="005A151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customStyle="1" w:styleId="p1">
    <w:name w:val="p1"/>
    <w:basedOn w:val="a"/>
    <w:rsid w:val="004016F9"/>
    <w:rPr>
      <w:rFonts w:ascii="Helvetica" w:hAnsi="Helvetica"/>
      <w:color w:val="141413"/>
      <w:sz w:val="12"/>
      <w:szCs w:val="12"/>
    </w:rPr>
  </w:style>
  <w:style w:type="character" w:customStyle="1" w:styleId="s1">
    <w:name w:val="s1"/>
    <w:basedOn w:val="a0"/>
    <w:rsid w:val="004016F9"/>
    <w:rPr>
      <w:rFonts w:ascii="Helvetica" w:hAnsi="Helvetica" w:hint="default"/>
      <w:sz w:val="10"/>
      <w:szCs w:val="10"/>
    </w:rPr>
  </w:style>
  <w:style w:type="character" w:customStyle="1" w:styleId="apple-converted-space">
    <w:name w:val="apple-converted-space"/>
    <w:basedOn w:val="a0"/>
    <w:rsid w:val="00401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6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374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9287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8417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734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801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52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706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67165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27551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7081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630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27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299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946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1299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5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20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5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45423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2443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577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705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189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943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2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5447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73943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101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4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251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836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795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04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44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1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5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3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19117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153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6150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8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539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055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475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3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32474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8854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608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561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004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118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49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05516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3860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6031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689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953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045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703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0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41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436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49465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035617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88131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270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750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3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4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23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50954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6564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4589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14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510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1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811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0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23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0741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6854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0068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2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66839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740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505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579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5628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8531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00721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0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58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43686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4417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8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36089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85132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1805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340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98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582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3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012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2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372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76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63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24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5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1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6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21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4311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536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49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3623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088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70105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6493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373435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14730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405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5789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79909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4257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5447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76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4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75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54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7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1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98060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20764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12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218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057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421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74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869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213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379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2895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30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14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812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747368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0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5574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46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804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179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3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687432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8001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5145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729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761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326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4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8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41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3102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8084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641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205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29963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79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792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683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84933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8077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64854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5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921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576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8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64599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45506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6691438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90343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72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7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0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87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3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2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74927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37475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105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783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9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68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5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79220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99942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794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806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61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57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251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9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94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91461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381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3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80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2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740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7234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44866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440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985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9998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4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83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30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8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60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77894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94943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1828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633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114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5502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90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7920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7958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8449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869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1872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0693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981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343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8775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01689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86526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17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10488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194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2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48384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595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59581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929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576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290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8133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6047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0038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490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206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595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829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8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74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26084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11108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2988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27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040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038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90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3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2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2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331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82237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3118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553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33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666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8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9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463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70337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22831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9635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40550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0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68673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5127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4732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383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32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270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671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8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28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10437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98367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1923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499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977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297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141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6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74366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1526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1603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7107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82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657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129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2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988204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4104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2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013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961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990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316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5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0317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20513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3356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65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00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25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1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42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0240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489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31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22650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023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806146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5717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12607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87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73563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04549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4256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247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939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886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8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7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8026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8308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5988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7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771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873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25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6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2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697936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0425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511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597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159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753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3915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38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02547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9429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173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366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446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375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3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3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199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86425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3946978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74417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807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7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96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70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5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7899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396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2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89953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29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09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16220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6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94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5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3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575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24834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12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8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204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6222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195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14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3964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540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695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94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112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1601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057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7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05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15670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1233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atplotlib.org/stable/index.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python.org/3/library/math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3;&#1072;&#1089;&#1090;&#1105;&#1085;&#1072;\Desktop\suai\&#1080;&#1085;&#1092;&#1072;\&#1090;&#1080;&#1090;&#1091;&#1083;&#1100;&#1085;&#1099;&#1081;%20&#1083;&#1080;&#1089;&#1090;%20&#1083;&#1072;&#107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88F38-1EE4-4246-8FB9-CDA025616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C:\Users\Настёна\Desktop\suai\инфа\титульный лист лаб.dot</Template>
  <TotalTime>24</TotalTime>
  <Pages>20</Pages>
  <Words>2642</Words>
  <Characters>15065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17672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Анастасия Молчанова</dc:creator>
  <cp:keywords/>
  <cp:lastModifiedBy>Stoff Unior</cp:lastModifiedBy>
  <cp:revision>8</cp:revision>
  <cp:lastPrinted>2025-09-18T11:55:00Z</cp:lastPrinted>
  <dcterms:created xsi:type="dcterms:W3CDTF">2025-09-18T11:55:00Z</dcterms:created>
  <dcterms:modified xsi:type="dcterms:W3CDTF">2025-09-21T13:35:00Z</dcterms:modified>
</cp:coreProperties>
</file>