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F9F4F" w14:textId="77777777" w:rsidR="00413AAB" w:rsidRPr="00D271D9" w:rsidRDefault="00413AAB">
      <w:pPr>
        <w:widowControl w:val="0"/>
        <w:autoSpaceDE w:val="0"/>
        <w:autoSpaceDN w:val="0"/>
        <w:adjustRightInd w:val="0"/>
        <w:jc w:val="center"/>
      </w:pPr>
      <w:r w:rsidRPr="00D271D9">
        <w:t>ГУАП</w:t>
      </w:r>
    </w:p>
    <w:p w14:paraId="6FDF4F32" w14:textId="7336402B" w:rsidR="00413AAB" w:rsidRPr="00D271D9" w:rsidRDefault="00413AAB">
      <w:pPr>
        <w:widowControl w:val="0"/>
        <w:autoSpaceDE w:val="0"/>
        <w:autoSpaceDN w:val="0"/>
        <w:adjustRightInd w:val="0"/>
        <w:spacing w:before="480"/>
        <w:jc w:val="center"/>
      </w:pPr>
      <w:r w:rsidRPr="00D271D9">
        <w:t xml:space="preserve">КАФЕДРА № </w:t>
      </w:r>
      <w:r w:rsidR="00814F13" w:rsidRPr="00D271D9">
        <w:rPr>
          <w:color w:val="000000"/>
        </w:rPr>
        <w:t>42</w:t>
      </w:r>
    </w:p>
    <w:p w14:paraId="64EE2587" w14:textId="77777777" w:rsidR="00413AAB" w:rsidRPr="00D271D9" w:rsidRDefault="00413AAB">
      <w:pPr>
        <w:widowControl w:val="0"/>
        <w:autoSpaceDE w:val="0"/>
        <w:autoSpaceDN w:val="0"/>
        <w:adjustRightInd w:val="0"/>
        <w:spacing w:before="1200"/>
      </w:pPr>
      <w:r w:rsidRPr="00D271D9">
        <w:t xml:space="preserve">ОТЧЕТ </w:t>
      </w:r>
      <w:r w:rsidRPr="00D271D9">
        <w:br/>
        <w:t>ЗАЩИЩЕН С ОЦЕНКОЙ</w:t>
      </w:r>
      <w:r w:rsidR="006E66B8" w:rsidRPr="00D271D9">
        <w:t xml:space="preserve"> _____________________</w:t>
      </w:r>
    </w:p>
    <w:p w14:paraId="1F228955" w14:textId="77777777" w:rsidR="00413AAB" w:rsidRPr="00D271D9" w:rsidRDefault="00413AAB">
      <w:pPr>
        <w:widowControl w:val="0"/>
        <w:autoSpaceDE w:val="0"/>
        <w:autoSpaceDN w:val="0"/>
        <w:adjustRightInd w:val="0"/>
        <w:spacing w:before="120" w:line="360" w:lineRule="auto"/>
      </w:pPr>
      <w:r w:rsidRPr="00D271D9"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DE108D" w:rsidRPr="00D271D9" w14:paraId="0721225F" w14:textId="77777777" w:rsidTr="00DE108D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AFB3AD4" w14:textId="5367BF54" w:rsidR="00DE108D" w:rsidRPr="008F4086" w:rsidRDefault="00DE108D" w:rsidP="00DE108D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0C8C4A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736ED257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883D2D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E9FE500" w14:textId="3FCF4C29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</w:rPr>
            </w:pPr>
            <w:r>
              <w:rPr>
                <w:color w:val="000000"/>
              </w:rPr>
              <w:t>А. В. Аграновский</w:t>
            </w:r>
          </w:p>
        </w:tc>
      </w:tr>
      <w:tr w:rsidR="00DE108D" w:rsidRPr="00D271D9" w14:paraId="6C68BAA5" w14:textId="77777777" w:rsidTr="00DE108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30433F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D271D9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908C38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60335C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D271D9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9F234B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19CA0B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D271D9">
              <w:rPr>
                <w:sz w:val="20"/>
                <w:szCs w:val="20"/>
              </w:rPr>
              <w:t>инициалы, фамилия</w:t>
            </w:r>
          </w:p>
        </w:tc>
      </w:tr>
    </w:tbl>
    <w:p w14:paraId="08CD440E" w14:textId="77777777" w:rsidR="00413AAB" w:rsidRPr="00D271D9" w:rsidRDefault="00413AAB">
      <w:pPr>
        <w:pStyle w:val="a5"/>
        <w:spacing w:before="0"/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413AAB" w:rsidRPr="00D271D9" w14:paraId="5325DA9A" w14:textId="77777777" w:rsidTr="00AF66ED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5B88728" w14:textId="60DF0FE5" w:rsidR="00413AAB" w:rsidRPr="00A72931" w:rsidRDefault="00413AAB">
            <w:pPr>
              <w:pStyle w:val="a5"/>
              <w:spacing w:before="960"/>
            </w:pPr>
            <w:r w:rsidRPr="00D271D9">
              <w:t>ОТЧЕТ О ЛАБОРАТОРНОЙ РАБОТЕ</w:t>
            </w:r>
            <w:r w:rsidR="00264B03">
              <w:t xml:space="preserve"> №</w:t>
            </w:r>
            <w:r w:rsidR="00A72931">
              <w:t>2</w:t>
            </w:r>
          </w:p>
        </w:tc>
      </w:tr>
      <w:tr w:rsidR="00413AAB" w:rsidRPr="00D271D9" w14:paraId="3023D042" w14:textId="77777777" w:rsidTr="00925375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6E403450" w14:textId="26B15551" w:rsidR="00A72931" w:rsidRPr="00A72931" w:rsidRDefault="00A72931" w:rsidP="00A72931">
            <w:pPr>
              <w:spacing w:before="4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Восстановление непрерывного сигнала по дискретным отсчётам. Теорема Котельникова</w:t>
            </w:r>
          </w:p>
        </w:tc>
      </w:tr>
      <w:tr w:rsidR="00413AAB" w:rsidRPr="00D271D9" w14:paraId="27229A74" w14:textId="77777777" w:rsidTr="00AF66ED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D3EA3E7" w14:textId="060EECA5" w:rsidR="00413AAB" w:rsidRPr="00DE108D" w:rsidRDefault="00413AAB" w:rsidP="00851D90">
            <w:pPr>
              <w:jc w:val="center"/>
              <w:rPr>
                <w:sz w:val="28"/>
                <w:szCs w:val="28"/>
              </w:rPr>
            </w:pPr>
            <w:r w:rsidRPr="00D271D9">
              <w:rPr>
                <w:sz w:val="28"/>
                <w:szCs w:val="28"/>
              </w:rPr>
              <w:t xml:space="preserve">по курсу: </w:t>
            </w:r>
            <w:r w:rsidR="00112DCD">
              <w:rPr>
                <w:sz w:val="28"/>
                <w:szCs w:val="28"/>
              </w:rPr>
              <w:t>ЦИФРОВАЯ ОБРАБОКА И ПЕРЕДАЧА СИГНАЛОВ</w:t>
            </w:r>
          </w:p>
        </w:tc>
      </w:tr>
      <w:tr w:rsidR="00413AAB" w:rsidRPr="00D271D9" w14:paraId="1B48E4D4" w14:textId="77777777" w:rsidTr="00AF66ED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58C1D31" w14:textId="77777777" w:rsidR="00413AAB" w:rsidRPr="00D271D9" w:rsidRDefault="00413AAB" w:rsidP="00747F7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567F4E97" w14:textId="1EC90740" w:rsidR="00413AAB" w:rsidRPr="00D271D9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 w:rsidRPr="00D271D9"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:rsidRPr="00D271D9" w14:paraId="645416F5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F6CBD2" w14:textId="77777777" w:rsidR="00413AAB" w:rsidRPr="00D271D9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 w:rsidRPr="00D271D9">
              <w:t>СТУДЕНТ</w:t>
            </w:r>
            <w:r w:rsidR="00413AAB" w:rsidRPr="00D271D9">
              <w:t xml:space="preserve"> ГР.</w:t>
            </w:r>
            <w:r w:rsidR="00284869" w:rsidRPr="00D271D9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F636BE" w14:textId="502D26F9" w:rsidR="00413AAB" w:rsidRPr="007C3C57" w:rsidRDefault="00814F1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lang w:val="en-US"/>
              </w:rPr>
            </w:pPr>
            <w:r w:rsidRPr="00D271D9">
              <w:rPr>
                <w:color w:val="000000"/>
              </w:rPr>
              <w:t>4</w:t>
            </w:r>
            <w:r w:rsidR="007C3C57">
              <w:rPr>
                <w:color w:val="000000"/>
                <w:lang w:val="en-US"/>
              </w:rPr>
              <w:t>3</w:t>
            </w:r>
            <w:r w:rsidRPr="00D271D9">
              <w:rPr>
                <w:color w:val="000000"/>
              </w:rPr>
              <w:t>2</w:t>
            </w:r>
            <w:r w:rsidR="007C3C57">
              <w:rPr>
                <w:color w:val="000000"/>
              </w:rPr>
              <w:t>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9EEFD0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62E1C4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7C08ED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6F3514" w14:textId="629F7F36" w:rsidR="00413AAB" w:rsidRPr="00E72405" w:rsidRDefault="00E72405" w:rsidP="000844F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</w:rPr>
            </w:pPr>
            <w:r>
              <w:rPr>
                <w:color w:val="000000"/>
              </w:rPr>
              <w:t>С.Т. Лисицин</w:t>
            </w:r>
          </w:p>
        </w:tc>
      </w:tr>
      <w:tr w:rsidR="00413AAB" w:rsidRPr="00D271D9" w14:paraId="18D247DA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0194EA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BA9BAB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F2AD9D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1FB263F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D271D9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F6F9EE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EFE65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D271D9">
              <w:rPr>
                <w:sz w:val="20"/>
                <w:szCs w:val="20"/>
              </w:rPr>
              <w:t>инициалы, фамилия</w:t>
            </w:r>
          </w:p>
        </w:tc>
      </w:tr>
    </w:tbl>
    <w:p w14:paraId="561B43E5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0109996B" w14:textId="77777777" w:rsidR="00732187" w:rsidRDefault="0073218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452FFDAB" w14:textId="77777777" w:rsidR="00732187" w:rsidRDefault="0073218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346128F8" w14:textId="77777777" w:rsidR="00732187" w:rsidRDefault="0073218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0100B8B" w14:textId="77777777" w:rsidR="00732187" w:rsidRPr="00D271D9" w:rsidRDefault="0073218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B6015A0" w14:textId="197E97FB" w:rsidR="00D07B36" w:rsidRPr="006812F2" w:rsidRDefault="00413AAB" w:rsidP="006812F2">
      <w:pPr>
        <w:widowControl w:val="0"/>
        <w:autoSpaceDE w:val="0"/>
        <w:autoSpaceDN w:val="0"/>
        <w:adjustRightInd w:val="0"/>
        <w:spacing w:before="1800"/>
        <w:jc w:val="center"/>
        <w:rPr>
          <w:color w:val="000000"/>
        </w:rPr>
      </w:pPr>
      <w:r w:rsidRPr="00D271D9">
        <w:t>Санкт-Петербург</w:t>
      </w:r>
      <w:r w:rsidR="005B566D" w:rsidRPr="00D271D9">
        <w:rPr>
          <w:lang w:val="en-US"/>
        </w:rPr>
        <w:t xml:space="preserve"> </w:t>
      </w:r>
      <w:r w:rsidR="004D45C5" w:rsidRPr="00D271D9">
        <w:rPr>
          <w:color w:val="000000"/>
          <w:lang w:val="en-US"/>
        </w:rPr>
        <w:fldChar w:fldCharType="begin"/>
      </w:r>
      <w:r w:rsidR="004D45C5" w:rsidRPr="00D271D9">
        <w:rPr>
          <w:color w:val="000000"/>
          <w:lang w:val="en-US"/>
        </w:rPr>
        <w:instrText xml:space="preserve"> FILLIN  год \d год  \* MERGEFORMAT </w:instrText>
      </w:r>
      <w:r w:rsidR="004D45C5" w:rsidRPr="00D271D9">
        <w:rPr>
          <w:color w:val="000000"/>
          <w:lang w:val="en-US"/>
        </w:rPr>
        <w:fldChar w:fldCharType="separate"/>
      </w:r>
      <w:r w:rsidR="00D07B36" w:rsidRPr="00D271D9">
        <w:rPr>
          <w:color w:val="000000"/>
          <w:lang w:val="en-US"/>
        </w:rPr>
        <w:t>202</w:t>
      </w:r>
      <w:r w:rsidR="004D45C5" w:rsidRPr="00D271D9">
        <w:rPr>
          <w:color w:val="000000"/>
          <w:lang w:val="en-US"/>
        </w:rPr>
        <w:fldChar w:fldCharType="end"/>
      </w:r>
      <w:r w:rsidR="007F1978">
        <w:rPr>
          <w:color w:val="000000"/>
        </w:rPr>
        <w:t>5</w:t>
      </w:r>
      <w:r w:rsidR="00D07B36" w:rsidRPr="00D271D9">
        <w:br w:type="page"/>
      </w:r>
    </w:p>
    <w:p w14:paraId="4C05D73A" w14:textId="3E405754" w:rsidR="00E17F80" w:rsidRPr="00D27655" w:rsidRDefault="00422B4E" w:rsidP="00424C1E">
      <w:pPr>
        <w:pStyle w:val="2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bookmarkStart w:id="0" w:name="_Toc146126272"/>
      <w:r>
        <w:rPr>
          <w:sz w:val="32"/>
          <w:szCs w:val="32"/>
        </w:rPr>
        <w:lastRenderedPageBreak/>
        <w:t xml:space="preserve"> </w:t>
      </w:r>
      <w:r w:rsidR="00A34500" w:rsidRPr="00D27655">
        <w:rPr>
          <w:sz w:val="32"/>
          <w:szCs w:val="32"/>
        </w:rPr>
        <w:t>Цель работы</w:t>
      </w:r>
      <w:bookmarkEnd w:id="0"/>
    </w:p>
    <w:p w14:paraId="5C1B0070" w14:textId="3642C4F3" w:rsidR="007F1978" w:rsidRPr="00220801" w:rsidRDefault="00422B4E" w:rsidP="00422B4E">
      <w:pPr>
        <w:tabs>
          <w:tab w:val="left" w:pos="709"/>
          <w:tab w:val="left" w:pos="1680"/>
          <w:tab w:val="left" w:pos="2268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bookmarkStart w:id="1" w:name="_Toc114647435"/>
      <w:bookmarkStart w:id="2" w:name="_Toc114647534"/>
      <w:r w:rsidRPr="00422B4E">
        <w:rPr>
          <w:color w:val="000000"/>
          <w:sz w:val="28"/>
          <w:szCs w:val="28"/>
        </w:rPr>
        <w:t>Практическое исследование этапов аналого-цифрового преобразования сигналов с использованием современных средств имитационного моделирования.</w:t>
      </w:r>
      <w:r>
        <w:rPr>
          <w:color w:val="000000"/>
          <w:sz w:val="28"/>
          <w:szCs w:val="28"/>
        </w:rPr>
        <w:t xml:space="preserve"> </w:t>
      </w:r>
      <w:proofErr w:type="gramStart"/>
      <w:r w:rsidRPr="00422B4E">
        <w:rPr>
          <w:color w:val="000000"/>
          <w:sz w:val="28"/>
          <w:szCs w:val="28"/>
        </w:rPr>
        <w:t>Сравнительный</w:t>
      </w:r>
      <w:proofErr w:type="gramEnd"/>
      <w:r w:rsidRPr="00422B4E">
        <w:rPr>
          <w:color w:val="000000"/>
          <w:sz w:val="28"/>
          <w:szCs w:val="28"/>
        </w:rPr>
        <w:t xml:space="preserve"> анализ аналогового, дискретного и цифрового сигналов. Приобретение практических навыков применения программных средств имитационного</w:t>
      </w:r>
      <w:r>
        <w:rPr>
          <w:color w:val="000000"/>
          <w:sz w:val="28"/>
          <w:szCs w:val="28"/>
        </w:rPr>
        <w:t xml:space="preserve"> </w:t>
      </w:r>
      <w:r w:rsidRPr="00422B4E">
        <w:rPr>
          <w:color w:val="000000"/>
          <w:sz w:val="28"/>
          <w:szCs w:val="28"/>
        </w:rPr>
        <w:t>моделирования цифровых сигналов.</w:t>
      </w:r>
    </w:p>
    <w:p w14:paraId="7575169A" w14:textId="70A8D617" w:rsidR="00220801" w:rsidRPr="00D27655" w:rsidRDefault="00747DB5" w:rsidP="00220801">
      <w:pPr>
        <w:pStyle w:val="2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r w:rsidRPr="00220801">
        <w:rPr>
          <w:sz w:val="28"/>
          <w:szCs w:val="21"/>
        </w:rPr>
        <w:br w:type="page"/>
      </w:r>
      <w:r w:rsidR="00220801">
        <w:rPr>
          <w:sz w:val="32"/>
          <w:szCs w:val="32"/>
        </w:rPr>
        <w:lastRenderedPageBreak/>
        <w:t>Задачи</w:t>
      </w:r>
    </w:p>
    <w:p w14:paraId="097A92D4" w14:textId="77777777" w:rsidR="00422B4E" w:rsidRPr="00422B4E" w:rsidRDefault="00C40504" w:rsidP="00422B4E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40504">
        <w:rPr>
          <w:color w:val="000000"/>
          <w:sz w:val="28"/>
          <w:szCs w:val="28"/>
        </w:rPr>
        <w:t>Для выполнения этой лабораторной работы необходимо</w:t>
      </w:r>
      <w:r w:rsidR="00422B4E">
        <w:rPr>
          <w:color w:val="000000"/>
          <w:sz w:val="28"/>
          <w:szCs w:val="28"/>
        </w:rPr>
        <w:t>:</w:t>
      </w:r>
    </w:p>
    <w:p w14:paraId="5B5593E3" w14:textId="0754AD56" w:rsidR="00422B4E" w:rsidRPr="00422B4E" w:rsidRDefault="00422B4E" w:rsidP="00422B4E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22B4E">
        <w:rPr>
          <w:color w:val="000000"/>
          <w:sz w:val="28"/>
          <w:szCs w:val="28"/>
        </w:rPr>
        <w:t xml:space="preserve">1. </w:t>
      </w:r>
      <w:r w:rsidRPr="00422B4E">
        <w:rPr>
          <w:color w:val="000000"/>
          <w:sz w:val="28"/>
          <w:szCs w:val="28"/>
        </w:rPr>
        <w:t>Выполнить имитационное моделирование аналогового гармонического сигнала одной частоты, описываемого функцией</w:t>
      </w:r>
      <w:r w:rsidRPr="00422B4E">
        <w:rPr>
          <w:color w:val="000000"/>
          <w:sz w:val="28"/>
          <w:szCs w:val="28"/>
        </w:rPr>
        <w:t>:</w:t>
      </w:r>
    </w:p>
    <w:p w14:paraId="7D1741C7" w14:textId="7D4141A0" w:rsidR="00422B4E" w:rsidRPr="00422B4E" w:rsidRDefault="00422B4E" w:rsidP="00422B4E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right"/>
        <w:rPr>
          <w:color w:val="000000"/>
          <w:sz w:val="28"/>
          <w:szCs w:val="28"/>
        </w:rPr>
      </w:pPr>
      <w:r w:rsidRPr="00422B4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422B4E">
        <w:rPr>
          <w:color w:val="000000"/>
          <w:sz w:val="28"/>
          <w:szCs w:val="28"/>
        </w:rPr>
        <w:t>(</w:t>
      </w:r>
      <w:r w:rsidRPr="00422B4E">
        <w:rPr>
          <w:rFonts w:ascii="Cambria Math" w:hAnsi="Cambria Math" w:cs="Cambria Math"/>
          <w:color w:val="000000"/>
          <w:sz w:val="28"/>
          <w:szCs w:val="28"/>
        </w:rPr>
        <w:t>𝑡</w:t>
      </w:r>
      <w:r w:rsidRPr="00422B4E">
        <w:rPr>
          <w:color w:val="000000"/>
          <w:sz w:val="28"/>
          <w:szCs w:val="28"/>
        </w:rPr>
        <w:t xml:space="preserve">) = </w:t>
      </w:r>
      <w:r w:rsidRPr="00422B4E">
        <w:rPr>
          <w:rFonts w:ascii="Cambria Math" w:hAnsi="Cambria Math" w:cs="Cambria Math"/>
          <w:color w:val="000000"/>
          <w:sz w:val="28"/>
          <w:szCs w:val="28"/>
        </w:rPr>
        <w:t>𝐴</w:t>
      </w:r>
      <w:r w:rsidRPr="00422B4E">
        <w:rPr>
          <w:color w:val="000000"/>
          <w:sz w:val="28"/>
          <w:szCs w:val="28"/>
        </w:rPr>
        <w:t xml:space="preserve">0 + </w:t>
      </w:r>
      <w:r w:rsidRPr="00422B4E">
        <w:rPr>
          <w:rFonts w:ascii="Cambria Math" w:hAnsi="Cambria Math" w:cs="Cambria Math"/>
          <w:color w:val="000000"/>
          <w:sz w:val="28"/>
          <w:szCs w:val="28"/>
        </w:rPr>
        <w:t>𝐴</w:t>
      </w:r>
      <w:proofErr w:type="spellStart"/>
      <w:proofErr w:type="gramStart"/>
      <w:r w:rsidRPr="00422B4E">
        <w:rPr>
          <w:color w:val="000000"/>
          <w:sz w:val="28"/>
          <w:szCs w:val="28"/>
        </w:rPr>
        <w:t>cos</w:t>
      </w:r>
      <w:proofErr w:type="spellEnd"/>
      <w:r w:rsidRPr="00422B4E">
        <w:rPr>
          <w:color w:val="000000"/>
          <w:sz w:val="28"/>
          <w:szCs w:val="28"/>
        </w:rPr>
        <w:t>(</w:t>
      </w:r>
      <w:proofErr w:type="gramEnd"/>
      <w:r w:rsidRPr="00422B4E">
        <w:rPr>
          <w:color w:val="000000"/>
          <w:sz w:val="28"/>
          <w:szCs w:val="28"/>
        </w:rPr>
        <w:t>2</w:t>
      </w:r>
      <w:r w:rsidRPr="00422B4E">
        <w:rPr>
          <w:rFonts w:ascii="Cambria Math" w:hAnsi="Cambria Math" w:cs="Cambria Math"/>
          <w:color w:val="000000"/>
          <w:sz w:val="28"/>
          <w:szCs w:val="28"/>
        </w:rPr>
        <w:t>𝜋𝑓𝑡</w:t>
      </w:r>
      <w:r w:rsidRPr="00422B4E">
        <w:rPr>
          <w:color w:val="000000"/>
          <w:sz w:val="28"/>
          <w:szCs w:val="28"/>
        </w:rPr>
        <w:t xml:space="preserve">+ </w:t>
      </w:r>
      <w:r w:rsidRPr="00422B4E">
        <w:rPr>
          <w:rFonts w:ascii="Cambria Math" w:hAnsi="Cambria Math" w:cs="Cambria Math"/>
          <w:color w:val="000000"/>
          <w:sz w:val="28"/>
          <w:szCs w:val="28"/>
        </w:rPr>
        <w:t>𝜙</w:t>
      </w:r>
      <w:r w:rsidRPr="00422B4E">
        <w:rPr>
          <w:color w:val="000000"/>
          <w:sz w:val="28"/>
          <w:szCs w:val="28"/>
        </w:rPr>
        <w:t>)</w:t>
      </w:r>
      <w:r w:rsidRPr="00422B4E">
        <w:rPr>
          <w:color w:val="000000"/>
          <w:sz w:val="28"/>
          <w:szCs w:val="28"/>
        </w:rPr>
        <w:tab/>
      </w:r>
      <w:r w:rsidRPr="00422B4E">
        <w:rPr>
          <w:color w:val="000000"/>
          <w:sz w:val="28"/>
          <w:szCs w:val="28"/>
        </w:rPr>
        <w:tab/>
      </w:r>
      <w:r w:rsidRPr="00422B4E">
        <w:rPr>
          <w:color w:val="000000"/>
          <w:sz w:val="28"/>
          <w:szCs w:val="28"/>
        </w:rPr>
        <w:tab/>
      </w:r>
      <w:r w:rsidRPr="00422B4E">
        <w:rPr>
          <w:color w:val="000000"/>
          <w:sz w:val="28"/>
          <w:szCs w:val="28"/>
        </w:rPr>
        <w:tab/>
      </w:r>
      <w:r w:rsidRPr="00422B4E">
        <w:rPr>
          <w:color w:val="000000"/>
          <w:sz w:val="28"/>
          <w:szCs w:val="28"/>
        </w:rPr>
        <w:tab/>
        <w:t>(1)</w:t>
      </w:r>
    </w:p>
    <w:p w14:paraId="37891C55" w14:textId="0F9F83C9" w:rsidR="00422B4E" w:rsidRPr="00422B4E" w:rsidRDefault="00422B4E" w:rsidP="00422B4E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22B4E">
        <w:rPr>
          <w:color w:val="000000"/>
          <w:sz w:val="28"/>
          <w:szCs w:val="28"/>
        </w:rPr>
        <w:t xml:space="preserve">на временном интервале </w:t>
      </w:r>
      <w:r w:rsidRPr="00422B4E">
        <w:rPr>
          <w:rFonts w:ascii="Cambria Math" w:hAnsi="Cambria Math" w:cs="Cambria Math"/>
          <w:color w:val="000000"/>
          <w:sz w:val="28"/>
          <w:szCs w:val="28"/>
        </w:rPr>
        <w:t>𝑡</w:t>
      </w:r>
      <w:r w:rsidRPr="00422B4E">
        <w:rPr>
          <w:color w:val="000000"/>
          <w:sz w:val="28"/>
          <w:szCs w:val="28"/>
        </w:rPr>
        <w:t xml:space="preserve"> </w:t>
      </w:r>
      <w:r w:rsidRPr="00422B4E">
        <w:rPr>
          <w:rFonts w:ascii="Cambria Math" w:hAnsi="Cambria Math" w:cs="Cambria Math"/>
          <w:color w:val="000000"/>
          <w:sz w:val="28"/>
          <w:szCs w:val="28"/>
        </w:rPr>
        <w:t>∈</w:t>
      </w:r>
      <w:r w:rsidRPr="00422B4E">
        <w:rPr>
          <w:color w:val="000000"/>
          <w:sz w:val="28"/>
          <w:szCs w:val="28"/>
        </w:rPr>
        <w:t xml:space="preserve"> [</w:t>
      </w:r>
      <w:r w:rsidRPr="00422B4E">
        <w:rPr>
          <w:rFonts w:ascii="Cambria Math" w:hAnsi="Cambria Math" w:cs="Cambria Math"/>
          <w:color w:val="000000"/>
          <w:sz w:val="28"/>
          <w:szCs w:val="28"/>
        </w:rPr>
        <w:t>𝑡𝑚𝑖𝑛</w:t>
      </w:r>
      <w:r w:rsidRPr="00422B4E">
        <w:rPr>
          <w:color w:val="000000"/>
          <w:sz w:val="28"/>
          <w:szCs w:val="28"/>
        </w:rPr>
        <w:t xml:space="preserve">; </w:t>
      </w:r>
      <w:r w:rsidRPr="00422B4E">
        <w:rPr>
          <w:rFonts w:ascii="Cambria Math" w:hAnsi="Cambria Math" w:cs="Cambria Math"/>
          <w:color w:val="000000"/>
          <w:sz w:val="28"/>
          <w:szCs w:val="28"/>
        </w:rPr>
        <w:t>𝑡𝑚𝑎𝑥</w:t>
      </w:r>
      <w:r w:rsidRPr="00422B4E">
        <w:rPr>
          <w:color w:val="000000"/>
          <w:sz w:val="28"/>
          <w:szCs w:val="28"/>
        </w:rPr>
        <w:t>] с использованием символьных</w:t>
      </w:r>
      <w:r>
        <w:rPr>
          <w:color w:val="000000"/>
          <w:sz w:val="28"/>
          <w:szCs w:val="28"/>
        </w:rPr>
        <w:t xml:space="preserve"> </w:t>
      </w:r>
      <w:r w:rsidRPr="00422B4E">
        <w:rPr>
          <w:color w:val="000000"/>
          <w:sz w:val="28"/>
          <w:szCs w:val="28"/>
        </w:rPr>
        <w:t>переменных;</w:t>
      </w:r>
    </w:p>
    <w:p w14:paraId="2210AC78" w14:textId="0B467364" w:rsidR="00422B4E" w:rsidRPr="00422B4E" w:rsidRDefault="00422B4E" w:rsidP="00422B4E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22B4E">
        <w:rPr>
          <w:color w:val="000000"/>
          <w:sz w:val="28"/>
          <w:szCs w:val="28"/>
        </w:rPr>
        <w:t xml:space="preserve">2. </w:t>
      </w:r>
      <w:r w:rsidRPr="00422B4E">
        <w:rPr>
          <w:color w:val="000000"/>
          <w:sz w:val="28"/>
          <w:szCs w:val="28"/>
        </w:rPr>
        <w:t>Построить график функции, описывающей аналоговый сигнал;</w:t>
      </w:r>
    </w:p>
    <w:p w14:paraId="178F27FB" w14:textId="6EFEB05C" w:rsidR="00422B4E" w:rsidRPr="00422B4E" w:rsidRDefault="00422B4E" w:rsidP="00422B4E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22B4E">
        <w:rPr>
          <w:color w:val="000000"/>
          <w:sz w:val="28"/>
          <w:szCs w:val="28"/>
        </w:rPr>
        <w:t>3. Выполнить моделирование аналого-цифрового преобразования с частотой</w:t>
      </w:r>
      <w:r w:rsidRPr="00422B4E">
        <w:rPr>
          <w:color w:val="000000"/>
          <w:sz w:val="28"/>
          <w:szCs w:val="28"/>
        </w:rPr>
        <w:t xml:space="preserve"> </w:t>
      </w:r>
      <w:r w:rsidRPr="00422B4E">
        <w:rPr>
          <w:color w:val="000000"/>
          <w:sz w:val="28"/>
          <w:szCs w:val="28"/>
        </w:rPr>
        <w:t xml:space="preserve">дискретизации </w:t>
      </w:r>
      <w:r w:rsidRPr="00422B4E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422B4E">
        <w:rPr>
          <w:rFonts w:ascii="Cambria Math" w:hAnsi="Cambria Math" w:cs="Cambria Math"/>
          <w:color w:val="000000"/>
          <w:sz w:val="28"/>
          <w:szCs w:val="28"/>
          <w:vertAlign w:val="subscript"/>
        </w:rPr>
        <w:t>𝑑</w:t>
      </w:r>
      <w:r w:rsidRPr="00422B4E">
        <w:rPr>
          <w:color w:val="000000"/>
          <w:sz w:val="28"/>
          <w:szCs w:val="28"/>
        </w:rPr>
        <w:t xml:space="preserve"> и разрядностью </w:t>
      </w:r>
      <w:r w:rsidRPr="00422B4E">
        <w:rPr>
          <w:rFonts w:ascii="Cambria Math" w:hAnsi="Cambria Math" w:cs="Cambria Math"/>
          <w:color w:val="000000"/>
          <w:sz w:val="28"/>
          <w:szCs w:val="28"/>
        </w:rPr>
        <w:t>𝑏</w:t>
      </w:r>
      <w:r w:rsidRPr="00422B4E">
        <w:rPr>
          <w:color w:val="000000"/>
          <w:sz w:val="28"/>
          <w:szCs w:val="28"/>
        </w:rPr>
        <w:t>. Кодирование сигнала реализовать с</w:t>
      </w:r>
      <w:r w:rsidRPr="00422B4E">
        <w:rPr>
          <w:color w:val="000000"/>
          <w:sz w:val="28"/>
          <w:szCs w:val="28"/>
        </w:rPr>
        <w:t xml:space="preserve"> </w:t>
      </w:r>
      <w:r w:rsidRPr="00422B4E">
        <w:rPr>
          <w:color w:val="000000"/>
          <w:sz w:val="28"/>
          <w:szCs w:val="28"/>
        </w:rPr>
        <w:t>помощью прямого, обратного или дополнительного кода;</w:t>
      </w:r>
    </w:p>
    <w:p w14:paraId="40ED40FC" w14:textId="57CC8640" w:rsidR="00422B4E" w:rsidRPr="00422B4E" w:rsidRDefault="00422B4E" w:rsidP="00422B4E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22B4E">
        <w:rPr>
          <w:color w:val="000000"/>
          <w:sz w:val="28"/>
          <w:szCs w:val="28"/>
        </w:rPr>
        <w:t>4. Построить графики соответствующих функций для дискретного, квантованного и цифрового сигналов;</w:t>
      </w:r>
    </w:p>
    <w:p w14:paraId="00D3916E" w14:textId="76164703" w:rsidR="00422B4E" w:rsidRPr="00422B4E" w:rsidRDefault="00422B4E" w:rsidP="00422B4E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22B4E">
        <w:rPr>
          <w:color w:val="000000"/>
          <w:sz w:val="28"/>
          <w:szCs w:val="28"/>
        </w:rPr>
        <w:t>5. Оценить параметры шума квантования сигнала, построить гистограмму</w:t>
      </w:r>
      <w:r w:rsidRPr="00422B4E">
        <w:rPr>
          <w:color w:val="000000"/>
          <w:sz w:val="28"/>
          <w:szCs w:val="28"/>
        </w:rPr>
        <w:t xml:space="preserve"> </w:t>
      </w:r>
      <w:r w:rsidRPr="00422B4E">
        <w:rPr>
          <w:color w:val="000000"/>
          <w:sz w:val="28"/>
          <w:szCs w:val="28"/>
        </w:rPr>
        <w:t>статистического распределения абсолютной погрешности квантования и</w:t>
      </w:r>
      <w:r w:rsidRPr="00422B4E">
        <w:rPr>
          <w:color w:val="000000"/>
          <w:sz w:val="28"/>
          <w:szCs w:val="28"/>
        </w:rPr>
        <w:t xml:space="preserve"> </w:t>
      </w:r>
      <w:r w:rsidRPr="00422B4E">
        <w:rPr>
          <w:color w:val="000000"/>
          <w:sz w:val="28"/>
          <w:szCs w:val="28"/>
        </w:rPr>
        <w:t>сопоставить полученные результаты с теоретическими значениями.</w:t>
      </w:r>
    </w:p>
    <w:p w14:paraId="049B8012" w14:textId="0D130266" w:rsidR="00422B4E" w:rsidRPr="00422B4E" w:rsidRDefault="00422B4E" w:rsidP="00422B4E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22B4E">
        <w:rPr>
          <w:color w:val="000000"/>
          <w:sz w:val="28"/>
          <w:szCs w:val="28"/>
        </w:rPr>
        <w:t>После выполнения экспериментальной части необходимо ответить на предложенные контрольные вопросы для закрепления пройденного материала и установления взаимосвязи между полученными результатами практических работ и</w:t>
      </w:r>
      <w:r w:rsidRPr="00422B4E">
        <w:rPr>
          <w:color w:val="000000"/>
          <w:sz w:val="28"/>
          <w:szCs w:val="28"/>
        </w:rPr>
        <w:t xml:space="preserve"> </w:t>
      </w:r>
      <w:r w:rsidRPr="00422B4E">
        <w:rPr>
          <w:color w:val="000000"/>
          <w:sz w:val="28"/>
          <w:szCs w:val="28"/>
        </w:rPr>
        <w:t>теоретическими знаниями.</w:t>
      </w:r>
    </w:p>
    <w:p w14:paraId="27F115BF" w14:textId="34209498" w:rsidR="00220801" w:rsidRDefault="00422B4E" w:rsidP="00F5746C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22B4E">
        <w:rPr>
          <w:color w:val="000000"/>
          <w:sz w:val="28"/>
          <w:szCs w:val="28"/>
        </w:rPr>
        <w:t>Результаты работы рекомендуется оформить в виде отчета, в котором</w:t>
      </w:r>
      <w:r w:rsidRPr="00422B4E">
        <w:rPr>
          <w:color w:val="000000"/>
          <w:sz w:val="28"/>
          <w:szCs w:val="28"/>
        </w:rPr>
        <w:t xml:space="preserve"> </w:t>
      </w:r>
      <w:r w:rsidRPr="00422B4E">
        <w:rPr>
          <w:color w:val="000000"/>
          <w:sz w:val="28"/>
          <w:szCs w:val="28"/>
        </w:rPr>
        <w:t>должна содержаться следующая информация: цель работы; решённые в процессе</w:t>
      </w:r>
      <w:r w:rsidRPr="00422B4E">
        <w:rPr>
          <w:color w:val="000000"/>
          <w:sz w:val="28"/>
          <w:szCs w:val="28"/>
        </w:rPr>
        <w:t xml:space="preserve"> </w:t>
      </w:r>
      <w:r w:rsidRPr="00422B4E">
        <w:rPr>
          <w:color w:val="000000"/>
          <w:sz w:val="28"/>
          <w:szCs w:val="28"/>
        </w:rPr>
        <w:t>её достижения задачи; основные математические выражения, использованные</w:t>
      </w:r>
      <w:r w:rsidRPr="00422B4E">
        <w:rPr>
          <w:color w:val="000000"/>
          <w:sz w:val="28"/>
          <w:szCs w:val="28"/>
        </w:rPr>
        <w:t xml:space="preserve"> </w:t>
      </w:r>
      <w:r w:rsidRPr="00422B4E">
        <w:rPr>
          <w:color w:val="000000"/>
          <w:sz w:val="28"/>
          <w:szCs w:val="28"/>
        </w:rPr>
        <w:t>при решении задач; текст программы или схема моделирования, результаты</w:t>
      </w:r>
      <w:r w:rsidRPr="00422B4E">
        <w:rPr>
          <w:color w:val="000000"/>
          <w:sz w:val="28"/>
          <w:szCs w:val="28"/>
        </w:rPr>
        <w:t xml:space="preserve"> </w:t>
      </w:r>
      <w:r w:rsidRPr="00422B4E">
        <w:rPr>
          <w:color w:val="000000"/>
          <w:sz w:val="28"/>
          <w:szCs w:val="28"/>
        </w:rPr>
        <w:t>моделирования в виде графиков и заключение, позволяющее сделать вывод о</w:t>
      </w:r>
      <w:r w:rsidRPr="00422B4E">
        <w:rPr>
          <w:color w:val="000000"/>
          <w:sz w:val="28"/>
          <w:szCs w:val="28"/>
        </w:rPr>
        <w:t xml:space="preserve"> </w:t>
      </w:r>
      <w:r w:rsidRPr="00422B4E">
        <w:rPr>
          <w:color w:val="000000"/>
          <w:sz w:val="28"/>
          <w:szCs w:val="28"/>
        </w:rPr>
        <w:t>сопоставимости результатов практической работы с теоретическими сведениями.</w:t>
      </w:r>
    </w:p>
    <w:p w14:paraId="3D157E7B" w14:textId="28BF8461" w:rsidR="00747DB5" w:rsidRPr="00320B1C" w:rsidRDefault="00320B1C" w:rsidP="00320B1C">
      <w:pPr>
        <w:spacing w:line="360" w:lineRule="auto"/>
        <w:ind w:firstLine="644"/>
        <w:jc w:val="both"/>
        <w:rPr>
          <w:iCs/>
          <w:sz w:val="28"/>
          <w:szCs w:val="28"/>
        </w:rPr>
      </w:pPr>
      <w:r>
        <w:rPr>
          <w:color w:val="000000"/>
          <w:sz w:val="28"/>
          <w:szCs w:val="28"/>
        </w:rPr>
        <w:t xml:space="preserve">Для моего варианта параметры: </w:t>
      </w:r>
      <w:r>
        <w:rPr>
          <w:sz w:val="28"/>
          <w:szCs w:val="28"/>
        </w:rPr>
        <w:t>А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>= 6 В, А = 5 В,</w:t>
      </w:r>
      <w:r w:rsidRPr="00320B1C">
        <w:rPr>
          <w:rFonts w:ascii="Cambria Math" w:hAnsi="Cambria Math"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Cs/>
          <w:sz w:val="28"/>
          <w:szCs w:val="28"/>
        </w:rPr>
        <w:t xml:space="preserve">= 3 Гц, </w:t>
      </w:r>
      <w:r w:rsidRPr="00320B1C">
        <w:rPr>
          <w:rFonts w:ascii="Cambria Math" w:hAnsi="Cambria Math"/>
          <w:iCs/>
          <w:sz w:val="28"/>
          <w:szCs w:val="28"/>
        </w:rPr>
        <w:t>φ=π/3.</w:t>
      </w:r>
      <w:r w:rsidR="00220801">
        <w:rPr>
          <w:color w:val="000000"/>
          <w:sz w:val="27"/>
          <w:szCs w:val="27"/>
        </w:rPr>
        <w:br w:type="page"/>
      </w:r>
    </w:p>
    <w:p w14:paraId="3AD6AC04" w14:textId="6E00C593" w:rsidR="00E75441" w:rsidRPr="00D27655" w:rsidRDefault="00112DCD" w:rsidP="00220801">
      <w:pPr>
        <w:pStyle w:val="2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r w:rsidRPr="00D27655">
        <w:rPr>
          <w:sz w:val="32"/>
          <w:szCs w:val="32"/>
        </w:rPr>
        <w:lastRenderedPageBreak/>
        <w:t>Теоретические сведения</w:t>
      </w:r>
      <w:bookmarkEnd w:id="1"/>
      <w:bookmarkEnd w:id="2"/>
    </w:p>
    <w:p w14:paraId="0C49886C" w14:textId="126626FA" w:rsidR="00BA438E" w:rsidRPr="00BA438E" w:rsidRDefault="00BA438E" w:rsidP="00BA438E">
      <w:pPr>
        <w:spacing w:line="360" w:lineRule="auto"/>
        <w:ind w:firstLine="709"/>
        <w:jc w:val="both"/>
        <w:rPr>
          <w:sz w:val="28"/>
          <w:szCs w:val="28"/>
        </w:rPr>
      </w:pPr>
      <w:r w:rsidRPr="00BA438E">
        <w:rPr>
          <w:sz w:val="28"/>
          <w:szCs w:val="28"/>
        </w:rPr>
        <w:t xml:space="preserve">В данной лабораторной работе исследуются процессы аналого-цифрового преобразования (АЦП), включающие дискретизацию, квантование и цифровое кодирование сигнала. </w:t>
      </w:r>
    </w:p>
    <w:p w14:paraId="2755A2C5" w14:textId="47E06BBB" w:rsidR="00BA438E" w:rsidRPr="00BA438E" w:rsidRDefault="00BA438E" w:rsidP="00BA438E">
      <w:pPr>
        <w:spacing w:line="360" w:lineRule="auto"/>
        <w:ind w:firstLine="709"/>
        <w:jc w:val="both"/>
        <w:rPr>
          <w:sz w:val="28"/>
          <w:szCs w:val="28"/>
        </w:rPr>
      </w:pPr>
      <w:r w:rsidRPr="00BA438E">
        <w:rPr>
          <w:sz w:val="28"/>
          <w:szCs w:val="28"/>
        </w:rPr>
        <w:t>Исследуемый сигнал имеет гармоническую форму</w:t>
      </w:r>
      <w:r>
        <w:rPr>
          <w:sz w:val="28"/>
          <w:szCs w:val="28"/>
        </w:rPr>
        <w:t>, которая задается по формуле</w:t>
      </w:r>
      <w:r w:rsidRPr="00BA438E">
        <w:rPr>
          <w:sz w:val="28"/>
          <w:szCs w:val="28"/>
        </w:rPr>
        <w:t xml:space="preserve"> (1</w:t>
      </w:r>
      <w:proofErr w:type="gramStart"/>
      <w:r w:rsidRPr="00BA438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.</w:t>
      </w:r>
      <w:proofErr w:type="gramEnd"/>
    </w:p>
    <w:p w14:paraId="3BADA53F" w14:textId="58DC5158" w:rsidR="00BA438E" w:rsidRPr="00BA438E" w:rsidRDefault="00BA438E" w:rsidP="00BA438E">
      <w:pPr>
        <w:spacing w:line="360" w:lineRule="auto"/>
        <w:ind w:firstLine="709"/>
        <w:jc w:val="both"/>
        <w:rPr>
          <w:sz w:val="28"/>
          <w:szCs w:val="28"/>
        </w:rPr>
      </w:pPr>
      <w:r w:rsidRPr="00BA438E">
        <w:rPr>
          <w:sz w:val="28"/>
          <w:szCs w:val="28"/>
        </w:rPr>
        <w:t>Дискретизация по времени заключается в замене непрерывного времени</w:t>
      </w:r>
      <w:r w:rsidRPr="00BA438E"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t</w:t>
      </w:r>
      <w:r w:rsidRPr="00BA438E"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на дискретные моменты</w:t>
      </w:r>
      <w:r w:rsidRPr="00BA438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 w:rsidRPr="00BA438E">
        <w:rPr>
          <w:sz w:val="28"/>
          <w:szCs w:val="28"/>
        </w:rPr>
        <w:t>t</w:t>
      </w:r>
      <w:r w:rsidRPr="00BA438E">
        <w:rPr>
          <w:sz w:val="28"/>
          <w:szCs w:val="28"/>
          <w:vertAlign w:val="subscript"/>
        </w:rPr>
        <w:t>n</w:t>
      </w:r>
      <w:proofErr w:type="spellEnd"/>
      <w:r w:rsidRPr="00BA438E">
        <w:rPr>
          <w:sz w:val="28"/>
          <w:szCs w:val="28"/>
        </w:rPr>
        <w:t>=</w:t>
      </w:r>
      <w:proofErr w:type="spellStart"/>
      <w:proofErr w:type="gramStart"/>
      <w:r w:rsidRPr="00BA438E">
        <w:rPr>
          <w:sz w:val="28"/>
          <w:szCs w:val="28"/>
        </w:rPr>
        <w:t>nT</w:t>
      </w:r>
      <w:proofErr w:type="spellEnd"/>
      <w:r>
        <w:rPr>
          <w:sz w:val="28"/>
          <w:szCs w:val="28"/>
          <w:vertAlign w:val="subscript"/>
          <w:lang w:val="en-US"/>
        </w:rPr>
        <w:t>d</w:t>
      </w:r>
      <w:proofErr w:type="gramEnd"/>
      <w:r w:rsidRPr="00BA438E">
        <w:rPr>
          <w:sz w:val="28"/>
          <w:szCs w:val="28"/>
        </w:rPr>
        <w:t xml:space="preserve"> где</w:t>
      </w:r>
      <w:r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T</w:t>
      </w:r>
      <w:r>
        <w:rPr>
          <w:sz w:val="28"/>
          <w:szCs w:val="28"/>
          <w:vertAlign w:val="subscript"/>
          <w:lang w:val="en-US"/>
        </w:rPr>
        <w:t>d</w:t>
      </w:r>
      <w:r w:rsidRPr="00BA438E">
        <w:rPr>
          <w:sz w:val="28"/>
          <w:szCs w:val="28"/>
          <w:vertAlign w:val="subscript"/>
        </w:rPr>
        <w:t xml:space="preserve"> </w:t>
      </w:r>
      <w:r w:rsidRPr="00BA438E">
        <w:rPr>
          <w:sz w:val="28"/>
          <w:szCs w:val="28"/>
        </w:rPr>
        <w:t>=1/</w:t>
      </w:r>
      <w:r w:rsidRPr="00422B4E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422B4E">
        <w:rPr>
          <w:rFonts w:ascii="Cambria Math" w:hAnsi="Cambria Math" w:cs="Cambria Math"/>
          <w:color w:val="000000"/>
          <w:sz w:val="28"/>
          <w:szCs w:val="28"/>
          <w:vertAlign w:val="subscript"/>
        </w:rPr>
        <w:t>𝑑</w:t>
      </w:r>
      <w:r>
        <w:rPr>
          <w:sz w:val="28"/>
          <w:szCs w:val="28"/>
        </w:rPr>
        <w:t xml:space="preserve"> –</w:t>
      </w:r>
      <w:r w:rsidRPr="00BA438E">
        <w:rPr>
          <w:sz w:val="28"/>
          <w:szCs w:val="28"/>
        </w:rPr>
        <w:t xml:space="preserve"> период дискретизации, а</w:t>
      </w:r>
      <w:r>
        <w:rPr>
          <w:sz w:val="28"/>
          <w:szCs w:val="28"/>
        </w:rPr>
        <w:t xml:space="preserve"> </w:t>
      </w:r>
      <w:r w:rsidRPr="00422B4E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422B4E">
        <w:rPr>
          <w:rFonts w:ascii="Cambria Math" w:hAnsi="Cambria Math" w:cs="Cambria Math"/>
          <w:color w:val="000000"/>
          <w:sz w:val="28"/>
          <w:szCs w:val="28"/>
          <w:vertAlign w:val="subscript"/>
        </w:rPr>
        <w:t>𝑑</w:t>
      </w:r>
      <w:r w:rsidRPr="00BA438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A438E">
        <w:rPr>
          <w:sz w:val="28"/>
          <w:szCs w:val="28"/>
        </w:rPr>
        <w:t xml:space="preserve"> частота дискретизации. Согласно теореме Котельникова</w:t>
      </w:r>
      <w:r w:rsidRPr="00BA438E">
        <w:rPr>
          <w:sz w:val="28"/>
          <w:szCs w:val="28"/>
        </w:rPr>
        <w:t xml:space="preserve">, </w:t>
      </w:r>
      <w:r w:rsidRPr="00BA438E">
        <w:rPr>
          <w:sz w:val="28"/>
          <w:szCs w:val="28"/>
        </w:rPr>
        <w:t>для точного восстановления сигнала из его отсчётов частота дискретизации должна быть более чем в два раза выше максимальной частоты спектра:</w:t>
      </w:r>
    </w:p>
    <w:p w14:paraId="1CA4E14C" w14:textId="3DF4EBFB" w:rsidR="00BA438E" w:rsidRPr="00BA438E" w:rsidRDefault="00BA438E" w:rsidP="00BA438E">
      <w:pPr>
        <w:spacing w:line="360" w:lineRule="auto"/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&gt;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</m:oMath>
      <w:r w:rsidRPr="00BA438E">
        <w:rPr>
          <w:sz w:val="28"/>
          <w:szCs w:val="28"/>
        </w:rPr>
        <w:t xml:space="preserve">           </w:t>
      </w:r>
      <w:r>
        <w:rPr>
          <w:sz w:val="28"/>
          <w:szCs w:val="28"/>
          <w:lang w:val="en-US"/>
        </w:rPr>
        <w:t xml:space="preserve">                                    </w:t>
      </w:r>
      <w:r w:rsidRPr="00BA438E">
        <w:rPr>
          <w:sz w:val="28"/>
          <w:szCs w:val="28"/>
        </w:rPr>
        <w:t>(2)</w:t>
      </w:r>
    </w:p>
    <w:p w14:paraId="6C144CD7" w14:textId="1D4FD7C1" w:rsidR="00BA438E" w:rsidRPr="00BA438E" w:rsidRDefault="00BA438E" w:rsidP="00BA438E">
      <w:pPr>
        <w:spacing w:line="360" w:lineRule="auto"/>
        <w:ind w:firstLine="709"/>
        <w:jc w:val="both"/>
        <w:rPr>
          <w:sz w:val="28"/>
          <w:szCs w:val="28"/>
        </w:rPr>
      </w:pPr>
      <w:r w:rsidRPr="00BA438E">
        <w:rPr>
          <w:sz w:val="28"/>
          <w:szCs w:val="28"/>
        </w:rPr>
        <w:t>При нарушении этого условия возникает эффект наложения спектров</w:t>
      </w:r>
      <w:r w:rsidRPr="00BA438E">
        <w:rPr>
          <w:sz w:val="28"/>
          <w:szCs w:val="28"/>
        </w:rPr>
        <w:t xml:space="preserve">, </w:t>
      </w:r>
      <w:r w:rsidRPr="00BA438E">
        <w:rPr>
          <w:sz w:val="28"/>
          <w:szCs w:val="28"/>
        </w:rPr>
        <w:t>который приводит к искажению сигнала после восстановления.</w:t>
      </w:r>
    </w:p>
    <w:p w14:paraId="61D4CF83" w14:textId="60F47B4F" w:rsidR="00BA438E" w:rsidRPr="00BA438E" w:rsidRDefault="00BA438E" w:rsidP="00BA438E">
      <w:pPr>
        <w:spacing w:line="360" w:lineRule="auto"/>
        <w:ind w:firstLine="709"/>
        <w:jc w:val="both"/>
        <w:rPr>
          <w:sz w:val="28"/>
          <w:szCs w:val="28"/>
        </w:rPr>
      </w:pPr>
      <w:r w:rsidRPr="00BA438E">
        <w:rPr>
          <w:sz w:val="28"/>
          <w:szCs w:val="28"/>
        </w:rPr>
        <w:t xml:space="preserve">Следующий этап </w:t>
      </w:r>
      <w:r w:rsidRPr="00BA438E">
        <w:rPr>
          <w:sz w:val="28"/>
          <w:szCs w:val="28"/>
        </w:rPr>
        <w:t xml:space="preserve">– </w:t>
      </w:r>
      <w:r w:rsidRPr="00BA438E">
        <w:rPr>
          <w:sz w:val="28"/>
          <w:szCs w:val="28"/>
        </w:rPr>
        <w:t>квантование по уровню, то есть замена непрерывного множества возможных значений сигнала конечным числом уровней. Для АЦП с разрядностью</w:t>
      </w:r>
      <w:r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b</w:t>
      </w:r>
      <w:r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количество уровней квантования определяется выражением</w:t>
      </w:r>
      <w:r w:rsidRPr="00BA438E">
        <w:rPr>
          <w:sz w:val="28"/>
          <w:szCs w:val="28"/>
        </w:rPr>
        <w:t>:</w:t>
      </w:r>
    </w:p>
    <w:p w14:paraId="3C29B4B9" w14:textId="209E7F45" w:rsidR="00BA438E" w:rsidRPr="00BA438E" w:rsidRDefault="00BA438E" w:rsidP="00BA438E">
      <w:pPr>
        <w:spacing w:line="360" w:lineRule="auto"/>
        <w:ind w:firstLine="709"/>
        <w:jc w:val="right"/>
        <w:rPr>
          <w:sz w:val="28"/>
          <w:szCs w:val="28"/>
        </w:rPr>
      </w:pPr>
      <w:r w:rsidRPr="00BA438E">
        <w:rPr>
          <w:sz w:val="28"/>
          <w:szCs w:val="28"/>
        </w:rPr>
        <w:t>N</w:t>
      </w:r>
      <w:r w:rsidRPr="00BA438E">
        <w:rPr>
          <w:sz w:val="28"/>
          <w:szCs w:val="28"/>
        </w:rPr>
        <w:t xml:space="preserve"> = 2</w:t>
      </w:r>
      <w:r>
        <w:rPr>
          <w:sz w:val="28"/>
          <w:szCs w:val="28"/>
          <w:vertAlign w:val="superscript"/>
          <w:lang w:val="en-US"/>
        </w:rPr>
        <w:t>b</w:t>
      </w:r>
      <w:r w:rsidRPr="00BA438E">
        <w:rPr>
          <w:sz w:val="28"/>
          <w:szCs w:val="28"/>
          <w:vertAlign w:val="superscript"/>
        </w:rPr>
        <w:t>.</w:t>
      </w:r>
      <w:r w:rsidRPr="00BA438E">
        <w:rPr>
          <w:sz w:val="28"/>
          <w:szCs w:val="28"/>
        </w:rPr>
        <w:t xml:space="preserve">                                                    (3)</w:t>
      </w:r>
    </w:p>
    <w:p w14:paraId="2706F8C5" w14:textId="1E2B77AB" w:rsidR="00BA438E" w:rsidRPr="00BA438E" w:rsidRDefault="00BA438E" w:rsidP="00BA438E">
      <w:pPr>
        <w:spacing w:line="360" w:lineRule="auto"/>
        <w:ind w:firstLine="709"/>
        <w:jc w:val="both"/>
        <w:rPr>
          <w:sz w:val="28"/>
          <w:szCs w:val="28"/>
        </w:rPr>
      </w:pPr>
      <w:r w:rsidRPr="00BA438E">
        <w:rPr>
          <w:sz w:val="28"/>
          <w:szCs w:val="28"/>
        </w:rPr>
        <w:t>Шаг квантования</w:t>
      </w:r>
      <w:r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q</w:t>
      </w:r>
      <w:r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задаётся шириной диапазона измеряемых значений:</w:t>
      </w:r>
    </w:p>
    <w:p w14:paraId="5182760E" w14:textId="3B61E15B" w:rsidR="00BA438E" w:rsidRPr="00BA438E" w:rsidRDefault="00BA438E" w:rsidP="00BA438E">
      <w:pPr>
        <w:spacing w:line="360" w:lineRule="auto"/>
        <w:ind w:firstLine="709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q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min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den>
        </m:f>
      </m:oMath>
      <w:r w:rsidR="00C90E7F" w:rsidRPr="00C90E7F">
        <w:rPr>
          <w:sz w:val="28"/>
          <w:szCs w:val="28"/>
        </w:rPr>
        <w:t xml:space="preserve">                                             (4)</w:t>
      </w:r>
    </w:p>
    <w:p w14:paraId="14F7E4C9" w14:textId="1DC1E5DD" w:rsidR="00BA438E" w:rsidRPr="00BA438E" w:rsidRDefault="00BA438E" w:rsidP="00BA438E">
      <w:pPr>
        <w:spacing w:line="360" w:lineRule="auto"/>
        <w:ind w:firstLine="709"/>
        <w:jc w:val="both"/>
        <w:rPr>
          <w:sz w:val="28"/>
          <w:szCs w:val="28"/>
        </w:rPr>
      </w:pPr>
      <w:r w:rsidRPr="00BA438E">
        <w:rPr>
          <w:sz w:val="28"/>
          <w:szCs w:val="28"/>
        </w:rPr>
        <w:t>Каждое значение сигнала округляется до ближайшего уровня квантования, что приводит к появлению</w:t>
      </w:r>
      <w:r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ошибки квантования, определяемой как</w:t>
      </w:r>
      <w:r w:rsidR="00C90E7F" w:rsidRPr="00C90E7F">
        <w:rPr>
          <w:sz w:val="28"/>
          <w:szCs w:val="28"/>
        </w:rPr>
        <w:t>:</w:t>
      </w:r>
    </w:p>
    <w:p w14:paraId="0510A381" w14:textId="1A315183" w:rsidR="00BA438E" w:rsidRPr="00BA438E" w:rsidRDefault="00BA438E" w:rsidP="00C90E7F">
      <w:pPr>
        <w:spacing w:line="360" w:lineRule="auto"/>
        <w:ind w:firstLine="709"/>
        <w:jc w:val="right"/>
        <w:rPr>
          <w:sz w:val="28"/>
          <w:szCs w:val="28"/>
        </w:rPr>
      </w:pPr>
      <w:r w:rsidRPr="00BA438E">
        <w:rPr>
          <w:sz w:val="28"/>
          <w:szCs w:val="28"/>
        </w:rPr>
        <w:t>ε(n)</w:t>
      </w:r>
      <w:r w:rsidR="00C90E7F" w:rsidRPr="00C90E7F"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=</w:t>
      </w:r>
      <w:r w:rsidR="00C90E7F" w:rsidRPr="00C90E7F"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x</w:t>
      </w:r>
      <w:r w:rsidR="00C90E7F">
        <w:rPr>
          <w:sz w:val="28"/>
          <w:szCs w:val="28"/>
          <w:vertAlign w:val="subscript"/>
          <w:lang w:val="en-US"/>
        </w:rPr>
        <w:t>k</w:t>
      </w:r>
      <w:r w:rsidRPr="00BA438E">
        <w:rPr>
          <w:sz w:val="28"/>
          <w:szCs w:val="28"/>
        </w:rPr>
        <w:t>(n)</w:t>
      </w:r>
      <w:r w:rsidR="00C90E7F" w:rsidRPr="00C90E7F"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−</w:t>
      </w:r>
      <w:r w:rsidR="00C90E7F" w:rsidRPr="00C90E7F"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x</w:t>
      </w:r>
      <w:r w:rsidR="00C90E7F">
        <w:rPr>
          <w:sz w:val="28"/>
          <w:szCs w:val="28"/>
          <w:vertAlign w:val="subscript"/>
          <w:lang w:val="en-US"/>
        </w:rPr>
        <w:t>d</w:t>
      </w:r>
      <w:r w:rsidRPr="00BA438E">
        <w:rPr>
          <w:sz w:val="28"/>
          <w:szCs w:val="28"/>
        </w:rPr>
        <w:t>(</w:t>
      </w:r>
      <w:proofErr w:type="gramStart"/>
      <w:r w:rsidRPr="00BA438E">
        <w:rPr>
          <w:sz w:val="28"/>
          <w:szCs w:val="28"/>
        </w:rPr>
        <w:t>n)</w:t>
      </w:r>
      <w:r w:rsidR="00C90E7F" w:rsidRPr="00C90E7F">
        <w:rPr>
          <w:sz w:val="28"/>
          <w:szCs w:val="28"/>
        </w:rPr>
        <w:t xml:space="preserve">   </w:t>
      </w:r>
      <w:proofErr w:type="gramEnd"/>
      <w:r w:rsidR="00C90E7F" w:rsidRPr="00C90E7F">
        <w:rPr>
          <w:sz w:val="28"/>
          <w:szCs w:val="28"/>
        </w:rPr>
        <w:t xml:space="preserve">                                       (5)</w:t>
      </w:r>
    </w:p>
    <w:p w14:paraId="6A5D2CFB" w14:textId="2BF73A8F" w:rsidR="00BA438E" w:rsidRPr="00BA438E" w:rsidRDefault="00BA438E" w:rsidP="00BA438E">
      <w:pPr>
        <w:spacing w:line="360" w:lineRule="auto"/>
        <w:ind w:firstLine="709"/>
        <w:jc w:val="both"/>
        <w:rPr>
          <w:sz w:val="28"/>
          <w:szCs w:val="28"/>
        </w:rPr>
      </w:pPr>
      <w:r w:rsidRPr="00BA438E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x</w:t>
      </w:r>
      <w:r w:rsidR="00C90E7F">
        <w:rPr>
          <w:sz w:val="28"/>
          <w:szCs w:val="28"/>
          <w:vertAlign w:val="subscript"/>
          <w:lang w:val="en-US"/>
        </w:rPr>
        <w:t>d</w:t>
      </w:r>
      <w:r w:rsidRPr="00BA438E">
        <w:rPr>
          <w:sz w:val="28"/>
          <w:szCs w:val="28"/>
        </w:rPr>
        <w:t>(n)</w:t>
      </w:r>
      <w:r>
        <w:rPr>
          <w:sz w:val="28"/>
          <w:szCs w:val="28"/>
        </w:rPr>
        <w:t xml:space="preserve"> –</w:t>
      </w:r>
      <w:r w:rsidRPr="00BA438E">
        <w:rPr>
          <w:sz w:val="28"/>
          <w:szCs w:val="28"/>
        </w:rPr>
        <w:t xml:space="preserve"> дискретные значения исходного сигнала,</w:t>
      </w:r>
      <w:r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x</w:t>
      </w:r>
      <w:r w:rsidR="00C90E7F">
        <w:rPr>
          <w:sz w:val="28"/>
          <w:szCs w:val="28"/>
          <w:vertAlign w:val="subscript"/>
          <w:lang w:val="en-US"/>
        </w:rPr>
        <w:t>k</w:t>
      </w:r>
      <w:r w:rsidRPr="00BA438E">
        <w:rPr>
          <w:sz w:val="28"/>
          <w:szCs w:val="28"/>
        </w:rPr>
        <w:t>(n)</w:t>
      </w:r>
      <w:r>
        <w:rPr>
          <w:sz w:val="28"/>
          <w:szCs w:val="28"/>
        </w:rPr>
        <w:t xml:space="preserve"> –</w:t>
      </w:r>
      <w:r w:rsidRPr="00BA438E">
        <w:rPr>
          <w:sz w:val="28"/>
          <w:szCs w:val="28"/>
        </w:rPr>
        <w:t xml:space="preserve"> квантованные значения.</w:t>
      </w:r>
    </w:p>
    <w:p w14:paraId="13937DF7" w14:textId="468E3D77" w:rsidR="00BA438E" w:rsidRPr="00BA438E" w:rsidRDefault="00BA438E" w:rsidP="00BA438E">
      <w:pPr>
        <w:spacing w:line="360" w:lineRule="auto"/>
        <w:ind w:firstLine="709"/>
        <w:jc w:val="both"/>
        <w:rPr>
          <w:sz w:val="28"/>
          <w:szCs w:val="28"/>
        </w:rPr>
      </w:pPr>
      <w:r w:rsidRPr="00BA438E">
        <w:rPr>
          <w:sz w:val="28"/>
          <w:szCs w:val="28"/>
        </w:rPr>
        <w:lastRenderedPageBreak/>
        <w:t>Максимальная по модулю ошибка квантования равна</w:t>
      </w:r>
      <w:r w:rsidR="00C90E7F" w:rsidRPr="00C90E7F">
        <w:rPr>
          <w:sz w:val="28"/>
          <w:szCs w:val="28"/>
        </w:rPr>
        <w:t>:</w:t>
      </w:r>
    </w:p>
    <w:p w14:paraId="11A82CCC" w14:textId="4539C478" w:rsidR="00C90E7F" w:rsidRPr="00C90E7F" w:rsidRDefault="00C90E7F" w:rsidP="00C90E7F">
      <w:pPr>
        <w:spacing w:line="360" w:lineRule="auto"/>
        <w:ind w:firstLine="709"/>
        <w:jc w:val="right"/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ax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q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C90E7F">
        <w:rPr>
          <w:sz w:val="28"/>
          <w:szCs w:val="28"/>
        </w:rPr>
        <w:t xml:space="preserve"> </w:t>
      </w:r>
      <w:r w:rsidRPr="00C90E7F">
        <w:t xml:space="preserve">  </w:t>
      </w:r>
      <w:r w:rsidRPr="00C90E7F">
        <w:rPr>
          <w:sz w:val="28"/>
          <w:szCs w:val="28"/>
        </w:rPr>
        <w:t xml:space="preserve">                                              (6)</w:t>
      </w:r>
    </w:p>
    <w:p w14:paraId="6427AE9F" w14:textId="6B7CD00D" w:rsidR="00BA438E" w:rsidRPr="00BA438E" w:rsidRDefault="00BA438E" w:rsidP="00BA438E">
      <w:pPr>
        <w:spacing w:line="360" w:lineRule="auto"/>
        <w:ind w:firstLine="709"/>
        <w:jc w:val="both"/>
        <w:rPr>
          <w:sz w:val="28"/>
          <w:szCs w:val="28"/>
        </w:rPr>
      </w:pPr>
      <w:r w:rsidRPr="00BA438E">
        <w:rPr>
          <w:sz w:val="28"/>
          <w:szCs w:val="28"/>
        </w:rPr>
        <w:t>Если предположить, что ошибка распределена равномерно на интервале</w:t>
      </w:r>
      <w:r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[−q/2,</w:t>
      </w:r>
      <w:r w:rsidR="00C90E7F" w:rsidRPr="00C90E7F"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q/2</w:t>
      </w:r>
      <w:r w:rsidR="00C90E7F" w:rsidRPr="00C90E7F">
        <w:rPr>
          <w:sz w:val="28"/>
          <w:szCs w:val="28"/>
        </w:rPr>
        <w:t xml:space="preserve">] </w:t>
      </w:r>
      <w:r w:rsidRPr="00BA438E">
        <w:rPr>
          <w:sz w:val="28"/>
          <w:szCs w:val="28"/>
        </w:rPr>
        <w:t>её теоретическая дисперсия вычисляется по формуле</w:t>
      </w:r>
      <w:r w:rsidR="00C90E7F" w:rsidRPr="00C90E7F">
        <w:rPr>
          <w:sz w:val="28"/>
          <w:szCs w:val="28"/>
        </w:rPr>
        <w:t>:</w:t>
      </w:r>
    </w:p>
    <w:p w14:paraId="6162E852" w14:textId="40EF3A7B" w:rsidR="00BA438E" w:rsidRPr="00BA438E" w:rsidRDefault="00C90E7F" w:rsidP="00C90E7F">
      <w:pPr>
        <w:spacing w:line="360" w:lineRule="auto"/>
        <w:ind w:firstLine="709"/>
        <w:jc w:val="right"/>
        <w:rPr>
          <w:iCs/>
          <w:sz w:val="28"/>
          <w:szCs w:val="28"/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ε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den>
        </m:f>
      </m:oMath>
      <w:r>
        <w:rPr>
          <w:i/>
          <w:sz w:val="28"/>
          <w:szCs w:val="28"/>
          <w:lang w:val="en-US"/>
        </w:rPr>
        <w:t xml:space="preserve">                                                    </w:t>
      </w:r>
      <w:r>
        <w:rPr>
          <w:iCs/>
          <w:sz w:val="28"/>
          <w:szCs w:val="28"/>
          <w:lang w:val="en-US"/>
        </w:rPr>
        <w:t>(7)</w:t>
      </w:r>
    </w:p>
    <w:p w14:paraId="2A777479" w14:textId="77777777" w:rsidR="00BA438E" w:rsidRPr="00BA438E" w:rsidRDefault="00BA438E" w:rsidP="00BA438E">
      <w:pPr>
        <w:spacing w:line="360" w:lineRule="auto"/>
        <w:ind w:firstLine="709"/>
        <w:jc w:val="both"/>
        <w:rPr>
          <w:sz w:val="28"/>
          <w:szCs w:val="28"/>
        </w:rPr>
      </w:pPr>
      <w:r w:rsidRPr="00BA438E">
        <w:rPr>
          <w:sz w:val="28"/>
          <w:szCs w:val="28"/>
        </w:rPr>
        <w:t>Среднее значение ошибки при симметричном распределении равно нулю.</w:t>
      </w:r>
    </w:p>
    <w:p w14:paraId="43BC01E6" w14:textId="03F046CE" w:rsidR="00BA438E" w:rsidRPr="00BA438E" w:rsidRDefault="00BA438E" w:rsidP="00BA438E">
      <w:pPr>
        <w:spacing w:line="360" w:lineRule="auto"/>
        <w:ind w:firstLine="709"/>
        <w:jc w:val="both"/>
        <w:rPr>
          <w:sz w:val="28"/>
          <w:szCs w:val="28"/>
        </w:rPr>
      </w:pPr>
      <w:r w:rsidRPr="00BA438E">
        <w:rPr>
          <w:sz w:val="28"/>
          <w:szCs w:val="28"/>
        </w:rPr>
        <w:t>На заключительном этапе выполняется</w:t>
      </w:r>
      <w:r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цифровое кодирование</w:t>
      </w:r>
      <w:r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квантованных уровней. В работе рассматриваются три основных метода кодирования: прямой, обратный и дополнительный коды. Для прямого кода старший разряд представляет знак числа, а оставшиеся</w:t>
      </w:r>
      <w:r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>b−1</w:t>
      </w:r>
      <w:r>
        <w:rPr>
          <w:sz w:val="28"/>
          <w:szCs w:val="28"/>
        </w:rPr>
        <w:t xml:space="preserve"> </w:t>
      </w:r>
      <w:r w:rsidRPr="00BA438E">
        <w:rPr>
          <w:sz w:val="28"/>
          <w:szCs w:val="28"/>
        </w:rPr>
        <w:t xml:space="preserve">разрядов </w:t>
      </w:r>
      <w:r>
        <w:rPr>
          <w:sz w:val="28"/>
          <w:szCs w:val="28"/>
        </w:rPr>
        <w:t>–</w:t>
      </w:r>
      <w:r w:rsidRPr="00BA438E">
        <w:rPr>
          <w:sz w:val="28"/>
          <w:szCs w:val="28"/>
        </w:rPr>
        <w:t xml:space="preserve"> его абсолютное значение. В обратном коде отрицательные значения формируются инверсией всех разрядов положительного числа. В дополнительном коде к обратному представлению прибавляется единица, что позволяет исключить двойственность нуля и упрощает реализацию арифметических операций.</w:t>
      </w:r>
    </w:p>
    <w:p w14:paraId="6456BBF5" w14:textId="2C141813" w:rsidR="00F5746C" w:rsidRPr="00F5746C" w:rsidRDefault="00BA438E" w:rsidP="00C90E7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A438E">
        <w:rPr>
          <w:sz w:val="28"/>
          <w:szCs w:val="28"/>
        </w:rPr>
        <w:t>Таким образом, в ходе лабораторной работы выполняются три взаимосвязанных этапа: дискретизация аналогового сигнала по времени, квантование его значений по уровню и кодирование полученных отсчётов в цифровую форму. В процессе анализа рассчитываются параметры шага квантования, погрешности и дисперсии, строятся графики аналогового, дискретного, квантованного и цифрового сигналов. Полученные зависимости позволяют экспериментально подтвердить влияние частоты дискретизации и разрядности АЦП на точность представления сигнала и соответствие результатов теоретическим оценкам.</w:t>
      </w:r>
    </w:p>
    <w:p w14:paraId="7FB4A185" w14:textId="69622B40" w:rsidR="00220801" w:rsidRPr="00F5746C" w:rsidRDefault="00A80DE1" w:rsidP="00F5746C">
      <w:pPr>
        <w:pStyle w:val="2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r>
        <w:rPr>
          <w:sz w:val="28"/>
          <w:szCs w:val="28"/>
        </w:rPr>
        <w:br w:type="page"/>
      </w:r>
      <w:r w:rsidR="00220801" w:rsidRPr="00F5746C">
        <w:rPr>
          <w:sz w:val="32"/>
          <w:szCs w:val="32"/>
        </w:rPr>
        <w:lastRenderedPageBreak/>
        <w:t>Ход выполнения лабораторной работы</w:t>
      </w:r>
    </w:p>
    <w:p w14:paraId="7033FA28" w14:textId="5DEEB773" w:rsidR="00DC2C9E" w:rsidRPr="00F57874" w:rsidRDefault="00DC2C9E" w:rsidP="00DC2C9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F57874">
        <w:rPr>
          <w:sz w:val="28"/>
          <w:szCs w:val="28"/>
        </w:rPr>
        <w:t>Сначала был задан аналоговый гармонический сигнал в соответствии с индивидуальным вариантом по формуле (1).</w:t>
      </w:r>
    </w:p>
    <w:p w14:paraId="1510B936" w14:textId="5F34F8FE" w:rsidR="00DC2C9E" w:rsidRDefault="00DC2C9E" w:rsidP="00DC2C9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F57874">
        <w:rPr>
          <w:sz w:val="28"/>
          <w:szCs w:val="28"/>
        </w:rPr>
        <w:t>На первом этапе была выполнена дискретизация по времени.</w:t>
      </w:r>
      <w:r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Период дискретизации рассчитывался по формуле</w:t>
      </w:r>
      <w:r>
        <w:rPr>
          <w:sz w:val="28"/>
          <w:szCs w:val="28"/>
        </w:rPr>
        <w:t xml:space="preserve"> (2). Г</w:t>
      </w:r>
      <w:r w:rsidRPr="00F57874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 xml:space="preserve">частота дискретизации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F57874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64</w:t>
      </w:r>
      <w:r>
        <w:rPr>
          <w:sz w:val="28"/>
          <w:szCs w:val="28"/>
        </w:rPr>
        <w:t>.</w:t>
      </w:r>
      <w:r w:rsidRPr="00F57874">
        <w:rPr>
          <w:sz w:val="28"/>
          <w:szCs w:val="28"/>
        </w:rPr>
        <w:t xml:space="preserve"> Проверка теоремы Котельникова (2) показала, что условие выполняется, так как </w:t>
      </w:r>
      <w:proofErr w:type="gramStart"/>
      <w:r w:rsidRPr="00F57874">
        <w:rPr>
          <w:sz w:val="28"/>
          <w:szCs w:val="28"/>
        </w:rPr>
        <w:t>64</w:t>
      </w:r>
      <w:r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&gt;</w:t>
      </w:r>
      <w:proofErr w:type="gramEnd"/>
      <w:r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6.</w:t>
      </w:r>
      <w:r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Следовательно, искажения, связанные с наложением спектров, отсутствуют.</w:t>
      </w:r>
      <w:r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 xml:space="preserve">График аналогового сигнала представлен на рисунке 1, а дискретного </w:t>
      </w:r>
      <w:r>
        <w:rPr>
          <w:sz w:val="28"/>
          <w:szCs w:val="28"/>
        </w:rPr>
        <w:t>–</w:t>
      </w:r>
      <w:r w:rsidRPr="00F57874">
        <w:rPr>
          <w:sz w:val="28"/>
          <w:szCs w:val="28"/>
        </w:rPr>
        <w:t xml:space="preserve"> на рисунке 2. На втором рисунке наглядно показаны равномерные отсчёты сигнала с шагом </w:t>
      </w:r>
      <w:r w:rsidRPr="00BA438E">
        <w:rPr>
          <w:sz w:val="28"/>
          <w:szCs w:val="28"/>
        </w:rPr>
        <w:t>T</w:t>
      </w:r>
      <w:r>
        <w:rPr>
          <w:sz w:val="28"/>
          <w:szCs w:val="28"/>
          <w:vertAlign w:val="subscript"/>
          <w:lang w:val="en-US"/>
        </w:rPr>
        <w:t>d</w:t>
      </w:r>
      <w:r w:rsidRPr="00F57874"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=0.015625 с, что подтверждает корректность временной выборки.</w:t>
      </w:r>
      <w:r>
        <w:rPr>
          <w:sz w:val="28"/>
          <w:szCs w:val="28"/>
        </w:rPr>
        <w:t xml:space="preserve"> </w:t>
      </w:r>
    </w:p>
    <w:p w14:paraId="64FBCE66" w14:textId="7ED9587E" w:rsidR="00DC2C9E" w:rsidRDefault="00DC2C9E" w:rsidP="00DC2C9E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DC2C9E">
        <w:rPr>
          <w:sz w:val="28"/>
          <w:szCs w:val="28"/>
        </w:rPr>
        <w:drawing>
          <wp:inline distT="0" distB="0" distL="0" distR="0" wp14:anchorId="7324DAF2" wp14:editId="17AAD503">
            <wp:extent cx="5420497" cy="5072753"/>
            <wp:effectExtent l="0" t="0" r="2540" b="0"/>
            <wp:docPr id="327180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800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2932" cy="508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542E" w14:textId="7D10AFF5" w:rsidR="00DC2C9E" w:rsidRDefault="00DC2C9E" w:rsidP="00DC2C9E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График аналогового сигнала</w:t>
      </w:r>
    </w:p>
    <w:p w14:paraId="7152C828" w14:textId="4C0A9EB2" w:rsidR="00DC2C9E" w:rsidRDefault="008E5D22" w:rsidP="00DC2C9E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8E5D22">
        <w:rPr>
          <w:sz w:val="28"/>
          <w:szCs w:val="28"/>
        </w:rPr>
        <w:lastRenderedPageBreak/>
        <w:drawing>
          <wp:inline distT="0" distB="0" distL="0" distR="0" wp14:anchorId="4E76E90E" wp14:editId="55719EBC">
            <wp:extent cx="5760720" cy="5622925"/>
            <wp:effectExtent l="0" t="0" r="5080" b="3175"/>
            <wp:docPr id="1642798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98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10CE" w14:textId="7BC0ECAA" w:rsidR="00DC2C9E" w:rsidRDefault="008E5D22" w:rsidP="00DC2C9E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График дискретного сигнала</w:t>
      </w:r>
    </w:p>
    <w:p w14:paraId="57A1C498" w14:textId="3869B473" w:rsidR="00DC2C9E" w:rsidRDefault="00DC2C9E" w:rsidP="00DC2C9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3 – 4 представлены графики с меньшим временным промежутком для наглядности</w:t>
      </w:r>
      <w:r>
        <w:rPr>
          <w:sz w:val="28"/>
          <w:szCs w:val="28"/>
        </w:rPr>
        <w:t>:</w:t>
      </w:r>
    </w:p>
    <w:p w14:paraId="6FB6ECA7" w14:textId="292D3D69" w:rsidR="00DC2C9E" w:rsidRDefault="008E5D22" w:rsidP="00DC2C9E">
      <w:pPr>
        <w:tabs>
          <w:tab w:val="left" w:pos="0"/>
        </w:tabs>
        <w:spacing w:line="360" w:lineRule="auto"/>
        <w:jc w:val="center"/>
        <w:rPr>
          <w:b/>
          <w:bCs/>
          <w:sz w:val="28"/>
          <w:szCs w:val="28"/>
        </w:rPr>
      </w:pPr>
      <w:r w:rsidRPr="008E5D22">
        <w:rPr>
          <w:b/>
          <w:bCs/>
          <w:sz w:val="28"/>
          <w:szCs w:val="28"/>
        </w:rPr>
        <w:lastRenderedPageBreak/>
        <w:drawing>
          <wp:inline distT="0" distB="0" distL="0" distR="0" wp14:anchorId="4799B94A" wp14:editId="14873143">
            <wp:extent cx="5511113" cy="5131434"/>
            <wp:effectExtent l="0" t="0" r="1270" b="0"/>
            <wp:docPr id="1005831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315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6796" cy="513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FD29" w14:textId="1BBD0E40" w:rsidR="008E5D22" w:rsidRDefault="008E5D22" w:rsidP="00DC2C9E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</w:t>
      </w:r>
      <w:r>
        <w:rPr>
          <w:sz w:val="28"/>
          <w:szCs w:val="28"/>
        </w:rPr>
        <w:t>График аналогового сигнала</w:t>
      </w:r>
      <w:r>
        <w:rPr>
          <w:sz w:val="28"/>
          <w:szCs w:val="28"/>
        </w:rPr>
        <w:t xml:space="preserve"> на меньшем промежутке</w:t>
      </w:r>
    </w:p>
    <w:p w14:paraId="25C39F6D" w14:textId="6C4485D1" w:rsidR="008E5D22" w:rsidRDefault="008E5D22" w:rsidP="008E5D22">
      <w:pPr>
        <w:tabs>
          <w:tab w:val="left" w:pos="0"/>
        </w:tabs>
        <w:spacing w:line="360" w:lineRule="auto"/>
        <w:jc w:val="center"/>
        <w:rPr>
          <w:b/>
          <w:bCs/>
          <w:sz w:val="28"/>
          <w:szCs w:val="28"/>
        </w:rPr>
      </w:pPr>
      <w:r w:rsidRPr="008E5D22">
        <w:rPr>
          <w:b/>
          <w:bCs/>
          <w:sz w:val="28"/>
          <w:szCs w:val="28"/>
        </w:rPr>
        <w:lastRenderedPageBreak/>
        <w:drawing>
          <wp:inline distT="0" distB="0" distL="0" distR="0" wp14:anchorId="1BCE932C" wp14:editId="5FCD8B7B">
            <wp:extent cx="5760720" cy="5488305"/>
            <wp:effectExtent l="0" t="0" r="5080" b="0"/>
            <wp:docPr id="568553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53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EBC4" w14:textId="5B1C22E0" w:rsidR="008E5D22" w:rsidRPr="00F57874" w:rsidRDefault="008E5D22" w:rsidP="008E5D22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4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График </w:t>
      </w:r>
      <w:r>
        <w:rPr>
          <w:sz w:val="28"/>
          <w:szCs w:val="28"/>
        </w:rPr>
        <w:t>дискретного</w:t>
      </w:r>
      <w:r>
        <w:rPr>
          <w:sz w:val="28"/>
          <w:szCs w:val="28"/>
        </w:rPr>
        <w:t xml:space="preserve"> сигнала на меньшем промежутке</w:t>
      </w:r>
    </w:p>
    <w:p w14:paraId="3F853385" w14:textId="139A693A" w:rsidR="008E5D22" w:rsidRPr="00F57874" w:rsidRDefault="008E5D22" w:rsidP="00DC2C9E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</w:p>
    <w:p w14:paraId="2034397F" w14:textId="61B8836C" w:rsidR="00DC2C9E" w:rsidRPr="00F57874" w:rsidRDefault="00DC2C9E" w:rsidP="008E5D2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F57874">
        <w:rPr>
          <w:sz w:val="28"/>
          <w:szCs w:val="28"/>
        </w:rPr>
        <w:t>На втором этапе было проведено квантование сигнала по уровню.</w:t>
      </w:r>
      <w:r w:rsidR="008E5D22"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Количество уровней квантования определялось по формуле (3)</w:t>
      </w:r>
      <w:r w:rsidR="008E5D22">
        <w:rPr>
          <w:sz w:val="28"/>
          <w:szCs w:val="28"/>
        </w:rPr>
        <w:t>. Г</w:t>
      </w:r>
      <w:r w:rsidRPr="00F57874">
        <w:rPr>
          <w:sz w:val="28"/>
          <w:szCs w:val="28"/>
        </w:rPr>
        <w:t>де b=4 бит, что даёт N=16 уровней квантования.</w:t>
      </w:r>
      <w:r w:rsidR="008E5D22"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Шаг квантования вычислялся по формуле (4)</w:t>
      </w:r>
      <w:r w:rsidR="008E5D22">
        <w:rPr>
          <w:sz w:val="28"/>
          <w:szCs w:val="28"/>
        </w:rPr>
        <w:t xml:space="preserve"> и был равен </w:t>
      </w:r>
      <w:r w:rsidR="008E5D22">
        <w:rPr>
          <w:sz w:val="28"/>
          <w:szCs w:val="28"/>
          <w:lang w:val="en-US"/>
        </w:rPr>
        <w:t>q</w:t>
      </w:r>
      <w:r w:rsidR="008E5D22" w:rsidRPr="008E5D22">
        <w:rPr>
          <w:sz w:val="28"/>
          <w:szCs w:val="28"/>
        </w:rPr>
        <w:t xml:space="preserve"> = 0.6667</w:t>
      </w:r>
      <w:r w:rsidR="008E5D22">
        <w:rPr>
          <w:sz w:val="28"/>
          <w:szCs w:val="28"/>
        </w:rPr>
        <w:t>В</w:t>
      </w:r>
    </w:p>
    <w:p w14:paraId="0C34E9AC" w14:textId="2A92030C" w:rsidR="00DC2C9E" w:rsidRPr="00F57874" w:rsidRDefault="00DC2C9E" w:rsidP="00DC2C9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F57874">
        <w:rPr>
          <w:sz w:val="28"/>
          <w:szCs w:val="28"/>
        </w:rPr>
        <w:t>Квантование производилось методом округления до ближайшего уровня.</w:t>
      </w:r>
      <w:r w:rsidR="008E5D22"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В результате для каждого отсчёта было найдено ближайшее значение</w:t>
      </w:r>
      <w:r w:rsidR="008E5D22">
        <w:rPr>
          <w:sz w:val="28"/>
          <w:szCs w:val="28"/>
        </w:rPr>
        <w:t xml:space="preserve">, </w:t>
      </w:r>
      <w:r w:rsidRPr="00F57874">
        <w:rPr>
          <w:sz w:val="28"/>
          <w:szCs w:val="28"/>
        </w:rPr>
        <w:t>что породило ошибку квантования, определяемую формулой (5)</w:t>
      </w:r>
      <w:r w:rsidR="008E5D22">
        <w:rPr>
          <w:sz w:val="28"/>
          <w:szCs w:val="28"/>
        </w:rPr>
        <w:t>.</w:t>
      </w:r>
    </w:p>
    <w:p w14:paraId="2BE24755" w14:textId="5380F301" w:rsidR="00DC2C9E" w:rsidRDefault="00DC2C9E" w:rsidP="00DC2C9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F57874">
        <w:rPr>
          <w:sz w:val="28"/>
          <w:szCs w:val="28"/>
        </w:rPr>
        <w:t xml:space="preserve">Максимальная теоретическая ошибка квантования </w:t>
      </w:r>
      <w:r w:rsidR="008E5D22">
        <w:rPr>
          <w:sz w:val="28"/>
          <w:szCs w:val="28"/>
        </w:rPr>
        <w:t xml:space="preserve">вычислялось по </w:t>
      </w:r>
      <w:r w:rsidRPr="00F57874">
        <w:rPr>
          <w:sz w:val="28"/>
          <w:szCs w:val="28"/>
        </w:rPr>
        <w:t>формул</w:t>
      </w:r>
      <w:r w:rsidR="008E5D22">
        <w:rPr>
          <w:sz w:val="28"/>
          <w:szCs w:val="28"/>
        </w:rPr>
        <w:t>е</w:t>
      </w:r>
      <w:r w:rsidRPr="00F57874">
        <w:rPr>
          <w:sz w:val="28"/>
          <w:szCs w:val="28"/>
        </w:rPr>
        <w:t xml:space="preserve"> </w:t>
      </w:r>
      <w:r w:rsidR="008E5D22">
        <w:rPr>
          <w:sz w:val="28"/>
          <w:szCs w:val="28"/>
        </w:rPr>
        <w:t>(</w:t>
      </w:r>
      <w:r w:rsidRPr="00F57874">
        <w:rPr>
          <w:sz w:val="28"/>
          <w:szCs w:val="28"/>
        </w:rPr>
        <w:t>6)</w:t>
      </w:r>
      <w:r w:rsidR="008E5D22">
        <w:rPr>
          <w:sz w:val="28"/>
          <w:szCs w:val="28"/>
        </w:rPr>
        <w:t xml:space="preserve"> и была равна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ax</m:t>
            </m:r>
          </m:sub>
        </m:sSub>
      </m:oMath>
      <w:r w:rsidR="008E5D22" w:rsidRPr="008E5D22">
        <w:rPr>
          <w:sz w:val="28"/>
          <w:szCs w:val="28"/>
        </w:rPr>
        <w:t xml:space="preserve"> = 0.3333</w:t>
      </w:r>
      <w:r w:rsidRPr="00F57874">
        <w:rPr>
          <w:sz w:val="28"/>
          <w:szCs w:val="28"/>
        </w:rPr>
        <w:t>.</w:t>
      </w:r>
      <w:r w:rsidR="008E5D22"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 xml:space="preserve">На практике полученная </w:t>
      </w:r>
      <w:r w:rsidRPr="00F57874">
        <w:rPr>
          <w:sz w:val="28"/>
          <w:szCs w:val="28"/>
        </w:rPr>
        <w:lastRenderedPageBreak/>
        <w:t>максимальная ошибка составила ±0.3205 В, что близко к теоретическому значению.</w:t>
      </w:r>
      <w:r w:rsidR="008E5D22" w:rsidRPr="008E5D22"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 xml:space="preserve">График квантованного сигнала приведён на рисунке </w:t>
      </w:r>
      <w:r w:rsidR="008E5D22" w:rsidRPr="008E5D22">
        <w:rPr>
          <w:sz w:val="28"/>
          <w:szCs w:val="28"/>
        </w:rPr>
        <w:t>5</w:t>
      </w:r>
      <w:r w:rsidRPr="00F57874">
        <w:rPr>
          <w:sz w:val="28"/>
          <w:szCs w:val="28"/>
        </w:rPr>
        <w:t>. На нём показано, как дискретные значения выравниваются по уровням квантования, отмеченным горизонтальными линиями.</w:t>
      </w:r>
      <w:r w:rsidR="008E5D22">
        <w:rPr>
          <w:sz w:val="28"/>
          <w:szCs w:val="28"/>
        </w:rPr>
        <w:t xml:space="preserve"> На рисунке 6 представлен график на меньшем промежутке времени.</w:t>
      </w:r>
    </w:p>
    <w:p w14:paraId="6CA470DF" w14:textId="3E3F58FD" w:rsidR="008E5D22" w:rsidRDefault="00A237F4" w:rsidP="008E5D22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A237F4">
        <w:rPr>
          <w:sz w:val="28"/>
          <w:szCs w:val="28"/>
        </w:rPr>
        <w:drawing>
          <wp:inline distT="0" distB="0" distL="0" distR="0" wp14:anchorId="1F45C604" wp14:editId="1BC352A5">
            <wp:extent cx="5593492" cy="5673029"/>
            <wp:effectExtent l="0" t="0" r="0" b="4445"/>
            <wp:docPr id="524931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31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7370" cy="567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DE86" w14:textId="17C18D8C" w:rsidR="008E5D22" w:rsidRPr="00A237F4" w:rsidRDefault="00A237F4" w:rsidP="008E5D22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График квантованного сигнала</w:t>
      </w:r>
    </w:p>
    <w:p w14:paraId="1842E664" w14:textId="1FADCEE4" w:rsidR="008E5D22" w:rsidRDefault="00A237F4" w:rsidP="008E5D22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A237F4">
        <w:rPr>
          <w:sz w:val="28"/>
          <w:szCs w:val="28"/>
        </w:rPr>
        <w:lastRenderedPageBreak/>
        <w:drawing>
          <wp:inline distT="0" distB="0" distL="0" distR="0" wp14:anchorId="69E6C34A" wp14:editId="104F4E94">
            <wp:extent cx="5544065" cy="5524509"/>
            <wp:effectExtent l="0" t="0" r="6350" b="0"/>
            <wp:docPr id="261351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514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492" cy="552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B444" w14:textId="46D96724" w:rsidR="008E5D22" w:rsidRDefault="00A237F4" w:rsidP="008E5D22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>
        <w:rPr>
          <w:sz w:val="28"/>
          <w:szCs w:val="28"/>
        </w:rPr>
        <w:t>График квантованного сигнала</w:t>
      </w:r>
      <w:r>
        <w:rPr>
          <w:sz w:val="28"/>
          <w:szCs w:val="28"/>
        </w:rPr>
        <w:t xml:space="preserve"> на меньшем промежутке</w:t>
      </w:r>
    </w:p>
    <w:p w14:paraId="22D25640" w14:textId="77777777" w:rsidR="00A237F4" w:rsidRPr="00F57874" w:rsidRDefault="00A237F4" w:rsidP="008E5D22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</w:p>
    <w:p w14:paraId="22D7526F" w14:textId="2178D83E" w:rsidR="00DC2C9E" w:rsidRDefault="00DC2C9E" w:rsidP="00DC2C9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F57874">
        <w:rPr>
          <w:sz w:val="28"/>
          <w:szCs w:val="28"/>
        </w:rPr>
        <w:t>На третьем этапе было реализовано цифровое кодирование квантованных уровней.</w:t>
      </w:r>
      <w:r w:rsidR="00A237F4"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Использовался прямой код, при котором старший бит обозначает знак, а оставшиеся b</w:t>
      </w:r>
      <w:r w:rsidR="00A237F4">
        <w:rPr>
          <w:sz w:val="28"/>
          <w:szCs w:val="28"/>
        </w:rPr>
        <w:t>-</w:t>
      </w:r>
      <w:r w:rsidRPr="00F57874">
        <w:rPr>
          <w:sz w:val="28"/>
          <w:szCs w:val="28"/>
        </w:rPr>
        <w:t xml:space="preserve">1 разрядов </w:t>
      </w:r>
      <w:r w:rsidR="00A237F4">
        <w:rPr>
          <w:sz w:val="28"/>
          <w:szCs w:val="28"/>
        </w:rPr>
        <w:t>–</w:t>
      </w:r>
      <w:r w:rsidRPr="00F57874">
        <w:rPr>
          <w:sz w:val="28"/>
          <w:szCs w:val="28"/>
        </w:rPr>
        <w:t xml:space="preserve"> модуль числа.</w:t>
      </w:r>
      <w:r w:rsidR="00A237F4"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 xml:space="preserve">Пример двоичных кодов уровней приведён на рисунке </w:t>
      </w:r>
      <w:r w:rsidR="00A237F4">
        <w:rPr>
          <w:sz w:val="28"/>
          <w:szCs w:val="28"/>
        </w:rPr>
        <w:t>7</w:t>
      </w:r>
      <w:r w:rsidRPr="00F57874">
        <w:rPr>
          <w:sz w:val="28"/>
          <w:szCs w:val="28"/>
        </w:rPr>
        <w:t>,</w:t>
      </w:r>
      <w:r w:rsidR="00A237F4">
        <w:rPr>
          <w:sz w:val="28"/>
          <w:szCs w:val="28"/>
        </w:rPr>
        <w:t xml:space="preserve"> на рисунке 8 показан на </w:t>
      </w:r>
      <w:r w:rsidR="00CE0C6A">
        <w:rPr>
          <w:sz w:val="28"/>
          <w:szCs w:val="28"/>
        </w:rPr>
        <w:t>меньшем</w:t>
      </w:r>
      <w:r w:rsidR="00A237F4">
        <w:rPr>
          <w:sz w:val="28"/>
          <w:szCs w:val="28"/>
        </w:rPr>
        <w:t xml:space="preserve"> промежутке,</w:t>
      </w:r>
      <w:r w:rsidRPr="00F57874">
        <w:rPr>
          <w:sz w:val="28"/>
          <w:szCs w:val="28"/>
        </w:rPr>
        <w:t xml:space="preserve"> где рядом с уровнями отображаются соответствующие коды вида «код (индекс)».</w:t>
      </w:r>
      <w:r w:rsidR="00A237F4"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Такое представление используется в цифровых АЦП для передачи сигналов в цифровую форму.</w:t>
      </w:r>
    </w:p>
    <w:p w14:paraId="05CCEDFF" w14:textId="790EC14F" w:rsidR="00A237F4" w:rsidRDefault="00A237F4" w:rsidP="00A237F4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A237F4">
        <w:rPr>
          <w:sz w:val="28"/>
          <w:szCs w:val="28"/>
        </w:rPr>
        <w:lastRenderedPageBreak/>
        <w:drawing>
          <wp:inline distT="0" distB="0" distL="0" distR="0" wp14:anchorId="4B3329A3" wp14:editId="010A092D">
            <wp:extent cx="5379308" cy="3866081"/>
            <wp:effectExtent l="0" t="0" r="5715" b="0"/>
            <wp:docPr id="175595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5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0169" cy="387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7F4">
        <w:rPr>
          <w:sz w:val="28"/>
          <w:szCs w:val="28"/>
        </w:rPr>
        <w:t xml:space="preserve"> </w:t>
      </w:r>
    </w:p>
    <w:p w14:paraId="04C1EAFD" w14:textId="5FEAA3A9" w:rsidR="00A237F4" w:rsidRDefault="00A237F4" w:rsidP="00A237F4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График цифрового сигнала</w:t>
      </w:r>
    </w:p>
    <w:p w14:paraId="048B05A6" w14:textId="77777777" w:rsidR="00A237F4" w:rsidRDefault="00A237F4" w:rsidP="00A237F4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</w:p>
    <w:p w14:paraId="7A4E3BF7" w14:textId="3162DB9E" w:rsidR="00A237F4" w:rsidRDefault="00A237F4" w:rsidP="00A237F4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A237F4">
        <w:rPr>
          <w:sz w:val="28"/>
          <w:szCs w:val="28"/>
        </w:rPr>
        <w:drawing>
          <wp:inline distT="0" distB="0" distL="0" distR="0" wp14:anchorId="38901231" wp14:editId="6D287C2A">
            <wp:extent cx="5519351" cy="4211304"/>
            <wp:effectExtent l="0" t="0" r="5715" b="5715"/>
            <wp:docPr id="153517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7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2801" cy="422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B570" w14:textId="00F68454" w:rsidR="00A237F4" w:rsidRPr="00F57874" w:rsidRDefault="00A237F4" w:rsidP="00A237F4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E0C6A">
        <w:rPr>
          <w:sz w:val="28"/>
          <w:szCs w:val="28"/>
        </w:rPr>
        <w:t>8</w:t>
      </w:r>
      <w:r>
        <w:rPr>
          <w:sz w:val="28"/>
          <w:szCs w:val="28"/>
        </w:rPr>
        <w:t xml:space="preserve"> – График цифрового сигнала</w:t>
      </w:r>
      <w:r>
        <w:rPr>
          <w:sz w:val="28"/>
          <w:szCs w:val="28"/>
        </w:rPr>
        <w:t xml:space="preserve"> на </w:t>
      </w:r>
      <w:r w:rsidR="00CE0C6A">
        <w:rPr>
          <w:sz w:val="28"/>
          <w:szCs w:val="28"/>
        </w:rPr>
        <w:t>меньшем</w:t>
      </w:r>
      <w:r>
        <w:rPr>
          <w:sz w:val="28"/>
          <w:szCs w:val="28"/>
        </w:rPr>
        <w:t xml:space="preserve"> промежутке</w:t>
      </w:r>
    </w:p>
    <w:p w14:paraId="712C43A3" w14:textId="28CF3E2B" w:rsidR="00A237F4" w:rsidRDefault="00DC2C9E" w:rsidP="00DC2C9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F57874">
        <w:rPr>
          <w:sz w:val="28"/>
          <w:szCs w:val="28"/>
        </w:rPr>
        <w:lastRenderedPageBreak/>
        <w:t>На четвёртом этапе была выполнена оценка погрешности квантования.</w:t>
      </w:r>
      <w:r w:rsidR="00A237F4"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Абсолютная ошибка для каждого отсчёта рассчитывалась по формуле (5), после чего построен график зависимости ε(n) от времени</w:t>
      </w:r>
      <w:r w:rsidR="00A237F4">
        <w:rPr>
          <w:sz w:val="28"/>
          <w:szCs w:val="28"/>
        </w:rPr>
        <w:t>, представленный</w:t>
      </w:r>
      <w:r w:rsidRPr="00F57874">
        <w:rPr>
          <w:sz w:val="28"/>
          <w:szCs w:val="28"/>
        </w:rPr>
        <w:t xml:space="preserve"> </w:t>
      </w:r>
      <w:r w:rsidR="00A237F4">
        <w:rPr>
          <w:sz w:val="28"/>
          <w:szCs w:val="28"/>
        </w:rPr>
        <w:t xml:space="preserve">на </w:t>
      </w:r>
      <w:r w:rsidRPr="00F57874">
        <w:rPr>
          <w:sz w:val="28"/>
          <w:szCs w:val="28"/>
        </w:rPr>
        <w:t>рисун</w:t>
      </w:r>
      <w:r w:rsidR="00A237F4">
        <w:rPr>
          <w:sz w:val="28"/>
          <w:szCs w:val="28"/>
        </w:rPr>
        <w:t xml:space="preserve">ках </w:t>
      </w:r>
      <w:r w:rsidR="00CE0C6A">
        <w:rPr>
          <w:sz w:val="28"/>
          <w:szCs w:val="28"/>
        </w:rPr>
        <w:t>9</w:t>
      </w:r>
      <w:r w:rsidR="00A237F4">
        <w:rPr>
          <w:sz w:val="28"/>
          <w:szCs w:val="28"/>
        </w:rPr>
        <w:t xml:space="preserve"> и</w:t>
      </w:r>
      <w:r w:rsidR="00CE0C6A">
        <w:rPr>
          <w:sz w:val="28"/>
          <w:szCs w:val="28"/>
        </w:rPr>
        <w:t xml:space="preserve"> 10</w:t>
      </w:r>
      <w:r w:rsidRPr="00F57874">
        <w:rPr>
          <w:sz w:val="28"/>
          <w:szCs w:val="28"/>
        </w:rPr>
        <w:t>.</w:t>
      </w:r>
      <w:r w:rsidR="00A237F4"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Из графика видно, что значения ошибки находятся в пределах ±q/2±q/2, что подтверждает корректность процесса квантования.</w:t>
      </w:r>
      <w:r w:rsidR="00A237F4">
        <w:rPr>
          <w:sz w:val="28"/>
          <w:szCs w:val="28"/>
        </w:rPr>
        <w:t xml:space="preserve"> </w:t>
      </w:r>
    </w:p>
    <w:p w14:paraId="21840A42" w14:textId="21C1DCF7" w:rsidR="00CE0C6A" w:rsidRDefault="00CE0C6A" w:rsidP="00CE0C6A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CE0C6A">
        <w:rPr>
          <w:sz w:val="28"/>
          <w:szCs w:val="28"/>
        </w:rPr>
        <w:drawing>
          <wp:inline distT="0" distB="0" distL="0" distR="0" wp14:anchorId="2546C334" wp14:editId="653671FD">
            <wp:extent cx="5760720" cy="5116195"/>
            <wp:effectExtent l="0" t="0" r="5080" b="1905"/>
            <wp:docPr id="618234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34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95EF" w14:textId="63DAC9C3" w:rsidR="00CE0C6A" w:rsidRDefault="00CE0C6A" w:rsidP="00CE0C6A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</w:t>
      </w:r>
      <w:r>
        <w:rPr>
          <w:sz w:val="28"/>
          <w:szCs w:val="28"/>
        </w:rPr>
        <w:t>График погрешности квантования</w:t>
      </w:r>
    </w:p>
    <w:p w14:paraId="66E4B878" w14:textId="1031AEA5" w:rsidR="00CE0C6A" w:rsidRDefault="00CE0C6A" w:rsidP="00CE0C6A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CE0C6A">
        <w:rPr>
          <w:sz w:val="28"/>
          <w:szCs w:val="28"/>
        </w:rPr>
        <w:lastRenderedPageBreak/>
        <w:drawing>
          <wp:inline distT="0" distB="0" distL="0" distR="0" wp14:anchorId="5D05B506" wp14:editId="7592D277">
            <wp:extent cx="5760720" cy="4777105"/>
            <wp:effectExtent l="0" t="0" r="5080" b="0"/>
            <wp:docPr id="1275735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356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7DBC" w14:textId="65AB7834" w:rsidR="00CE0C6A" w:rsidRDefault="00CE0C6A" w:rsidP="00CE0C6A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График погрешности квантования на меньшем промежутке</w:t>
      </w:r>
    </w:p>
    <w:p w14:paraId="69B3345A" w14:textId="77777777" w:rsidR="00CE0C6A" w:rsidRDefault="00CE0C6A" w:rsidP="00CE0C6A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</w:p>
    <w:p w14:paraId="5440BCA5" w14:textId="0F6A1E07" w:rsidR="00DC2C9E" w:rsidRPr="00F57874" w:rsidRDefault="00DC2C9E" w:rsidP="00A237F4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F57874">
        <w:rPr>
          <w:sz w:val="28"/>
          <w:szCs w:val="28"/>
        </w:rPr>
        <w:t>Теоретическая дисперсия шума квантования вычислялась по формуле (7)</w:t>
      </w:r>
      <w:r w:rsidR="00A237F4">
        <w:rPr>
          <w:sz w:val="28"/>
          <w:szCs w:val="28"/>
        </w:rPr>
        <w:t xml:space="preserve"> равняется </w:t>
      </w:r>
      <w:r w:rsidRPr="00F57874">
        <w:rPr>
          <w:sz w:val="28"/>
          <w:szCs w:val="28"/>
        </w:rPr>
        <w:t>σ</w:t>
      </w:r>
      <w:r w:rsidRPr="00F57874">
        <w:rPr>
          <w:sz w:val="28"/>
          <w:szCs w:val="28"/>
          <w:vertAlign w:val="subscript"/>
        </w:rPr>
        <w:t>ε</w:t>
      </w:r>
      <w:r w:rsidRPr="00F57874">
        <w:rPr>
          <w:sz w:val="28"/>
          <w:szCs w:val="28"/>
          <w:vertAlign w:val="superscript"/>
        </w:rPr>
        <w:t>2</w:t>
      </w:r>
      <w:r w:rsidR="00A237F4"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=</w:t>
      </w:r>
      <w:r w:rsidR="00A237F4"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0.0370 В</w:t>
      </w:r>
      <w:r w:rsidR="00CE0C6A">
        <w:rPr>
          <w:sz w:val="28"/>
          <w:szCs w:val="28"/>
          <w:vertAlign w:val="superscript"/>
        </w:rPr>
        <w:t>2</w:t>
      </w:r>
      <w:r w:rsidRPr="00F57874">
        <w:rPr>
          <w:sz w:val="28"/>
          <w:szCs w:val="28"/>
        </w:rPr>
        <w:t>.</w:t>
      </w:r>
    </w:p>
    <w:p w14:paraId="5291FAD4" w14:textId="00A41656" w:rsidR="00DC2C9E" w:rsidRPr="00F57874" w:rsidRDefault="00DC2C9E" w:rsidP="00DC2C9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F57874">
        <w:rPr>
          <w:sz w:val="28"/>
          <w:szCs w:val="28"/>
        </w:rPr>
        <w:t>Экспериментальная дисперсия составила 0.0351 В</w:t>
      </w:r>
      <w:r w:rsidR="00CE0C6A">
        <w:rPr>
          <w:sz w:val="28"/>
          <w:szCs w:val="28"/>
          <w:vertAlign w:val="superscript"/>
        </w:rPr>
        <w:t>2</w:t>
      </w:r>
      <w:r w:rsidRPr="00F57874">
        <w:rPr>
          <w:sz w:val="28"/>
          <w:szCs w:val="28"/>
        </w:rPr>
        <w:t>, что практически совпадает с теоретическим расчётом, а среднее значение ошибки оказалось близким к нулю (</w:t>
      </w:r>
      <w:r w:rsidR="00CE0C6A">
        <w:rPr>
          <w:sz w:val="28"/>
          <w:szCs w:val="28"/>
        </w:rPr>
        <w:t>-</w:t>
      </w:r>
      <w:r w:rsidRPr="00F57874">
        <w:rPr>
          <w:sz w:val="28"/>
          <w:szCs w:val="28"/>
        </w:rPr>
        <w:t>0.0025 В).</w:t>
      </w:r>
      <w:r w:rsidR="00CE0C6A">
        <w:rPr>
          <w:sz w:val="28"/>
          <w:szCs w:val="28"/>
        </w:rPr>
        <w:t xml:space="preserve"> </w:t>
      </w:r>
      <w:r w:rsidRPr="00F57874">
        <w:rPr>
          <w:sz w:val="28"/>
          <w:szCs w:val="28"/>
        </w:rPr>
        <w:t>Это свидетельствует о равномерном распределении погрешности и отсутствии систематического смещения.</w:t>
      </w:r>
    </w:p>
    <w:p w14:paraId="011F74D4" w14:textId="05C27A9B" w:rsidR="00CE0C6A" w:rsidRDefault="00DC2C9E" w:rsidP="00DC2C9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F57874">
        <w:rPr>
          <w:sz w:val="28"/>
          <w:szCs w:val="28"/>
        </w:rPr>
        <w:t>Для подтверждения этого вывода была построена гистограмма распределения погрешности квантования</w:t>
      </w:r>
      <w:r w:rsidR="00CE0C6A">
        <w:rPr>
          <w:sz w:val="28"/>
          <w:szCs w:val="28"/>
        </w:rPr>
        <w:t xml:space="preserve">, представлена на </w:t>
      </w:r>
      <w:r w:rsidRPr="00F57874">
        <w:rPr>
          <w:sz w:val="28"/>
          <w:szCs w:val="28"/>
        </w:rPr>
        <w:t>рисун</w:t>
      </w:r>
      <w:r w:rsidR="00CE0C6A">
        <w:rPr>
          <w:sz w:val="28"/>
          <w:szCs w:val="28"/>
        </w:rPr>
        <w:t>ке</w:t>
      </w:r>
      <w:r w:rsidRPr="00F57874">
        <w:rPr>
          <w:sz w:val="28"/>
          <w:szCs w:val="28"/>
        </w:rPr>
        <w:t xml:space="preserve"> </w:t>
      </w:r>
      <w:r w:rsidR="00CE0C6A">
        <w:rPr>
          <w:sz w:val="28"/>
          <w:szCs w:val="28"/>
        </w:rPr>
        <w:t>11.</w:t>
      </w:r>
    </w:p>
    <w:p w14:paraId="37512345" w14:textId="2859C147" w:rsidR="00CE0C6A" w:rsidRDefault="00CE0C6A" w:rsidP="00CE0C6A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CE0C6A">
        <w:rPr>
          <w:sz w:val="28"/>
          <w:szCs w:val="28"/>
        </w:rPr>
        <w:lastRenderedPageBreak/>
        <w:drawing>
          <wp:inline distT="0" distB="0" distL="0" distR="0" wp14:anchorId="16587E2A" wp14:editId="089D23DC">
            <wp:extent cx="5675870" cy="5184111"/>
            <wp:effectExtent l="0" t="0" r="1270" b="0"/>
            <wp:docPr id="1245564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64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50" cy="5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2E14" w14:textId="3ED7814E" w:rsidR="00CE0C6A" w:rsidRDefault="00CE0C6A" w:rsidP="00CE0C6A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Распределение погрешности</w:t>
      </w:r>
    </w:p>
    <w:p w14:paraId="3BA3F7D0" w14:textId="6560BF86" w:rsidR="00220801" w:rsidRPr="00EC76A6" w:rsidRDefault="00220801" w:rsidP="00CE0C6A">
      <w:p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 w:rsidRPr="00EC76A6">
        <w:rPr>
          <w:sz w:val="28"/>
          <w:szCs w:val="28"/>
        </w:rPr>
        <w:br w:type="page"/>
      </w:r>
    </w:p>
    <w:p w14:paraId="312D5834" w14:textId="06047B7B" w:rsidR="00B230FB" w:rsidRDefault="00B230FB" w:rsidP="00220801">
      <w:pPr>
        <w:pStyle w:val="2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Листинг программы</w:t>
      </w:r>
    </w:p>
    <w:p w14:paraId="59C6A3E8" w14:textId="195A732D" w:rsidR="00B230FB" w:rsidRDefault="00B230FB" w:rsidP="00B230FB">
      <w:pPr>
        <w:pStyle w:val="2"/>
        <w:numPr>
          <w:ilvl w:val="0"/>
          <w:numId w:val="0"/>
        </w:numPr>
        <w:spacing w:line="360" w:lineRule="auto"/>
        <w:jc w:val="both"/>
        <w:rPr>
          <w:rStyle w:val="af"/>
          <w:b w:val="0"/>
          <w:bCs w:val="0"/>
          <w:i w:val="0"/>
          <w:iCs w:val="0"/>
          <w:sz w:val="28"/>
          <w:szCs w:val="21"/>
        </w:rPr>
      </w:pPr>
      <w:r>
        <w:rPr>
          <w:rStyle w:val="af"/>
          <w:b w:val="0"/>
          <w:bCs w:val="0"/>
          <w:i w:val="0"/>
          <w:iCs w:val="0"/>
          <w:sz w:val="28"/>
          <w:szCs w:val="21"/>
        </w:rPr>
        <w:t xml:space="preserve">Ниже представлен код программы на языке </w:t>
      </w:r>
      <w:r>
        <w:rPr>
          <w:rStyle w:val="af"/>
          <w:b w:val="0"/>
          <w:bCs w:val="0"/>
          <w:i w:val="0"/>
          <w:iCs w:val="0"/>
          <w:sz w:val="28"/>
          <w:szCs w:val="21"/>
          <w:lang w:val="en-US"/>
        </w:rPr>
        <w:t>Python</w:t>
      </w:r>
      <w:r>
        <w:rPr>
          <w:rStyle w:val="af"/>
          <w:b w:val="0"/>
          <w:bCs w:val="0"/>
          <w:i w:val="0"/>
          <w:iCs w:val="0"/>
          <w:sz w:val="28"/>
          <w:szCs w:val="21"/>
        </w:rPr>
        <w:t>:</w:t>
      </w:r>
    </w:p>
    <w:p w14:paraId="3EC19EC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B76FB3"/>
          <w:lang w:val="en-US"/>
        </w:rPr>
        <w:t>import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43C0A0"/>
          <w:lang w:val="en-US"/>
        </w:rPr>
        <w:t>numpy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B76FB3"/>
          <w:lang w:val="en-US"/>
        </w:rPr>
        <w:t>as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43C0A0"/>
          <w:lang w:val="en-US"/>
        </w:rPr>
        <w:t>np</w:t>
      </w:r>
    </w:p>
    <w:p w14:paraId="24F63621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B76FB3"/>
          <w:lang w:val="en-US"/>
        </w:rPr>
        <w:t>import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proofErr w:type="gramStart"/>
      <w:r w:rsidRPr="00CE0C6A">
        <w:rPr>
          <w:rFonts w:ascii="Menlo" w:hAnsi="Menlo" w:cs="Menlo"/>
          <w:color w:val="43C0A0"/>
          <w:lang w:val="en-US"/>
        </w:rPr>
        <w:t>matplotlib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43C0A0"/>
          <w:lang w:val="en-US"/>
        </w:rPr>
        <w:t>pyplot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B76FB3"/>
          <w:lang w:val="en-US"/>
        </w:rPr>
        <w:t>as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43C0A0"/>
          <w:lang w:val="en-US"/>
        </w:rPr>
        <w:t>plt</w:t>
      </w:r>
      <w:proofErr w:type="spellEnd"/>
    </w:p>
    <w:p w14:paraId="14875C0B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B76FB3"/>
          <w:lang w:val="en-US"/>
        </w:rPr>
        <w:t>from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proofErr w:type="gramStart"/>
      <w:r w:rsidRPr="00CE0C6A">
        <w:rPr>
          <w:rFonts w:ascii="Menlo" w:hAnsi="Menlo" w:cs="Menlo"/>
          <w:color w:val="43C0A0"/>
          <w:lang w:val="en-US"/>
        </w:rPr>
        <w:t>matplotlib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43C0A0"/>
          <w:lang w:val="en-US"/>
        </w:rPr>
        <w:t>patches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B76FB3"/>
          <w:lang w:val="en-US"/>
        </w:rPr>
        <w:t>import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43C0A0"/>
          <w:lang w:val="en-US"/>
        </w:rPr>
        <w:t>Rectangle</w:t>
      </w:r>
    </w:p>
    <w:p w14:paraId="27E2D37C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B76FB3"/>
          <w:lang w:val="en-US"/>
        </w:rPr>
        <w:t>import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proofErr w:type="gramStart"/>
      <w:r w:rsidRPr="00CE0C6A">
        <w:rPr>
          <w:rFonts w:ascii="Menlo" w:hAnsi="Menlo" w:cs="Menlo"/>
          <w:color w:val="43C0A0"/>
          <w:lang w:val="en-US"/>
        </w:rPr>
        <w:t>matplotlib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43C0A0"/>
          <w:lang w:val="en-US"/>
        </w:rPr>
        <w:t>patches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B76FB3"/>
          <w:lang w:val="en-US"/>
        </w:rPr>
        <w:t>as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43C0A0"/>
          <w:lang w:val="en-US"/>
        </w:rPr>
        <w:t>patches</w:t>
      </w:r>
    </w:p>
    <w:p w14:paraId="43D80C7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5262476E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Настройка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русских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шрифтов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для</w:t>
      </w:r>
      <w:r w:rsidRPr="00CE0C6A">
        <w:rPr>
          <w:rFonts w:ascii="Menlo" w:hAnsi="Menlo" w:cs="Menlo"/>
          <w:color w:val="598A43"/>
          <w:lang w:val="en-US"/>
        </w:rPr>
        <w:t xml:space="preserve"> matplotlib</w:t>
      </w:r>
    </w:p>
    <w:p w14:paraId="1F5B34E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CE0C6A">
        <w:rPr>
          <w:rFonts w:ascii="Menlo" w:hAnsi="Menlo" w:cs="Menlo"/>
          <w:color w:val="43C0A0"/>
          <w:lang w:val="en-US"/>
        </w:rPr>
        <w:t>plt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rcParams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>[</w:t>
      </w:r>
      <w:r w:rsidRPr="00CE0C6A">
        <w:rPr>
          <w:rFonts w:ascii="Menlo" w:hAnsi="Menlo" w:cs="Menlo"/>
          <w:color w:val="C27E65"/>
          <w:lang w:val="en-US"/>
        </w:rPr>
        <w:t>'</w:t>
      </w:r>
      <w:proofErr w:type="spellStart"/>
      <w:r w:rsidRPr="00CE0C6A">
        <w:rPr>
          <w:rFonts w:ascii="Menlo" w:hAnsi="Menlo" w:cs="Menlo"/>
          <w:color w:val="C27E65"/>
          <w:lang w:val="en-US"/>
        </w:rPr>
        <w:t>font.family</w:t>
      </w:r>
      <w:proofErr w:type="spellEnd"/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] = [</w:t>
      </w:r>
      <w:r w:rsidRPr="00CE0C6A">
        <w:rPr>
          <w:rFonts w:ascii="Menlo" w:hAnsi="Menlo" w:cs="Menlo"/>
          <w:color w:val="C27E65"/>
          <w:lang w:val="en-US"/>
        </w:rPr>
        <w:t>'</w:t>
      </w:r>
      <w:proofErr w:type="spellStart"/>
      <w:r w:rsidRPr="00CE0C6A">
        <w:rPr>
          <w:rFonts w:ascii="Menlo" w:hAnsi="Menlo" w:cs="Menlo"/>
          <w:color w:val="C27E65"/>
          <w:lang w:val="en-US"/>
        </w:rPr>
        <w:t>DejaVu</w:t>
      </w:r>
      <w:proofErr w:type="spellEnd"/>
      <w:r w:rsidRPr="00CE0C6A">
        <w:rPr>
          <w:rFonts w:ascii="Menlo" w:hAnsi="Menlo" w:cs="Menlo"/>
          <w:color w:val="C27E65"/>
          <w:lang w:val="en-US"/>
        </w:rPr>
        <w:t xml:space="preserve"> Sans'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C27E65"/>
          <w:lang w:val="en-US"/>
        </w:rPr>
        <w:t>'Arial Unicode MS'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C27E65"/>
          <w:lang w:val="en-US"/>
        </w:rPr>
        <w:t>'Tahoma'</w:t>
      </w:r>
      <w:r w:rsidRPr="00CE0C6A">
        <w:rPr>
          <w:rFonts w:ascii="Menlo" w:hAnsi="Menlo" w:cs="Menlo"/>
          <w:color w:val="CACACA"/>
          <w:lang w:val="en-US"/>
        </w:rPr>
        <w:t>]</w:t>
      </w:r>
    </w:p>
    <w:p w14:paraId="0908877D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CE0C6A">
        <w:rPr>
          <w:rFonts w:ascii="Menlo" w:hAnsi="Menlo" w:cs="Menlo"/>
          <w:color w:val="43C0A0"/>
          <w:lang w:val="en-US"/>
        </w:rPr>
        <w:t>plt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rcParams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>[</w:t>
      </w:r>
      <w:r w:rsidRPr="00CE0C6A">
        <w:rPr>
          <w:rFonts w:ascii="Menlo" w:hAnsi="Menlo" w:cs="Menlo"/>
          <w:color w:val="C27E65"/>
          <w:lang w:val="en-US"/>
        </w:rPr>
        <w:t>'</w:t>
      </w:r>
      <w:proofErr w:type="spellStart"/>
      <w:r w:rsidRPr="00CE0C6A">
        <w:rPr>
          <w:rFonts w:ascii="Menlo" w:hAnsi="Menlo" w:cs="Menlo"/>
          <w:color w:val="C27E65"/>
          <w:lang w:val="en-US"/>
        </w:rPr>
        <w:t>axes.unicode_minus</w:t>
      </w:r>
      <w:proofErr w:type="spellEnd"/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 xml:space="preserve">] = </w:t>
      </w:r>
      <w:r w:rsidRPr="00CE0C6A">
        <w:rPr>
          <w:rFonts w:ascii="Menlo" w:hAnsi="Menlo" w:cs="Menlo"/>
          <w:color w:val="42B3FF"/>
          <w:lang w:val="en-US"/>
        </w:rPr>
        <w:t>False</w:t>
      </w:r>
    </w:p>
    <w:p w14:paraId="27428188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3D6FFDF2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r>
        <w:rPr>
          <w:rFonts w:ascii="Menlo" w:hAnsi="Menlo" w:cs="Menlo"/>
          <w:color w:val="4689CC"/>
        </w:rPr>
        <w:t>class</w:t>
      </w:r>
      <w:proofErr w:type="spellEnd"/>
      <w:r>
        <w:rPr>
          <w:rFonts w:ascii="Menlo" w:hAnsi="Menlo" w:cs="Menlo"/>
          <w:color w:val="CACACA"/>
        </w:rPr>
        <w:t xml:space="preserve"> </w:t>
      </w:r>
      <w:proofErr w:type="spellStart"/>
      <w:r>
        <w:rPr>
          <w:rFonts w:ascii="Menlo" w:hAnsi="Menlo" w:cs="Menlo"/>
          <w:color w:val="43C0A0"/>
        </w:rPr>
        <w:t>SignalProcessor</w:t>
      </w:r>
      <w:proofErr w:type="spellEnd"/>
      <w:r>
        <w:rPr>
          <w:rFonts w:ascii="Menlo" w:hAnsi="Menlo" w:cs="Menlo"/>
          <w:color w:val="CACACA"/>
        </w:rPr>
        <w:t>:</w:t>
      </w:r>
    </w:p>
    <w:p w14:paraId="0C6E07F5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r>
        <w:rPr>
          <w:rFonts w:ascii="Menlo" w:hAnsi="Menlo" w:cs="Menlo"/>
          <w:color w:val="C27E65"/>
        </w:rPr>
        <w:t>"""Класс для обработки и преобразования сигналов"""</w:t>
      </w:r>
    </w:p>
    <w:p w14:paraId="7433E9B7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</w:p>
    <w:p w14:paraId="0699F5AA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</w:t>
      </w:r>
      <w:r w:rsidRPr="00CE0C6A">
        <w:rPr>
          <w:rFonts w:ascii="Menlo" w:hAnsi="Menlo" w:cs="Menlo"/>
          <w:color w:val="4689CC"/>
          <w:lang w:val="en-US"/>
        </w:rPr>
        <w:t>def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D4D69A"/>
          <w:lang w:val="en-US"/>
        </w:rPr>
        <w:t>__</w:t>
      </w:r>
      <w:proofErr w:type="spellStart"/>
      <w:r w:rsidRPr="00CE0C6A">
        <w:rPr>
          <w:rFonts w:ascii="Menlo" w:hAnsi="Menlo" w:cs="Menlo"/>
          <w:color w:val="D4D69A"/>
          <w:lang w:val="en-US"/>
        </w:rPr>
        <w:t>init</w:t>
      </w:r>
      <w:proofErr w:type="spellEnd"/>
      <w:r w:rsidRPr="00CE0C6A">
        <w:rPr>
          <w:rFonts w:ascii="Menlo" w:hAnsi="Menlo" w:cs="Menlo"/>
          <w:color w:val="D4D69A"/>
          <w:lang w:val="en-US"/>
        </w:rPr>
        <w:t>_</w:t>
      </w:r>
      <w:proofErr w:type="gramStart"/>
      <w:r w:rsidRPr="00CE0C6A">
        <w:rPr>
          <w:rFonts w:ascii="Menlo" w:hAnsi="Menlo" w:cs="Menlo"/>
          <w:color w:val="D4D69A"/>
          <w:lang w:val="en-US"/>
        </w:rPr>
        <w:t>_</w:t>
      </w:r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A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A0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f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phi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t_min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t_max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fd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b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code_type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'direct'</w:t>
      </w:r>
      <w:r w:rsidRPr="00CE0C6A">
        <w:rPr>
          <w:rFonts w:ascii="Menlo" w:hAnsi="Menlo" w:cs="Menlo"/>
          <w:color w:val="CACACA"/>
          <w:lang w:val="en-US"/>
        </w:rPr>
        <w:t>):</w:t>
      </w:r>
    </w:p>
    <w:p w14:paraId="5B7228B0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>
        <w:rPr>
          <w:rFonts w:ascii="Menlo" w:hAnsi="Menlo" w:cs="Menlo"/>
          <w:color w:val="C27E65"/>
        </w:rPr>
        <w:t>"""</w:t>
      </w:r>
    </w:p>
    <w:p w14:paraId="458FCF0A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Инициализация параметров сигнала</w:t>
      </w:r>
    </w:p>
    <w:p w14:paraId="39068A13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</w:t>
      </w:r>
    </w:p>
    <w:p w14:paraId="4AEBD3C4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Параметры:</w:t>
      </w:r>
    </w:p>
    <w:p w14:paraId="5427F060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A - амплитуда косинуса, В</w:t>
      </w:r>
    </w:p>
    <w:p w14:paraId="1B3D7B7A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A0 - постоянная составляющая, В  </w:t>
      </w:r>
    </w:p>
    <w:p w14:paraId="20B6C0AD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f - частота сигнала, Гц</w:t>
      </w:r>
    </w:p>
    <w:p w14:paraId="1E0A8005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</w:t>
      </w:r>
      <w:proofErr w:type="spellStart"/>
      <w:r>
        <w:rPr>
          <w:rFonts w:ascii="Menlo" w:hAnsi="Menlo" w:cs="Menlo"/>
          <w:color w:val="C27E65"/>
        </w:rPr>
        <w:t>phi</w:t>
      </w:r>
      <w:proofErr w:type="spellEnd"/>
      <w:r>
        <w:rPr>
          <w:rFonts w:ascii="Menlo" w:hAnsi="Menlo" w:cs="Menlo"/>
          <w:color w:val="C27E65"/>
        </w:rPr>
        <w:t xml:space="preserve"> - начальная фаза, рад</w:t>
      </w:r>
    </w:p>
    <w:p w14:paraId="13DE0B1F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</w:t>
      </w:r>
      <w:proofErr w:type="spellStart"/>
      <w:r>
        <w:rPr>
          <w:rFonts w:ascii="Menlo" w:hAnsi="Menlo" w:cs="Menlo"/>
          <w:color w:val="C27E65"/>
        </w:rPr>
        <w:t>t_min</w:t>
      </w:r>
      <w:proofErr w:type="spellEnd"/>
      <w:r>
        <w:rPr>
          <w:rFonts w:ascii="Menlo" w:hAnsi="Menlo" w:cs="Menlo"/>
          <w:color w:val="C27E65"/>
        </w:rPr>
        <w:t xml:space="preserve"> - начальное время, с</w:t>
      </w:r>
    </w:p>
    <w:p w14:paraId="485D6CCB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</w:t>
      </w:r>
      <w:proofErr w:type="spellStart"/>
      <w:r>
        <w:rPr>
          <w:rFonts w:ascii="Menlo" w:hAnsi="Menlo" w:cs="Menlo"/>
          <w:color w:val="C27E65"/>
        </w:rPr>
        <w:t>t_max</w:t>
      </w:r>
      <w:proofErr w:type="spellEnd"/>
      <w:r>
        <w:rPr>
          <w:rFonts w:ascii="Menlo" w:hAnsi="Menlo" w:cs="Menlo"/>
          <w:color w:val="C27E65"/>
        </w:rPr>
        <w:t xml:space="preserve"> - конечное время, с</w:t>
      </w:r>
    </w:p>
    <w:p w14:paraId="43237AF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</w:t>
      </w:r>
      <w:proofErr w:type="spellStart"/>
      <w:r>
        <w:rPr>
          <w:rFonts w:ascii="Menlo" w:hAnsi="Menlo" w:cs="Menlo"/>
          <w:color w:val="C27E65"/>
        </w:rPr>
        <w:t>fd</w:t>
      </w:r>
      <w:proofErr w:type="spellEnd"/>
      <w:r>
        <w:rPr>
          <w:rFonts w:ascii="Menlo" w:hAnsi="Menlo" w:cs="Menlo"/>
          <w:color w:val="C27E65"/>
        </w:rPr>
        <w:t xml:space="preserve"> - частота дискретизации, Гц</w:t>
      </w:r>
    </w:p>
    <w:p w14:paraId="4332348B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b - разрядность АЦП, бит</w:t>
      </w:r>
    </w:p>
    <w:p w14:paraId="7816A344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</w:t>
      </w:r>
      <w:proofErr w:type="spellStart"/>
      <w:r>
        <w:rPr>
          <w:rFonts w:ascii="Menlo" w:hAnsi="Menlo" w:cs="Menlo"/>
          <w:color w:val="C27E65"/>
        </w:rPr>
        <w:t>code_type</w:t>
      </w:r>
      <w:proofErr w:type="spellEnd"/>
      <w:r>
        <w:rPr>
          <w:rFonts w:ascii="Menlo" w:hAnsi="Menlo" w:cs="Menlo"/>
          <w:color w:val="C27E65"/>
        </w:rPr>
        <w:t xml:space="preserve"> - тип кодирования ('</w:t>
      </w:r>
      <w:proofErr w:type="spellStart"/>
      <w:r>
        <w:rPr>
          <w:rFonts w:ascii="Menlo" w:hAnsi="Menlo" w:cs="Menlo"/>
          <w:color w:val="C27E65"/>
        </w:rPr>
        <w:t>direct</w:t>
      </w:r>
      <w:proofErr w:type="spellEnd"/>
      <w:r>
        <w:rPr>
          <w:rFonts w:ascii="Menlo" w:hAnsi="Menlo" w:cs="Menlo"/>
          <w:color w:val="C27E65"/>
        </w:rPr>
        <w:t>', '</w:t>
      </w:r>
      <w:proofErr w:type="spellStart"/>
      <w:r>
        <w:rPr>
          <w:rFonts w:ascii="Menlo" w:hAnsi="Menlo" w:cs="Menlo"/>
          <w:color w:val="C27E65"/>
        </w:rPr>
        <w:t>inverse</w:t>
      </w:r>
      <w:proofErr w:type="spellEnd"/>
      <w:r>
        <w:rPr>
          <w:rFonts w:ascii="Menlo" w:hAnsi="Menlo" w:cs="Menlo"/>
          <w:color w:val="C27E65"/>
        </w:rPr>
        <w:t>', '</w:t>
      </w:r>
      <w:proofErr w:type="spellStart"/>
      <w:r>
        <w:rPr>
          <w:rFonts w:ascii="Menlo" w:hAnsi="Menlo" w:cs="Menlo"/>
          <w:color w:val="C27E65"/>
        </w:rPr>
        <w:t>complement</w:t>
      </w:r>
      <w:proofErr w:type="spellEnd"/>
      <w:r>
        <w:rPr>
          <w:rFonts w:ascii="Menlo" w:hAnsi="Menlo" w:cs="Menlo"/>
          <w:color w:val="C27E65"/>
        </w:rPr>
        <w:t>')</w:t>
      </w:r>
    </w:p>
    <w:p w14:paraId="178261B0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27E65"/>
        </w:rPr>
        <w:t xml:space="preserve">        </w:t>
      </w:r>
      <w:r w:rsidRPr="00CE0C6A">
        <w:rPr>
          <w:rFonts w:ascii="Menlo" w:hAnsi="Menlo" w:cs="Menlo"/>
          <w:color w:val="C27E65"/>
          <w:lang w:val="en-US"/>
        </w:rPr>
        <w:t>"""</w:t>
      </w:r>
    </w:p>
    <w:p w14:paraId="7FEA6BA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A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 xml:space="preserve"> = </w:t>
      </w:r>
      <w:r w:rsidRPr="00CE0C6A">
        <w:rPr>
          <w:rFonts w:ascii="Menlo" w:hAnsi="Menlo" w:cs="Menlo"/>
          <w:color w:val="8CD3FE"/>
          <w:lang w:val="en-US"/>
        </w:rPr>
        <w:t>A</w:t>
      </w:r>
    </w:p>
    <w:p w14:paraId="5F32151A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A</w:t>
      </w:r>
      <w:proofErr w:type="gramEnd"/>
      <w:r w:rsidRPr="00CE0C6A">
        <w:rPr>
          <w:rFonts w:ascii="Menlo" w:hAnsi="Menlo" w:cs="Menlo"/>
          <w:color w:val="8CD3FE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r w:rsidRPr="00CE0C6A">
        <w:rPr>
          <w:rFonts w:ascii="Menlo" w:hAnsi="Menlo" w:cs="Menlo"/>
          <w:color w:val="8CD3FE"/>
          <w:lang w:val="en-US"/>
        </w:rPr>
        <w:t>A0</w:t>
      </w:r>
    </w:p>
    <w:p w14:paraId="1F60824E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f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 xml:space="preserve"> = </w:t>
      </w:r>
      <w:r w:rsidRPr="00CE0C6A">
        <w:rPr>
          <w:rFonts w:ascii="Menlo" w:hAnsi="Menlo" w:cs="Menlo"/>
          <w:color w:val="8CD3FE"/>
          <w:lang w:val="en-US"/>
        </w:rPr>
        <w:t>f</w:t>
      </w:r>
    </w:p>
    <w:p w14:paraId="5473A77A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phi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r w:rsidRPr="00CE0C6A">
        <w:rPr>
          <w:rFonts w:ascii="Menlo" w:hAnsi="Menlo" w:cs="Menlo"/>
          <w:color w:val="8CD3FE"/>
          <w:lang w:val="en-US"/>
        </w:rPr>
        <w:t>phi</w:t>
      </w:r>
    </w:p>
    <w:p w14:paraId="73ECD58C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t_min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r w:rsidRPr="00CE0C6A">
        <w:rPr>
          <w:rFonts w:ascii="Menlo" w:hAnsi="Menlo" w:cs="Menlo"/>
          <w:color w:val="8CD3FE"/>
          <w:lang w:val="en-US"/>
        </w:rPr>
        <w:t>t_min</w:t>
      </w:r>
      <w:proofErr w:type="spellEnd"/>
    </w:p>
    <w:p w14:paraId="5FC96115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t_max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r w:rsidRPr="00CE0C6A">
        <w:rPr>
          <w:rFonts w:ascii="Menlo" w:hAnsi="Menlo" w:cs="Menlo"/>
          <w:color w:val="8CD3FE"/>
          <w:lang w:val="en-US"/>
        </w:rPr>
        <w:t>t_max</w:t>
      </w:r>
      <w:proofErr w:type="spellEnd"/>
    </w:p>
    <w:p w14:paraId="4B9E3AD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fd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r w:rsidRPr="00CE0C6A">
        <w:rPr>
          <w:rFonts w:ascii="Menlo" w:hAnsi="Menlo" w:cs="Menlo"/>
          <w:color w:val="8CD3FE"/>
          <w:lang w:val="en-US"/>
        </w:rPr>
        <w:t>fd</w:t>
      </w:r>
      <w:proofErr w:type="spellEnd"/>
    </w:p>
    <w:p w14:paraId="10435C1D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b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 xml:space="preserve"> = </w:t>
      </w:r>
      <w:r w:rsidRPr="00CE0C6A">
        <w:rPr>
          <w:rFonts w:ascii="Menlo" w:hAnsi="Menlo" w:cs="Menlo"/>
          <w:color w:val="8CD3FE"/>
          <w:lang w:val="en-US"/>
        </w:rPr>
        <w:t>b</w:t>
      </w:r>
    </w:p>
    <w:p w14:paraId="03318581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code</w:t>
      </w:r>
      <w:proofErr w:type="gramEnd"/>
      <w:r w:rsidRPr="00CE0C6A">
        <w:rPr>
          <w:rFonts w:ascii="Menlo" w:hAnsi="Menlo" w:cs="Menlo"/>
          <w:color w:val="8CD3FE"/>
          <w:lang w:val="en-US"/>
        </w:rPr>
        <w:t>_type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r w:rsidRPr="00CE0C6A">
        <w:rPr>
          <w:rFonts w:ascii="Menlo" w:hAnsi="Menlo" w:cs="Menlo"/>
          <w:color w:val="8CD3FE"/>
          <w:lang w:val="en-US"/>
        </w:rPr>
        <w:t>code_type</w:t>
      </w:r>
      <w:proofErr w:type="spellEnd"/>
    </w:p>
    <w:p w14:paraId="1DDB457C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0005728E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Вычисляемые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параметры</w:t>
      </w:r>
    </w:p>
    <w:p w14:paraId="6C086728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Td</w:t>
      </w:r>
      <w:proofErr w:type="spellEnd"/>
      <w:proofErr w:type="gramEnd"/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1</w:t>
      </w:r>
      <w:r>
        <w:rPr>
          <w:rFonts w:ascii="Menlo" w:hAnsi="Menlo" w:cs="Menlo"/>
          <w:color w:val="CACACA"/>
        </w:rPr>
        <w:t xml:space="preserve"> / </w:t>
      </w:r>
      <w:proofErr w:type="spellStart"/>
      <w:r>
        <w:rPr>
          <w:rFonts w:ascii="Menlo" w:hAnsi="Menlo" w:cs="Menlo"/>
          <w:color w:val="8CD3FE"/>
        </w:rPr>
        <w:t>fd</w:t>
      </w:r>
      <w:proofErr w:type="spellEnd"/>
      <w:r>
        <w:rPr>
          <w:rFonts w:ascii="Menlo" w:hAnsi="Menlo" w:cs="Menlo"/>
          <w:color w:val="CACACA"/>
        </w:rPr>
        <w:t xml:space="preserve">  </w:t>
      </w:r>
      <w:r>
        <w:rPr>
          <w:rFonts w:ascii="Menlo" w:hAnsi="Menlo" w:cs="Menlo"/>
          <w:color w:val="598A43"/>
        </w:rPr>
        <w:t># Период дискретизации</w:t>
      </w:r>
    </w:p>
    <w:p w14:paraId="196A64D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N</w:t>
      </w:r>
      <w:proofErr w:type="spellEnd"/>
      <w:proofErr w:type="gramEnd"/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2</w:t>
      </w:r>
      <w:r>
        <w:rPr>
          <w:rFonts w:ascii="Menlo" w:hAnsi="Menlo" w:cs="Menlo"/>
          <w:color w:val="CACACA"/>
        </w:rPr>
        <w:t>**</w:t>
      </w:r>
      <w:r>
        <w:rPr>
          <w:rFonts w:ascii="Menlo" w:hAnsi="Menlo" w:cs="Menlo"/>
          <w:color w:val="8CD3FE"/>
        </w:rPr>
        <w:t>b</w:t>
      </w:r>
      <w:r>
        <w:rPr>
          <w:rFonts w:ascii="Menlo" w:hAnsi="Menlo" w:cs="Menlo"/>
          <w:color w:val="CACACA"/>
        </w:rPr>
        <w:t xml:space="preserve">     </w:t>
      </w:r>
      <w:r>
        <w:rPr>
          <w:rFonts w:ascii="Menlo" w:hAnsi="Menlo" w:cs="Menlo"/>
          <w:color w:val="598A43"/>
        </w:rPr>
        <w:t># Количество уровней квантования</w:t>
      </w:r>
    </w:p>
    <w:p w14:paraId="21AC592A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</w:p>
    <w:p w14:paraId="6BE562CB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r>
        <w:rPr>
          <w:rFonts w:ascii="Menlo" w:hAnsi="Menlo" w:cs="Menlo"/>
          <w:color w:val="B76FB3"/>
        </w:rPr>
        <w:t>if</w:t>
      </w:r>
      <w:proofErr w:type="spellEnd"/>
      <w:r>
        <w:rPr>
          <w:rFonts w:ascii="Menlo" w:hAnsi="Menlo" w:cs="Menlo"/>
          <w:color w:val="CACACA"/>
        </w:rPr>
        <w:t xml:space="preserve"> </w:t>
      </w:r>
      <w:proofErr w:type="spellStart"/>
      <w:r>
        <w:rPr>
          <w:rFonts w:ascii="Menlo" w:hAnsi="Menlo" w:cs="Menlo"/>
          <w:color w:val="8CD3FE"/>
        </w:rPr>
        <w:t>fd</w:t>
      </w:r>
      <w:proofErr w:type="spellEnd"/>
      <w:r>
        <w:rPr>
          <w:rFonts w:ascii="Menlo" w:hAnsi="Menlo" w:cs="Menlo"/>
          <w:color w:val="CACACA"/>
        </w:rPr>
        <w:t xml:space="preserve"> &lt;= </w:t>
      </w:r>
      <w:r>
        <w:rPr>
          <w:rFonts w:ascii="Menlo" w:hAnsi="Menlo" w:cs="Menlo"/>
          <w:color w:val="A7C598"/>
        </w:rPr>
        <w:t>2</w:t>
      </w:r>
      <w:r>
        <w:rPr>
          <w:rFonts w:ascii="Menlo" w:hAnsi="Menlo" w:cs="Menlo"/>
          <w:color w:val="CACACA"/>
        </w:rPr>
        <w:t xml:space="preserve"> * </w:t>
      </w:r>
      <w:r>
        <w:rPr>
          <w:rFonts w:ascii="Menlo" w:hAnsi="Menlo" w:cs="Menlo"/>
          <w:color w:val="8CD3FE"/>
        </w:rPr>
        <w:t>f</w:t>
      </w:r>
      <w:r>
        <w:rPr>
          <w:rFonts w:ascii="Menlo" w:hAnsi="Menlo" w:cs="Menlo"/>
          <w:color w:val="CACACA"/>
        </w:rPr>
        <w:t>:</w:t>
      </w:r>
    </w:p>
    <w:p w14:paraId="5A0BEAF9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lastRenderedPageBreak/>
        <w:t xml:space="preserve">    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spellStart"/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>"ВНИМАНИЕ</w:t>
      </w:r>
      <w:proofErr w:type="spellEnd"/>
      <w:r>
        <w:rPr>
          <w:rFonts w:ascii="Menlo" w:hAnsi="Menlo" w:cs="Menlo"/>
          <w:color w:val="C27E65"/>
        </w:rPr>
        <w:t xml:space="preserve">: Частота дискретизации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8CD3FE"/>
        </w:rPr>
        <w:t>fd</w:t>
      </w:r>
      <w:proofErr w:type="spellEnd"/>
      <w:r>
        <w:rPr>
          <w:rFonts w:ascii="Menlo" w:hAnsi="Menlo" w:cs="Menlo"/>
          <w:color w:val="4689CC"/>
        </w:rPr>
        <w:t>}</w:t>
      </w:r>
      <w:r>
        <w:rPr>
          <w:rFonts w:ascii="Menlo" w:hAnsi="Menlo" w:cs="Menlo"/>
          <w:color w:val="C27E65"/>
        </w:rPr>
        <w:t xml:space="preserve"> Гц не удовлетворяет теореме Найквиста!"</w:t>
      </w:r>
      <w:r>
        <w:rPr>
          <w:rFonts w:ascii="Menlo" w:hAnsi="Menlo" w:cs="Menlo"/>
          <w:color w:val="CACACA"/>
        </w:rPr>
        <w:t>)</w:t>
      </w:r>
    </w:p>
    <w:p w14:paraId="16423B96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spellStart"/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>"Минимальная</w:t>
      </w:r>
      <w:proofErr w:type="spellEnd"/>
      <w:r>
        <w:rPr>
          <w:rFonts w:ascii="Menlo" w:hAnsi="Menlo" w:cs="Menlo"/>
          <w:color w:val="C27E65"/>
        </w:rPr>
        <w:t xml:space="preserve"> частота дискретизации должна быть &gt; </w:t>
      </w:r>
      <w:r>
        <w:rPr>
          <w:rFonts w:ascii="Menlo" w:hAnsi="Menlo" w:cs="Menlo"/>
          <w:color w:val="4689CC"/>
        </w:rPr>
        <w:t>{</w:t>
      </w:r>
      <w:r>
        <w:rPr>
          <w:rFonts w:ascii="Menlo" w:hAnsi="Menlo" w:cs="Menlo"/>
          <w:color w:val="A7C598"/>
        </w:rPr>
        <w:t>2</w:t>
      </w:r>
      <w:r>
        <w:rPr>
          <w:rFonts w:ascii="Menlo" w:hAnsi="Menlo" w:cs="Menlo"/>
          <w:color w:val="CACACA"/>
        </w:rPr>
        <w:t>*</w:t>
      </w:r>
      <w:r>
        <w:rPr>
          <w:rFonts w:ascii="Menlo" w:hAnsi="Menlo" w:cs="Menlo"/>
          <w:color w:val="8CD3FE"/>
        </w:rPr>
        <w:t>f</w:t>
      </w:r>
      <w:r>
        <w:rPr>
          <w:rFonts w:ascii="Menlo" w:hAnsi="Menlo" w:cs="Menlo"/>
          <w:color w:val="4689CC"/>
        </w:rPr>
        <w:t>}</w:t>
      </w:r>
      <w:r>
        <w:rPr>
          <w:rFonts w:ascii="Menlo" w:hAnsi="Menlo" w:cs="Menlo"/>
          <w:color w:val="C27E65"/>
        </w:rPr>
        <w:t xml:space="preserve"> Гц"</w:t>
      </w:r>
      <w:r>
        <w:rPr>
          <w:rFonts w:ascii="Menlo" w:hAnsi="Menlo" w:cs="Menlo"/>
          <w:color w:val="CACACA"/>
        </w:rPr>
        <w:t>)</w:t>
      </w:r>
    </w:p>
    <w:p w14:paraId="05F496E7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</w:p>
    <w:p w14:paraId="134DD23E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</w:t>
      </w:r>
      <w:r w:rsidRPr="00CE0C6A">
        <w:rPr>
          <w:rFonts w:ascii="Menlo" w:hAnsi="Menlo" w:cs="Menlo"/>
          <w:color w:val="4689CC"/>
          <w:lang w:val="en-US"/>
        </w:rPr>
        <w:t>def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D4D69A"/>
          <w:lang w:val="en-US"/>
        </w:rPr>
        <w:t>analog_</w:t>
      </w:r>
      <w:proofErr w:type="gramStart"/>
      <w:r w:rsidRPr="00CE0C6A">
        <w:rPr>
          <w:rFonts w:ascii="Menlo" w:hAnsi="Menlo" w:cs="Menlo"/>
          <w:color w:val="D4D69A"/>
          <w:lang w:val="en-US"/>
        </w:rPr>
        <w:t>signal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t</w:t>
      </w:r>
      <w:r w:rsidRPr="00CE0C6A">
        <w:rPr>
          <w:rFonts w:ascii="Menlo" w:hAnsi="Menlo" w:cs="Menlo"/>
          <w:color w:val="CACACA"/>
          <w:lang w:val="en-US"/>
        </w:rPr>
        <w:t>):</w:t>
      </w:r>
    </w:p>
    <w:p w14:paraId="2B876273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>
        <w:rPr>
          <w:rFonts w:ascii="Menlo" w:hAnsi="Menlo" w:cs="Menlo"/>
          <w:color w:val="C27E65"/>
        </w:rPr>
        <w:t>"""</w:t>
      </w:r>
    </w:p>
    <w:p w14:paraId="03D8AC06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Генерация аналогового сигнала</w:t>
      </w:r>
    </w:p>
    <w:p w14:paraId="2A4C1848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x(t) = A0 + A*</w:t>
      </w:r>
      <w:proofErr w:type="spellStart"/>
      <w:proofErr w:type="gramStart"/>
      <w:r>
        <w:rPr>
          <w:rFonts w:ascii="Menlo" w:hAnsi="Menlo" w:cs="Menlo"/>
          <w:color w:val="C27E65"/>
        </w:rPr>
        <w:t>cos</w:t>
      </w:r>
      <w:proofErr w:type="spellEnd"/>
      <w:r>
        <w:rPr>
          <w:rFonts w:ascii="Menlo" w:hAnsi="Menlo" w:cs="Menlo"/>
          <w:color w:val="C27E65"/>
        </w:rPr>
        <w:t>(</w:t>
      </w:r>
      <w:proofErr w:type="gramEnd"/>
      <w:r>
        <w:rPr>
          <w:rFonts w:ascii="Menlo" w:hAnsi="Menlo" w:cs="Menlo"/>
          <w:color w:val="C27E65"/>
        </w:rPr>
        <w:t>2π</w:t>
      </w:r>
      <w:proofErr w:type="spellStart"/>
      <w:r>
        <w:rPr>
          <w:rFonts w:ascii="Menlo" w:hAnsi="Menlo" w:cs="Menlo"/>
          <w:color w:val="C27E65"/>
        </w:rPr>
        <w:t>ft</w:t>
      </w:r>
      <w:proofErr w:type="spellEnd"/>
      <w:r>
        <w:rPr>
          <w:rFonts w:ascii="Menlo" w:hAnsi="Menlo" w:cs="Menlo"/>
          <w:color w:val="C27E65"/>
        </w:rPr>
        <w:t xml:space="preserve"> + φ)</w:t>
      </w:r>
    </w:p>
    <w:p w14:paraId="444C3B2D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27E65"/>
        </w:rPr>
        <w:t xml:space="preserve">        </w:t>
      </w:r>
      <w:r w:rsidRPr="00CE0C6A">
        <w:rPr>
          <w:rFonts w:ascii="Menlo" w:hAnsi="Menlo" w:cs="Menlo"/>
          <w:color w:val="C27E65"/>
          <w:lang w:val="en-US"/>
        </w:rPr>
        <w:t>"""</w:t>
      </w:r>
    </w:p>
    <w:p w14:paraId="3B870FF4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B76FB3"/>
          <w:lang w:val="en-US"/>
        </w:rPr>
        <w:t>return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A</w:t>
      </w:r>
      <w:proofErr w:type="gramEnd"/>
      <w:r w:rsidRPr="00CE0C6A">
        <w:rPr>
          <w:rFonts w:ascii="Menlo" w:hAnsi="Menlo" w:cs="Menlo"/>
          <w:color w:val="8CD3FE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 + 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A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* </w:t>
      </w:r>
      <w:proofErr w:type="spellStart"/>
      <w:r w:rsidRPr="00CE0C6A">
        <w:rPr>
          <w:rFonts w:ascii="Menlo" w:hAnsi="Menlo" w:cs="Menlo"/>
          <w:color w:val="43C0A0"/>
          <w:lang w:val="en-US"/>
        </w:rPr>
        <w:t>np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cos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 xml:space="preserve"> * </w:t>
      </w:r>
      <w:proofErr w:type="spellStart"/>
      <w:r w:rsidRPr="00CE0C6A">
        <w:rPr>
          <w:rFonts w:ascii="Menlo" w:hAnsi="Menlo" w:cs="Menlo"/>
          <w:color w:val="43C0A0"/>
          <w:lang w:val="en-US"/>
        </w:rPr>
        <w:t>np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pi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* 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f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* </w:t>
      </w:r>
      <w:r w:rsidRPr="00CE0C6A">
        <w:rPr>
          <w:rFonts w:ascii="Menlo" w:hAnsi="Menlo" w:cs="Menlo"/>
          <w:color w:val="8CD3FE"/>
          <w:lang w:val="en-US"/>
        </w:rPr>
        <w:t>t</w:t>
      </w:r>
      <w:r w:rsidRPr="00CE0C6A">
        <w:rPr>
          <w:rFonts w:ascii="Menlo" w:hAnsi="Menlo" w:cs="Menlo"/>
          <w:color w:val="CACACA"/>
          <w:lang w:val="en-US"/>
        </w:rPr>
        <w:t xml:space="preserve"> + 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phi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477BDEFA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</w:p>
    <w:p w14:paraId="762606C4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  <w:r w:rsidRPr="00CE0C6A">
        <w:rPr>
          <w:rFonts w:ascii="Menlo" w:hAnsi="Menlo" w:cs="Menlo"/>
          <w:color w:val="4689CC"/>
          <w:lang w:val="en-US"/>
        </w:rPr>
        <w:t>def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D4D69A"/>
          <w:lang w:val="en-US"/>
        </w:rPr>
        <w:t>generate_time_arrays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):</w:t>
      </w:r>
    </w:p>
    <w:p w14:paraId="2BDE8743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>
        <w:rPr>
          <w:rFonts w:ascii="Menlo" w:hAnsi="Menlo" w:cs="Menlo"/>
          <w:color w:val="C27E65"/>
        </w:rPr>
        <w:t>"""Генерация массивов времени для аналогового и дискретного сигналов"""</w:t>
      </w:r>
    </w:p>
    <w:p w14:paraId="12F7EB23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r>
        <w:rPr>
          <w:rFonts w:ascii="Menlo" w:hAnsi="Menlo" w:cs="Menlo"/>
          <w:color w:val="598A43"/>
        </w:rPr>
        <w:t># Аналоговый сигнал - высокое разрешение для плавной кривой</w:t>
      </w:r>
    </w:p>
    <w:p w14:paraId="4C04505E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t_analog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CE0C6A">
        <w:rPr>
          <w:rFonts w:ascii="Menlo" w:hAnsi="Menlo" w:cs="Menlo"/>
          <w:color w:val="43C0A0"/>
          <w:lang w:val="en-US"/>
        </w:rPr>
        <w:t>np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linspace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t_min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t_max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1000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5C8BF7E5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00B1EC8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>
        <w:rPr>
          <w:rFonts w:ascii="Menlo" w:hAnsi="Menlo" w:cs="Menlo"/>
          <w:color w:val="598A43"/>
        </w:rPr>
        <w:t># Дискретный сигнал - отсчеты через период дискретизации</w:t>
      </w:r>
    </w:p>
    <w:p w14:paraId="44CCA754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num_samples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gramStart"/>
      <w:r w:rsidRPr="00CE0C6A">
        <w:rPr>
          <w:rFonts w:ascii="Menlo" w:hAnsi="Menlo" w:cs="Menlo"/>
          <w:color w:val="43C0A0"/>
          <w:lang w:val="en-US"/>
        </w:rPr>
        <w:t>int</w:t>
      </w:r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t_max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- 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t_min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) * 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fd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) + </w:t>
      </w:r>
      <w:r w:rsidRPr="00CE0C6A">
        <w:rPr>
          <w:rFonts w:ascii="Menlo" w:hAnsi="Menlo" w:cs="Menlo"/>
          <w:color w:val="A7C598"/>
          <w:lang w:val="en-US"/>
        </w:rPr>
        <w:t>1</w:t>
      </w:r>
    </w:p>
    <w:p w14:paraId="7A3C0DA4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t_discrete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CE0C6A">
        <w:rPr>
          <w:rFonts w:ascii="Menlo" w:hAnsi="Menlo" w:cs="Menlo"/>
          <w:color w:val="43C0A0"/>
          <w:lang w:val="en-US"/>
        </w:rPr>
        <w:t>np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linspace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t_min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t_max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num_samples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6CE446DC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0C7F508C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B76FB3"/>
          <w:lang w:val="en-US"/>
        </w:rPr>
        <w:t>return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8CD3FE"/>
          <w:lang w:val="en-US"/>
        </w:rPr>
        <w:t>t_analog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t_discrete</w:t>
      </w:r>
      <w:proofErr w:type="spellEnd"/>
    </w:p>
    <w:p w14:paraId="0B41D09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</w:p>
    <w:p w14:paraId="76ED1B5B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  <w:r w:rsidRPr="00CE0C6A">
        <w:rPr>
          <w:rFonts w:ascii="Menlo" w:hAnsi="Menlo" w:cs="Menlo"/>
          <w:color w:val="4689CC"/>
          <w:lang w:val="en-US"/>
        </w:rPr>
        <w:t>def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D4D69A"/>
          <w:lang w:val="en-US"/>
        </w:rPr>
        <w:t>discretize_</w:t>
      </w:r>
      <w:proofErr w:type="gramStart"/>
      <w:r w:rsidRPr="00CE0C6A">
        <w:rPr>
          <w:rFonts w:ascii="Menlo" w:hAnsi="Menlo" w:cs="Menlo"/>
          <w:color w:val="D4D69A"/>
          <w:lang w:val="en-US"/>
        </w:rPr>
        <w:t>signal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t_discrete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>):</w:t>
      </w:r>
    </w:p>
    <w:p w14:paraId="013F69B9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C27E65"/>
          <w:lang w:val="en-US"/>
        </w:rPr>
        <w:t>"""</w:t>
      </w:r>
      <w:r>
        <w:rPr>
          <w:rFonts w:ascii="Menlo" w:hAnsi="Menlo" w:cs="Menlo"/>
          <w:color w:val="C27E65"/>
        </w:rPr>
        <w:t>Дискретизация</w:t>
      </w:r>
      <w:r w:rsidRPr="00CE0C6A">
        <w:rPr>
          <w:rFonts w:ascii="Menlo" w:hAnsi="Menlo" w:cs="Menlo"/>
          <w:color w:val="C27E65"/>
          <w:lang w:val="en-US"/>
        </w:rPr>
        <w:t xml:space="preserve"> </w:t>
      </w:r>
      <w:r>
        <w:rPr>
          <w:rFonts w:ascii="Menlo" w:hAnsi="Menlo" w:cs="Menlo"/>
          <w:color w:val="C27E65"/>
        </w:rPr>
        <w:t>сигнала</w:t>
      </w:r>
      <w:r w:rsidRPr="00CE0C6A">
        <w:rPr>
          <w:rFonts w:ascii="Menlo" w:hAnsi="Menlo" w:cs="Menlo"/>
          <w:color w:val="C27E65"/>
          <w:lang w:val="en-US"/>
        </w:rPr>
        <w:t xml:space="preserve"> </w:t>
      </w:r>
      <w:r>
        <w:rPr>
          <w:rFonts w:ascii="Menlo" w:hAnsi="Menlo" w:cs="Menlo"/>
          <w:color w:val="C27E65"/>
        </w:rPr>
        <w:t>по</w:t>
      </w:r>
      <w:r w:rsidRPr="00CE0C6A">
        <w:rPr>
          <w:rFonts w:ascii="Menlo" w:hAnsi="Menlo" w:cs="Menlo"/>
          <w:color w:val="C27E65"/>
          <w:lang w:val="en-US"/>
        </w:rPr>
        <w:t xml:space="preserve"> </w:t>
      </w:r>
      <w:r>
        <w:rPr>
          <w:rFonts w:ascii="Menlo" w:hAnsi="Menlo" w:cs="Menlo"/>
          <w:color w:val="C27E65"/>
        </w:rPr>
        <w:t>времени</w:t>
      </w:r>
      <w:r w:rsidRPr="00CE0C6A">
        <w:rPr>
          <w:rFonts w:ascii="Menlo" w:hAnsi="Menlo" w:cs="Menlo"/>
          <w:color w:val="C27E65"/>
          <w:lang w:val="en-US"/>
        </w:rPr>
        <w:t>"""</w:t>
      </w:r>
    </w:p>
    <w:p w14:paraId="78C794D4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B76FB3"/>
          <w:lang w:val="en-US"/>
        </w:rPr>
        <w:t>return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analog</w:t>
      </w:r>
      <w:proofErr w:type="gramEnd"/>
      <w:r w:rsidRPr="00CE0C6A">
        <w:rPr>
          <w:rFonts w:ascii="Menlo" w:hAnsi="Menlo" w:cs="Menlo"/>
          <w:color w:val="D4D69A"/>
          <w:lang w:val="en-US"/>
        </w:rPr>
        <w:t>_signal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t_discrete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1BA572D1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</w:p>
    <w:p w14:paraId="35328D39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  <w:r w:rsidRPr="00CE0C6A">
        <w:rPr>
          <w:rFonts w:ascii="Menlo" w:hAnsi="Menlo" w:cs="Menlo"/>
          <w:color w:val="4689CC"/>
          <w:lang w:val="en-US"/>
        </w:rPr>
        <w:t>def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D4D69A"/>
          <w:lang w:val="en-US"/>
        </w:rPr>
        <w:t>quantize_</w:t>
      </w:r>
      <w:proofErr w:type="gramStart"/>
      <w:r w:rsidRPr="00CE0C6A">
        <w:rPr>
          <w:rFonts w:ascii="Menlo" w:hAnsi="Menlo" w:cs="Menlo"/>
          <w:color w:val="D4D69A"/>
          <w:lang w:val="en-US"/>
        </w:rPr>
        <w:t>signal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x_discrete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>):</w:t>
      </w:r>
    </w:p>
    <w:p w14:paraId="6F60A09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>
        <w:rPr>
          <w:rFonts w:ascii="Menlo" w:hAnsi="Menlo" w:cs="Menlo"/>
          <w:color w:val="C27E65"/>
        </w:rPr>
        <w:t>"""</w:t>
      </w:r>
    </w:p>
    <w:p w14:paraId="68FEB03A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Квантование сигнала по уровню с округлением</w:t>
      </w:r>
    </w:p>
    <w:p w14:paraId="0DBB9164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"""</w:t>
      </w:r>
    </w:p>
    <w:p w14:paraId="6FC56784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r>
        <w:rPr>
          <w:rFonts w:ascii="Menlo" w:hAnsi="Menlo" w:cs="Menlo"/>
          <w:color w:val="598A43"/>
        </w:rPr>
        <w:t># Определение диапазона сигнала</w:t>
      </w:r>
    </w:p>
    <w:p w14:paraId="03212A05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r>
        <w:rPr>
          <w:rFonts w:ascii="Menlo" w:hAnsi="Menlo" w:cs="Menlo"/>
          <w:color w:val="8CD3FE"/>
        </w:rPr>
        <w:t>x_max</w:t>
      </w:r>
      <w:proofErr w:type="spellEnd"/>
      <w:r>
        <w:rPr>
          <w:rFonts w:ascii="Menlo" w:hAnsi="Menlo" w:cs="Menlo"/>
          <w:color w:val="CACACA"/>
        </w:rPr>
        <w:t xml:space="preserve"> = </w:t>
      </w:r>
      <w:proofErr w:type="spellStart"/>
      <w:r>
        <w:rPr>
          <w:rFonts w:ascii="Menlo" w:hAnsi="Menlo" w:cs="Menlo"/>
          <w:color w:val="D4D69A"/>
        </w:rPr>
        <w:t>max</w:t>
      </w:r>
      <w:proofErr w:type="spellEnd"/>
      <w:r>
        <w:rPr>
          <w:rFonts w:ascii="Menlo" w:hAnsi="Menlo" w:cs="Menlo"/>
          <w:color w:val="CACACA"/>
        </w:rPr>
        <w:t>(</w:t>
      </w:r>
      <w:proofErr w:type="spellStart"/>
      <w:r>
        <w:rPr>
          <w:rFonts w:ascii="Menlo" w:hAnsi="Menlo" w:cs="Menlo"/>
          <w:color w:val="43C0A0"/>
        </w:rPr>
        <w:t>np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max</w:t>
      </w:r>
      <w:proofErr w:type="spellEnd"/>
      <w:r>
        <w:rPr>
          <w:rFonts w:ascii="Menlo" w:hAnsi="Menlo" w:cs="Menlo"/>
          <w:color w:val="CACACA"/>
        </w:rPr>
        <w:t>(</w:t>
      </w:r>
      <w:proofErr w:type="spellStart"/>
      <w:r>
        <w:rPr>
          <w:rFonts w:ascii="Menlo" w:hAnsi="Menlo" w:cs="Menlo"/>
          <w:color w:val="8CD3FE"/>
        </w:rPr>
        <w:t>x_discrete</w:t>
      </w:r>
      <w:proofErr w:type="spellEnd"/>
      <w:r>
        <w:rPr>
          <w:rFonts w:ascii="Menlo" w:hAnsi="Menlo" w:cs="Menlo"/>
          <w:color w:val="CACACA"/>
        </w:rPr>
        <w:t xml:space="preserve">), </w:t>
      </w:r>
      <w:proofErr w:type="gram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A</w:t>
      </w:r>
      <w:proofErr w:type="gramEnd"/>
      <w:r>
        <w:rPr>
          <w:rFonts w:ascii="Menlo" w:hAnsi="Menlo" w:cs="Menlo"/>
          <w:color w:val="8CD3FE"/>
        </w:rPr>
        <w:t>0</w:t>
      </w:r>
      <w:r>
        <w:rPr>
          <w:rFonts w:ascii="Menlo" w:hAnsi="Menlo" w:cs="Menlo"/>
          <w:color w:val="CACACA"/>
        </w:rPr>
        <w:t xml:space="preserve"> + </w:t>
      </w:r>
      <w:proofErr w:type="spell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A</w:t>
      </w:r>
      <w:proofErr w:type="spellEnd"/>
      <w:r>
        <w:rPr>
          <w:rFonts w:ascii="Menlo" w:hAnsi="Menlo" w:cs="Menlo"/>
          <w:color w:val="CACACA"/>
        </w:rPr>
        <w:t>)</w:t>
      </w:r>
    </w:p>
    <w:p w14:paraId="2A55A70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x_min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r w:rsidRPr="00CE0C6A">
        <w:rPr>
          <w:rFonts w:ascii="Menlo" w:hAnsi="Menlo" w:cs="Menlo"/>
          <w:color w:val="D4D69A"/>
          <w:lang w:val="en-US"/>
        </w:rPr>
        <w:t>min</w:t>
      </w:r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43C0A0"/>
          <w:lang w:val="en-US"/>
        </w:rPr>
        <w:t>np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min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x_discrete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), </w:t>
      </w:r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A</w:t>
      </w:r>
      <w:proofErr w:type="gramEnd"/>
      <w:r w:rsidRPr="00CE0C6A">
        <w:rPr>
          <w:rFonts w:ascii="Menlo" w:hAnsi="Menlo" w:cs="Menlo"/>
          <w:color w:val="8CD3FE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 - 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A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32F6A87E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3BAAC38A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Шаг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квантования</w:t>
      </w:r>
    </w:p>
    <w:p w14:paraId="211C4FD7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8CD3FE"/>
          <w:lang w:val="en-US"/>
        </w:rPr>
        <w:t>q</w:t>
      </w:r>
      <w:r w:rsidRPr="00CE0C6A">
        <w:rPr>
          <w:rFonts w:ascii="Menlo" w:hAnsi="Menlo" w:cs="Menlo"/>
          <w:color w:val="CACACA"/>
          <w:lang w:val="en-US"/>
        </w:rPr>
        <w:t xml:space="preserve"> = (</w:t>
      </w:r>
      <w:proofErr w:type="spellStart"/>
      <w:r w:rsidRPr="00CE0C6A">
        <w:rPr>
          <w:rFonts w:ascii="Menlo" w:hAnsi="Menlo" w:cs="Menlo"/>
          <w:color w:val="8CD3FE"/>
          <w:lang w:val="en-US"/>
        </w:rPr>
        <w:t>x_max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- </w:t>
      </w:r>
      <w:proofErr w:type="spellStart"/>
      <w:r w:rsidRPr="00CE0C6A">
        <w:rPr>
          <w:rFonts w:ascii="Menlo" w:hAnsi="Menlo" w:cs="Menlo"/>
          <w:color w:val="8CD3FE"/>
          <w:lang w:val="en-US"/>
        </w:rPr>
        <w:t>x_min</w:t>
      </w:r>
      <w:proofErr w:type="spellEnd"/>
      <w:r w:rsidRPr="00CE0C6A">
        <w:rPr>
          <w:rFonts w:ascii="Menlo" w:hAnsi="Menlo" w:cs="Menlo"/>
          <w:color w:val="CACACA"/>
          <w:lang w:val="en-US"/>
        </w:rPr>
        <w:t>) / (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N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 xml:space="preserve"> -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562FA240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7C70657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Уровни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квантования</w:t>
      </w:r>
    </w:p>
    <w:p w14:paraId="7EF15580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8CD3FE"/>
          <w:lang w:val="en-US"/>
        </w:rPr>
        <w:t>levels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CE0C6A">
        <w:rPr>
          <w:rFonts w:ascii="Menlo" w:hAnsi="Menlo" w:cs="Menlo"/>
          <w:color w:val="43C0A0"/>
          <w:lang w:val="en-US"/>
        </w:rPr>
        <w:t>np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linspace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x_min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x_max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N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0B6A1673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7FEBF27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Квантование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с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округлением</w:t>
      </w:r>
    </w:p>
    <w:p w14:paraId="19C2DF3C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x_quantized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CE0C6A">
        <w:rPr>
          <w:rFonts w:ascii="Menlo" w:hAnsi="Menlo" w:cs="Menlo"/>
          <w:color w:val="43C0A0"/>
          <w:lang w:val="en-US"/>
        </w:rPr>
        <w:t>np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zeros</w:t>
      </w:r>
      <w:proofErr w:type="gramEnd"/>
      <w:r w:rsidRPr="00CE0C6A">
        <w:rPr>
          <w:rFonts w:ascii="Menlo" w:hAnsi="Menlo" w:cs="Menlo"/>
          <w:color w:val="D4D69A"/>
          <w:lang w:val="en-US"/>
        </w:rPr>
        <w:t>_like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x_discrete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63FAC641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B76FB3"/>
          <w:lang w:val="en-US"/>
        </w:rPr>
        <w:t>for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8CD3FE"/>
          <w:lang w:val="en-US"/>
        </w:rPr>
        <w:t>i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x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B76FB3"/>
          <w:lang w:val="en-US"/>
        </w:rPr>
        <w:t>in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43C0A0"/>
          <w:lang w:val="en-US"/>
        </w:rPr>
        <w:t>enumerate</w:t>
      </w:r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x_discrete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>):</w:t>
      </w:r>
    </w:p>
    <w:p w14:paraId="26949411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r>
        <w:rPr>
          <w:rFonts w:ascii="Menlo" w:hAnsi="Menlo" w:cs="Menlo"/>
          <w:color w:val="598A43"/>
        </w:rPr>
        <w:t># Находим ближайший уровень квантования</w:t>
      </w:r>
    </w:p>
    <w:p w14:paraId="2D010B98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lastRenderedPageBreak/>
        <w:t xml:space="preserve">            </w:t>
      </w:r>
      <w:proofErr w:type="spellStart"/>
      <w:r>
        <w:rPr>
          <w:rFonts w:ascii="Menlo" w:hAnsi="Menlo" w:cs="Menlo"/>
          <w:color w:val="8CD3FE"/>
        </w:rPr>
        <w:t>idx</w:t>
      </w:r>
      <w:proofErr w:type="spellEnd"/>
      <w:r>
        <w:rPr>
          <w:rFonts w:ascii="Menlo" w:hAnsi="Menlo" w:cs="Menlo"/>
          <w:color w:val="CACACA"/>
        </w:rPr>
        <w:t xml:space="preserve"> = </w:t>
      </w:r>
      <w:proofErr w:type="spellStart"/>
      <w:proofErr w:type="gramStart"/>
      <w:r>
        <w:rPr>
          <w:rFonts w:ascii="Menlo" w:hAnsi="Menlo" w:cs="Menlo"/>
          <w:color w:val="43C0A0"/>
        </w:rPr>
        <w:t>np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D4D69A"/>
        </w:rPr>
        <w:t>argmin</w:t>
      </w:r>
      <w:proofErr w:type="spellEnd"/>
      <w:proofErr w:type="gramEnd"/>
      <w:r>
        <w:rPr>
          <w:rFonts w:ascii="Menlo" w:hAnsi="Menlo" w:cs="Menlo"/>
          <w:color w:val="CACACA"/>
        </w:rPr>
        <w:t>(</w:t>
      </w:r>
      <w:proofErr w:type="spellStart"/>
      <w:r>
        <w:rPr>
          <w:rFonts w:ascii="Menlo" w:hAnsi="Menlo" w:cs="Menlo"/>
          <w:color w:val="43C0A0"/>
        </w:rPr>
        <w:t>np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abs</w:t>
      </w:r>
      <w:proofErr w:type="spellEnd"/>
      <w:r>
        <w:rPr>
          <w:rFonts w:ascii="Menlo" w:hAnsi="Menlo" w:cs="Menlo"/>
          <w:color w:val="CACACA"/>
        </w:rPr>
        <w:t>(</w:t>
      </w:r>
      <w:proofErr w:type="spellStart"/>
      <w:r>
        <w:rPr>
          <w:rFonts w:ascii="Menlo" w:hAnsi="Menlo" w:cs="Menlo"/>
          <w:color w:val="8CD3FE"/>
        </w:rPr>
        <w:t>levels</w:t>
      </w:r>
      <w:proofErr w:type="spellEnd"/>
      <w:r>
        <w:rPr>
          <w:rFonts w:ascii="Menlo" w:hAnsi="Menlo" w:cs="Menlo"/>
          <w:color w:val="CACACA"/>
        </w:rPr>
        <w:t xml:space="preserve"> - </w:t>
      </w:r>
      <w:r>
        <w:rPr>
          <w:rFonts w:ascii="Menlo" w:hAnsi="Menlo" w:cs="Menlo"/>
          <w:color w:val="8CD3FE"/>
        </w:rPr>
        <w:t>x</w:t>
      </w:r>
      <w:r>
        <w:rPr>
          <w:rFonts w:ascii="Menlo" w:hAnsi="Menlo" w:cs="Menlo"/>
          <w:color w:val="CACACA"/>
        </w:rPr>
        <w:t>))</w:t>
      </w:r>
    </w:p>
    <w:p w14:paraId="1C26A1A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x_quantized</w:t>
      </w:r>
      <w:proofErr w:type="spellEnd"/>
      <w:r w:rsidRPr="00CE0C6A">
        <w:rPr>
          <w:rFonts w:ascii="Menlo" w:hAnsi="Menlo" w:cs="Menlo"/>
          <w:color w:val="CACACA"/>
          <w:lang w:val="en-US"/>
        </w:rPr>
        <w:t>[</w:t>
      </w:r>
      <w:proofErr w:type="spellStart"/>
      <w:r w:rsidRPr="00CE0C6A">
        <w:rPr>
          <w:rFonts w:ascii="Menlo" w:hAnsi="Menlo" w:cs="Menlo"/>
          <w:color w:val="8CD3FE"/>
          <w:lang w:val="en-US"/>
        </w:rPr>
        <w:t>i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] = </w:t>
      </w:r>
      <w:r w:rsidRPr="00CE0C6A">
        <w:rPr>
          <w:rFonts w:ascii="Menlo" w:hAnsi="Menlo" w:cs="Menlo"/>
          <w:color w:val="8CD3FE"/>
          <w:lang w:val="en-US"/>
        </w:rPr>
        <w:t>levels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spellStart"/>
      <w:r w:rsidRPr="00CE0C6A">
        <w:rPr>
          <w:rFonts w:ascii="Menlo" w:hAnsi="Menlo" w:cs="Menlo"/>
          <w:color w:val="8CD3FE"/>
          <w:lang w:val="en-US"/>
        </w:rPr>
        <w:t>idx</w:t>
      </w:r>
      <w:proofErr w:type="spellEnd"/>
      <w:r w:rsidRPr="00CE0C6A">
        <w:rPr>
          <w:rFonts w:ascii="Menlo" w:hAnsi="Menlo" w:cs="Menlo"/>
          <w:color w:val="CACACA"/>
          <w:lang w:val="en-US"/>
        </w:rPr>
        <w:t>]</w:t>
      </w:r>
    </w:p>
    <w:p w14:paraId="11138E69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364AFB5B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B76FB3"/>
          <w:lang w:val="en-US"/>
        </w:rPr>
        <w:t>return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8CD3FE"/>
          <w:lang w:val="en-US"/>
        </w:rPr>
        <w:t>x_quantized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levels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q</w:t>
      </w:r>
    </w:p>
    <w:p w14:paraId="7599A82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</w:p>
    <w:p w14:paraId="22D4AEB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  <w:r w:rsidRPr="00CE0C6A">
        <w:rPr>
          <w:rFonts w:ascii="Menlo" w:hAnsi="Menlo" w:cs="Menlo"/>
          <w:color w:val="4689CC"/>
          <w:lang w:val="en-US"/>
        </w:rPr>
        <w:t>def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D4D69A"/>
          <w:lang w:val="en-US"/>
        </w:rPr>
        <w:t>encode_</w:t>
      </w:r>
      <w:proofErr w:type="gramStart"/>
      <w:r w:rsidRPr="00CE0C6A">
        <w:rPr>
          <w:rFonts w:ascii="Menlo" w:hAnsi="Menlo" w:cs="Menlo"/>
          <w:color w:val="D4D69A"/>
          <w:lang w:val="en-US"/>
        </w:rPr>
        <w:t>signal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x_quantized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levels</w:t>
      </w:r>
      <w:r w:rsidRPr="00CE0C6A">
        <w:rPr>
          <w:rFonts w:ascii="Menlo" w:hAnsi="Menlo" w:cs="Menlo"/>
          <w:color w:val="CACACA"/>
          <w:lang w:val="en-US"/>
        </w:rPr>
        <w:t>):</w:t>
      </w:r>
    </w:p>
    <w:p w14:paraId="543EA3ED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>
        <w:rPr>
          <w:rFonts w:ascii="Menlo" w:hAnsi="Menlo" w:cs="Menlo"/>
          <w:color w:val="C27E65"/>
        </w:rPr>
        <w:t>"""</w:t>
      </w:r>
    </w:p>
    <w:p w14:paraId="02239CF5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Цифровое кодирование квантованного сигнала</w:t>
      </w:r>
    </w:p>
    <w:p w14:paraId="2B491F06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27E65"/>
        </w:rPr>
        <w:t xml:space="preserve">        """</w:t>
      </w:r>
    </w:p>
    <w:p w14:paraId="2F37EF9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r>
        <w:rPr>
          <w:rFonts w:ascii="Menlo" w:hAnsi="Menlo" w:cs="Menlo"/>
          <w:color w:val="598A43"/>
        </w:rPr>
        <w:t># Создание массива индексов уровней</w:t>
      </w:r>
    </w:p>
    <w:p w14:paraId="0FF040FD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</w:t>
      </w:r>
      <w:r w:rsidRPr="00CE0C6A">
        <w:rPr>
          <w:rFonts w:ascii="Menlo" w:hAnsi="Menlo" w:cs="Menlo"/>
          <w:color w:val="8CD3FE"/>
          <w:lang w:val="en-US"/>
        </w:rPr>
        <w:t>codes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CE0C6A">
        <w:rPr>
          <w:rFonts w:ascii="Menlo" w:hAnsi="Menlo" w:cs="Menlo"/>
          <w:color w:val="43C0A0"/>
          <w:lang w:val="en-US"/>
        </w:rPr>
        <w:t>np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arange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>(-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N</w:t>
      </w:r>
      <w:proofErr w:type="spellEnd"/>
      <w:r w:rsidRPr="00CE0C6A">
        <w:rPr>
          <w:rFonts w:ascii="Menlo" w:hAnsi="Menlo" w:cs="Menlo"/>
          <w:color w:val="CACACA"/>
          <w:lang w:val="en-US"/>
        </w:rPr>
        <w:t>//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N</w:t>
      </w:r>
      <w:proofErr w:type="spellEnd"/>
      <w:r w:rsidRPr="00CE0C6A">
        <w:rPr>
          <w:rFonts w:ascii="Menlo" w:hAnsi="Menlo" w:cs="Menlo"/>
          <w:color w:val="CACACA"/>
          <w:lang w:val="en-US"/>
        </w:rPr>
        <w:t>//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0EF9F36B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25FC0A9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>
        <w:rPr>
          <w:rFonts w:ascii="Menlo" w:hAnsi="Menlo" w:cs="Menlo"/>
          <w:color w:val="598A43"/>
        </w:rPr>
        <w:t># Поиск соответствующих кодов для каждого квантованного значения</w:t>
      </w:r>
    </w:p>
    <w:p w14:paraId="51301275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digital_codes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CE0C6A">
        <w:rPr>
          <w:rFonts w:ascii="Menlo" w:hAnsi="Menlo" w:cs="Menlo"/>
          <w:color w:val="43C0A0"/>
          <w:lang w:val="en-US"/>
        </w:rPr>
        <w:t>np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zeros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D4D69A"/>
          <w:lang w:val="en-US"/>
        </w:rPr>
        <w:t>len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x_quantized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), </w:t>
      </w:r>
      <w:proofErr w:type="spellStart"/>
      <w:r w:rsidRPr="00CE0C6A">
        <w:rPr>
          <w:rFonts w:ascii="Menlo" w:hAnsi="Menlo" w:cs="Menlo"/>
          <w:color w:val="8CD3FE"/>
          <w:lang w:val="en-US"/>
        </w:rPr>
        <w:t>dtype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43C0A0"/>
          <w:lang w:val="en-US"/>
        </w:rPr>
        <w:t>int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3C41022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24FC380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B76FB3"/>
          <w:lang w:val="en-US"/>
        </w:rPr>
        <w:t>for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8CD3FE"/>
          <w:lang w:val="en-US"/>
        </w:rPr>
        <w:t>i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x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B76FB3"/>
          <w:lang w:val="en-US"/>
        </w:rPr>
        <w:t>in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43C0A0"/>
          <w:lang w:val="en-US"/>
        </w:rPr>
        <w:t>enumerate</w:t>
      </w:r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x_quantized</w:t>
      </w:r>
      <w:proofErr w:type="spellEnd"/>
      <w:r w:rsidRPr="00CE0C6A">
        <w:rPr>
          <w:rFonts w:ascii="Menlo" w:hAnsi="Menlo" w:cs="Menlo"/>
          <w:color w:val="CACACA"/>
          <w:lang w:val="en-US"/>
        </w:rPr>
        <w:t>):</w:t>
      </w:r>
    </w:p>
    <w:p w14:paraId="7AFD742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r w:rsidRPr="00CE0C6A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Находим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индекс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ближайшего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уровня</w:t>
      </w:r>
    </w:p>
    <w:p w14:paraId="685DC45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level_idx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CE0C6A">
        <w:rPr>
          <w:rFonts w:ascii="Menlo" w:hAnsi="Menlo" w:cs="Menlo"/>
          <w:color w:val="43C0A0"/>
          <w:lang w:val="en-US"/>
        </w:rPr>
        <w:t>np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argmin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43C0A0"/>
          <w:lang w:val="en-US"/>
        </w:rPr>
        <w:t>np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abs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8CD3FE"/>
          <w:lang w:val="en-US"/>
        </w:rPr>
        <w:t>levels</w:t>
      </w:r>
      <w:r w:rsidRPr="00CE0C6A">
        <w:rPr>
          <w:rFonts w:ascii="Menlo" w:hAnsi="Menlo" w:cs="Menlo"/>
          <w:color w:val="CACACA"/>
          <w:lang w:val="en-US"/>
        </w:rPr>
        <w:t xml:space="preserve"> - </w:t>
      </w:r>
      <w:r w:rsidRPr="00CE0C6A">
        <w:rPr>
          <w:rFonts w:ascii="Menlo" w:hAnsi="Menlo" w:cs="Menlo"/>
          <w:color w:val="8CD3FE"/>
          <w:lang w:val="en-US"/>
        </w:rPr>
        <w:t>x</w:t>
      </w:r>
      <w:r w:rsidRPr="00CE0C6A">
        <w:rPr>
          <w:rFonts w:ascii="Menlo" w:hAnsi="Menlo" w:cs="Menlo"/>
          <w:color w:val="CACACA"/>
          <w:lang w:val="en-US"/>
        </w:rPr>
        <w:t>))</w:t>
      </w:r>
    </w:p>
    <w:p w14:paraId="70417AFE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digital_codes</w:t>
      </w:r>
      <w:proofErr w:type="spellEnd"/>
      <w:r w:rsidRPr="00CE0C6A">
        <w:rPr>
          <w:rFonts w:ascii="Menlo" w:hAnsi="Menlo" w:cs="Menlo"/>
          <w:color w:val="CACACA"/>
          <w:lang w:val="en-US"/>
        </w:rPr>
        <w:t>[</w:t>
      </w:r>
      <w:proofErr w:type="spellStart"/>
      <w:r w:rsidRPr="00CE0C6A">
        <w:rPr>
          <w:rFonts w:ascii="Menlo" w:hAnsi="Menlo" w:cs="Menlo"/>
          <w:color w:val="8CD3FE"/>
          <w:lang w:val="en-US"/>
        </w:rPr>
        <w:t>i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] = </w:t>
      </w:r>
      <w:r w:rsidRPr="00CE0C6A">
        <w:rPr>
          <w:rFonts w:ascii="Menlo" w:hAnsi="Menlo" w:cs="Menlo"/>
          <w:color w:val="8CD3FE"/>
          <w:lang w:val="en-US"/>
        </w:rPr>
        <w:t>codes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spellStart"/>
      <w:r w:rsidRPr="00CE0C6A">
        <w:rPr>
          <w:rFonts w:ascii="Menlo" w:hAnsi="Menlo" w:cs="Menlo"/>
          <w:color w:val="8CD3FE"/>
          <w:lang w:val="en-US"/>
        </w:rPr>
        <w:t>level_idx</w:t>
      </w:r>
      <w:proofErr w:type="spellEnd"/>
      <w:r w:rsidRPr="00CE0C6A">
        <w:rPr>
          <w:rFonts w:ascii="Menlo" w:hAnsi="Menlo" w:cs="Menlo"/>
          <w:color w:val="CACACA"/>
          <w:lang w:val="en-US"/>
        </w:rPr>
        <w:t>]</w:t>
      </w:r>
    </w:p>
    <w:p w14:paraId="1B18501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0EC673A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>
        <w:rPr>
          <w:rFonts w:ascii="Menlo" w:hAnsi="Menlo" w:cs="Menlo"/>
          <w:color w:val="598A43"/>
        </w:rPr>
        <w:t># Преобразование в выбранный тип кода</w:t>
      </w:r>
    </w:p>
    <w:p w14:paraId="6E509973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r>
        <w:rPr>
          <w:rFonts w:ascii="Menlo" w:hAnsi="Menlo" w:cs="Menlo"/>
          <w:color w:val="B76FB3"/>
        </w:rPr>
        <w:t>if</w:t>
      </w:r>
      <w:proofErr w:type="spellEnd"/>
      <w:r>
        <w:rPr>
          <w:rFonts w:ascii="Menlo" w:hAnsi="Menlo" w:cs="Menlo"/>
          <w:color w:val="CACACA"/>
        </w:rPr>
        <w:t xml:space="preserve"> </w:t>
      </w:r>
      <w:proofErr w:type="spellStart"/>
      <w:proofErr w:type="gram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code</w:t>
      </w:r>
      <w:proofErr w:type="gramEnd"/>
      <w:r>
        <w:rPr>
          <w:rFonts w:ascii="Menlo" w:hAnsi="Menlo" w:cs="Menlo"/>
          <w:color w:val="8CD3FE"/>
        </w:rPr>
        <w:t>_type</w:t>
      </w:r>
      <w:proofErr w:type="spellEnd"/>
      <w:r>
        <w:rPr>
          <w:rFonts w:ascii="Menlo" w:hAnsi="Menlo" w:cs="Menlo"/>
          <w:color w:val="CACACA"/>
        </w:rPr>
        <w:t xml:space="preserve"> == </w:t>
      </w:r>
      <w:r>
        <w:rPr>
          <w:rFonts w:ascii="Menlo" w:hAnsi="Menlo" w:cs="Menlo"/>
          <w:color w:val="C27E65"/>
        </w:rPr>
        <w:t>'</w:t>
      </w:r>
      <w:proofErr w:type="spellStart"/>
      <w:r>
        <w:rPr>
          <w:rFonts w:ascii="Menlo" w:hAnsi="Menlo" w:cs="Menlo"/>
          <w:color w:val="C27E65"/>
        </w:rPr>
        <w:t>direct</w:t>
      </w:r>
      <w:proofErr w:type="spellEnd"/>
      <w:r>
        <w:rPr>
          <w:rFonts w:ascii="Menlo" w:hAnsi="Menlo" w:cs="Menlo"/>
          <w:color w:val="C27E65"/>
        </w:rPr>
        <w:t>'</w:t>
      </w:r>
      <w:r>
        <w:rPr>
          <w:rFonts w:ascii="Menlo" w:hAnsi="Menlo" w:cs="Menlo"/>
          <w:color w:val="CACACA"/>
        </w:rPr>
        <w:t>:</w:t>
      </w:r>
    </w:p>
    <w:p w14:paraId="251BB64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    </w:t>
      </w:r>
      <w:r w:rsidRPr="00CE0C6A">
        <w:rPr>
          <w:rFonts w:ascii="Menlo" w:hAnsi="Menlo" w:cs="Menlo"/>
          <w:color w:val="8CD3FE"/>
          <w:lang w:val="en-US"/>
        </w:rPr>
        <w:t>encoded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_</w:t>
      </w:r>
      <w:proofErr w:type="spellStart"/>
      <w:proofErr w:type="gramEnd"/>
      <w:r w:rsidRPr="00CE0C6A">
        <w:rPr>
          <w:rFonts w:ascii="Menlo" w:hAnsi="Menlo" w:cs="Menlo"/>
          <w:color w:val="D4D69A"/>
          <w:lang w:val="en-US"/>
        </w:rPr>
        <w:t>direct_code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digital_codes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332DACF9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CE0C6A">
        <w:rPr>
          <w:rFonts w:ascii="Menlo" w:hAnsi="Menlo" w:cs="Menlo"/>
          <w:color w:val="B76FB3"/>
          <w:lang w:val="en-US"/>
        </w:rPr>
        <w:t>elif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code</w:t>
      </w:r>
      <w:proofErr w:type="gramEnd"/>
      <w:r w:rsidRPr="00CE0C6A">
        <w:rPr>
          <w:rFonts w:ascii="Menlo" w:hAnsi="Menlo" w:cs="Menlo"/>
          <w:color w:val="8CD3FE"/>
          <w:lang w:val="en-US"/>
        </w:rPr>
        <w:t>_type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== </w:t>
      </w:r>
      <w:r w:rsidRPr="00CE0C6A">
        <w:rPr>
          <w:rFonts w:ascii="Menlo" w:hAnsi="Menlo" w:cs="Menlo"/>
          <w:color w:val="C27E65"/>
          <w:lang w:val="en-US"/>
        </w:rPr>
        <w:t>'inverse'</w:t>
      </w:r>
      <w:r w:rsidRPr="00CE0C6A">
        <w:rPr>
          <w:rFonts w:ascii="Menlo" w:hAnsi="Menlo" w:cs="Menlo"/>
          <w:color w:val="CACACA"/>
          <w:lang w:val="en-US"/>
        </w:rPr>
        <w:t>:</w:t>
      </w:r>
    </w:p>
    <w:p w14:paraId="7A518FBD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r w:rsidRPr="00CE0C6A">
        <w:rPr>
          <w:rFonts w:ascii="Menlo" w:hAnsi="Menlo" w:cs="Menlo"/>
          <w:color w:val="8CD3FE"/>
          <w:lang w:val="en-US"/>
        </w:rPr>
        <w:t>encoded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_</w:t>
      </w:r>
      <w:proofErr w:type="spellStart"/>
      <w:proofErr w:type="gramEnd"/>
      <w:r w:rsidRPr="00CE0C6A">
        <w:rPr>
          <w:rFonts w:ascii="Menlo" w:hAnsi="Menlo" w:cs="Menlo"/>
          <w:color w:val="D4D69A"/>
          <w:lang w:val="en-US"/>
        </w:rPr>
        <w:t>inverse_code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digital_codes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26044A3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CE0C6A">
        <w:rPr>
          <w:rFonts w:ascii="Menlo" w:hAnsi="Menlo" w:cs="Menlo"/>
          <w:color w:val="B76FB3"/>
          <w:lang w:val="en-US"/>
        </w:rPr>
        <w:t>elif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code</w:t>
      </w:r>
      <w:proofErr w:type="gramEnd"/>
      <w:r w:rsidRPr="00CE0C6A">
        <w:rPr>
          <w:rFonts w:ascii="Menlo" w:hAnsi="Menlo" w:cs="Menlo"/>
          <w:color w:val="8CD3FE"/>
          <w:lang w:val="en-US"/>
        </w:rPr>
        <w:t>_type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== </w:t>
      </w:r>
      <w:r w:rsidRPr="00CE0C6A">
        <w:rPr>
          <w:rFonts w:ascii="Menlo" w:hAnsi="Menlo" w:cs="Menlo"/>
          <w:color w:val="C27E65"/>
          <w:lang w:val="en-US"/>
        </w:rPr>
        <w:t>'complement'</w:t>
      </w:r>
      <w:r w:rsidRPr="00CE0C6A">
        <w:rPr>
          <w:rFonts w:ascii="Menlo" w:hAnsi="Menlo" w:cs="Menlo"/>
          <w:color w:val="CACACA"/>
          <w:lang w:val="en-US"/>
        </w:rPr>
        <w:t>:</w:t>
      </w:r>
    </w:p>
    <w:p w14:paraId="0D9FB989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r w:rsidRPr="00CE0C6A">
        <w:rPr>
          <w:rFonts w:ascii="Menlo" w:hAnsi="Menlo" w:cs="Menlo"/>
          <w:color w:val="8CD3FE"/>
          <w:lang w:val="en-US"/>
        </w:rPr>
        <w:t>encoded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_</w:t>
      </w:r>
      <w:proofErr w:type="spellStart"/>
      <w:proofErr w:type="gramEnd"/>
      <w:r w:rsidRPr="00CE0C6A">
        <w:rPr>
          <w:rFonts w:ascii="Menlo" w:hAnsi="Menlo" w:cs="Menlo"/>
          <w:color w:val="D4D69A"/>
          <w:lang w:val="en-US"/>
        </w:rPr>
        <w:t>complement_code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digital_codes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439D6DEC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>
        <w:rPr>
          <w:rFonts w:ascii="Menlo" w:hAnsi="Menlo" w:cs="Menlo"/>
          <w:color w:val="B76FB3"/>
        </w:rPr>
        <w:t>else</w:t>
      </w:r>
      <w:proofErr w:type="spellEnd"/>
      <w:r>
        <w:rPr>
          <w:rFonts w:ascii="Menlo" w:hAnsi="Menlo" w:cs="Menlo"/>
          <w:color w:val="CACACA"/>
        </w:rPr>
        <w:t>:</w:t>
      </w:r>
    </w:p>
    <w:p w14:paraId="098ED692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    </w:t>
      </w:r>
      <w:proofErr w:type="spellStart"/>
      <w:r>
        <w:rPr>
          <w:rFonts w:ascii="Menlo" w:hAnsi="Menlo" w:cs="Menlo"/>
          <w:color w:val="B76FB3"/>
        </w:rPr>
        <w:t>raise</w:t>
      </w:r>
      <w:proofErr w:type="spellEnd"/>
      <w:r>
        <w:rPr>
          <w:rFonts w:ascii="Menlo" w:hAnsi="Menlo" w:cs="Menlo"/>
          <w:color w:val="CACACA"/>
        </w:rPr>
        <w:t xml:space="preserve"> </w:t>
      </w:r>
      <w:proofErr w:type="spellStart"/>
      <w:proofErr w:type="gramStart"/>
      <w:r>
        <w:rPr>
          <w:rFonts w:ascii="Menlo" w:hAnsi="Menlo" w:cs="Menlo"/>
          <w:color w:val="43C0A0"/>
        </w:rPr>
        <w:t>ValueError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C27E65"/>
        </w:rPr>
        <w:t>"Неизвестный тип кодирования"</w:t>
      </w:r>
      <w:r>
        <w:rPr>
          <w:rFonts w:ascii="Menlo" w:hAnsi="Menlo" w:cs="Menlo"/>
          <w:color w:val="CACACA"/>
        </w:rPr>
        <w:t>)</w:t>
      </w:r>
    </w:p>
    <w:p w14:paraId="47CA5EBA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</w:p>
    <w:p w14:paraId="39A0EE8C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</w:t>
      </w:r>
      <w:r w:rsidRPr="00CE0C6A">
        <w:rPr>
          <w:rFonts w:ascii="Menlo" w:hAnsi="Menlo" w:cs="Menlo"/>
          <w:color w:val="B76FB3"/>
          <w:lang w:val="en-US"/>
        </w:rPr>
        <w:t>return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8CD3FE"/>
          <w:lang w:val="en-US"/>
        </w:rPr>
        <w:t>digital_codes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encoded</w:t>
      </w:r>
    </w:p>
    <w:p w14:paraId="6DEC36B1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</w:p>
    <w:p w14:paraId="19FB093B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  <w:r w:rsidRPr="00CE0C6A">
        <w:rPr>
          <w:rFonts w:ascii="Menlo" w:hAnsi="Menlo" w:cs="Menlo"/>
          <w:color w:val="4689CC"/>
          <w:lang w:val="en-US"/>
        </w:rPr>
        <w:t>def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D4D69A"/>
          <w:lang w:val="en-US"/>
        </w:rPr>
        <w:t>_</w:t>
      </w:r>
      <w:proofErr w:type="spellStart"/>
      <w:r w:rsidRPr="00CE0C6A">
        <w:rPr>
          <w:rFonts w:ascii="Menlo" w:hAnsi="Menlo" w:cs="Menlo"/>
          <w:color w:val="D4D69A"/>
          <w:lang w:val="en-US"/>
        </w:rPr>
        <w:t>direct_</w:t>
      </w:r>
      <w:proofErr w:type="gramStart"/>
      <w:r w:rsidRPr="00CE0C6A">
        <w:rPr>
          <w:rFonts w:ascii="Menlo" w:hAnsi="Menlo" w:cs="Menlo"/>
          <w:color w:val="D4D69A"/>
          <w:lang w:val="en-US"/>
        </w:rPr>
        <w:t>code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codes</w:t>
      </w:r>
      <w:r w:rsidRPr="00CE0C6A">
        <w:rPr>
          <w:rFonts w:ascii="Menlo" w:hAnsi="Menlo" w:cs="Menlo"/>
          <w:color w:val="CACACA"/>
          <w:lang w:val="en-US"/>
        </w:rPr>
        <w:t>):</w:t>
      </w:r>
    </w:p>
    <w:p w14:paraId="4E9DE9A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C27E65"/>
          <w:lang w:val="en-US"/>
        </w:rPr>
        <w:t>"""</w:t>
      </w:r>
      <w:r>
        <w:rPr>
          <w:rFonts w:ascii="Menlo" w:hAnsi="Menlo" w:cs="Menlo"/>
          <w:color w:val="C27E65"/>
        </w:rPr>
        <w:t>Прямой</w:t>
      </w:r>
      <w:r w:rsidRPr="00CE0C6A">
        <w:rPr>
          <w:rFonts w:ascii="Menlo" w:hAnsi="Menlo" w:cs="Menlo"/>
          <w:color w:val="C27E65"/>
          <w:lang w:val="en-US"/>
        </w:rPr>
        <w:t xml:space="preserve"> </w:t>
      </w:r>
      <w:r>
        <w:rPr>
          <w:rFonts w:ascii="Menlo" w:hAnsi="Menlo" w:cs="Menlo"/>
          <w:color w:val="C27E65"/>
        </w:rPr>
        <w:t>код</w:t>
      </w:r>
      <w:r w:rsidRPr="00CE0C6A">
        <w:rPr>
          <w:rFonts w:ascii="Menlo" w:hAnsi="Menlo" w:cs="Menlo"/>
          <w:color w:val="C27E65"/>
          <w:lang w:val="en-US"/>
        </w:rPr>
        <w:t>"""</w:t>
      </w:r>
    </w:p>
    <w:p w14:paraId="1B1AC2D5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8CD3FE"/>
          <w:lang w:val="en-US"/>
        </w:rPr>
        <w:t>result</w:t>
      </w:r>
      <w:r w:rsidRPr="00CE0C6A">
        <w:rPr>
          <w:rFonts w:ascii="Menlo" w:hAnsi="Menlo" w:cs="Menlo"/>
          <w:color w:val="CACACA"/>
          <w:lang w:val="en-US"/>
        </w:rPr>
        <w:t xml:space="preserve"> = []</w:t>
      </w:r>
    </w:p>
    <w:p w14:paraId="6CB11A33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B76FB3"/>
          <w:lang w:val="en-US"/>
        </w:rPr>
        <w:t>for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code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B76FB3"/>
          <w:lang w:val="en-US"/>
        </w:rPr>
        <w:t>in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codes</w:t>
      </w:r>
      <w:r w:rsidRPr="00CE0C6A">
        <w:rPr>
          <w:rFonts w:ascii="Menlo" w:hAnsi="Menlo" w:cs="Menlo"/>
          <w:color w:val="CACACA"/>
          <w:lang w:val="en-US"/>
        </w:rPr>
        <w:t>:</w:t>
      </w:r>
    </w:p>
    <w:p w14:paraId="614718E7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r w:rsidRPr="00CE0C6A">
        <w:rPr>
          <w:rFonts w:ascii="Menlo" w:hAnsi="Menlo" w:cs="Menlo"/>
          <w:color w:val="B76FB3"/>
          <w:lang w:val="en-US"/>
        </w:rPr>
        <w:t>if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code</w:t>
      </w:r>
      <w:r w:rsidRPr="00CE0C6A">
        <w:rPr>
          <w:rFonts w:ascii="Menlo" w:hAnsi="Menlo" w:cs="Menlo"/>
          <w:color w:val="CACACA"/>
          <w:lang w:val="en-US"/>
        </w:rPr>
        <w:t xml:space="preserve"> &gt;=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:</w:t>
      </w:r>
    </w:p>
    <w:p w14:paraId="7F9331DA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    </w:t>
      </w:r>
      <w:r w:rsidRPr="00CE0C6A">
        <w:rPr>
          <w:rFonts w:ascii="Menlo" w:hAnsi="Menlo" w:cs="Menlo"/>
          <w:color w:val="8CD3FE"/>
          <w:lang w:val="en-US"/>
        </w:rPr>
        <w:t>binary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gramStart"/>
      <w:r w:rsidRPr="00CE0C6A">
        <w:rPr>
          <w:rFonts w:ascii="Menlo" w:hAnsi="Menlo" w:cs="Menlo"/>
          <w:color w:val="D4D69A"/>
          <w:lang w:val="en-US"/>
        </w:rPr>
        <w:t>format</w:t>
      </w:r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8CD3FE"/>
          <w:lang w:val="en-US"/>
        </w:rPr>
        <w:t>code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4689CC"/>
          <w:lang w:val="en-US"/>
        </w:rPr>
        <w:t>f</w:t>
      </w:r>
      <w:r w:rsidRPr="00CE0C6A">
        <w:rPr>
          <w:rFonts w:ascii="Menlo" w:hAnsi="Menlo" w:cs="Menlo"/>
          <w:color w:val="C27E65"/>
          <w:lang w:val="en-US"/>
        </w:rPr>
        <w:t>'0</w:t>
      </w:r>
      <w:r w:rsidRPr="00CE0C6A">
        <w:rPr>
          <w:rFonts w:ascii="Menlo" w:hAnsi="Menlo" w:cs="Menlo"/>
          <w:color w:val="4689CC"/>
          <w:lang w:val="en-US"/>
        </w:rPr>
        <w:t>{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b</w:t>
      </w:r>
      <w:proofErr w:type="spellEnd"/>
      <w:r w:rsidRPr="00CE0C6A">
        <w:rPr>
          <w:rFonts w:ascii="Menlo" w:hAnsi="Menlo" w:cs="Menlo"/>
          <w:color w:val="4689CC"/>
          <w:lang w:val="en-US"/>
        </w:rPr>
        <w:t>}</w:t>
      </w:r>
      <w:r w:rsidRPr="00CE0C6A">
        <w:rPr>
          <w:rFonts w:ascii="Menlo" w:hAnsi="Menlo" w:cs="Menlo"/>
          <w:color w:val="C27E65"/>
          <w:lang w:val="en-US"/>
        </w:rPr>
        <w:t>b'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4CEC7387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r w:rsidRPr="00CE0C6A">
        <w:rPr>
          <w:rFonts w:ascii="Menlo" w:hAnsi="Menlo" w:cs="Menlo"/>
          <w:color w:val="B76FB3"/>
          <w:lang w:val="en-US"/>
        </w:rPr>
        <w:t>else</w:t>
      </w:r>
      <w:r w:rsidRPr="00CE0C6A">
        <w:rPr>
          <w:rFonts w:ascii="Menlo" w:hAnsi="Menlo" w:cs="Menlo"/>
          <w:color w:val="CACACA"/>
          <w:lang w:val="en-US"/>
        </w:rPr>
        <w:t>:</w:t>
      </w:r>
    </w:p>
    <w:p w14:paraId="2618DB2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    </w:t>
      </w:r>
      <w:r w:rsidRPr="00CE0C6A">
        <w:rPr>
          <w:rFonts w:ascii="Menlo" w:hAnsi="Menlo" w:cs="Menlo"/>
          <w:color w:val="8CD3FE"/>
          <w:lang w:val="en-US"/>
        </w:rPr>
        <w:t>binary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r w:rsidRPr="00CE0C6A">
        <w:rPr>
          <w:rFonts w:ascii="Menlo" w:hAnsi="Menlo" w:cs="Menlo"/>
          <w:color w:val="C27E65"/>
          <w:lang w:val="en-US"/>
        </w:rPr>
        <w:t>'1'</w:t>
      </w:r>
      <w:r w:rsidRPr="00CE0C6A">
        <w:rPr>
          <w:rFonts w:ascii="Menlo" w:hAnsi="Menlo" w:cs="Menlo"/>
          <w:color w:val="CACACA"/>
          <w:lang w:val="en-US"/>
        </w:rPr>
        <w:t xml:space="preserve"> + </w:t>
      </w:r>
      <w:r w:rsidRPr="00CE0C6A">
        <w:rPr>
          <w:rFonts w:ascii="Menlo" w:hAnsi="Menlo" w:cs="Menlo"/>
          <w:color w:val="D4D69A"/>
          <w:lang w:val="en-US"/>
        </w:rPr>
        <w:t>format</w:t>
      </w:r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D4D69A"/>
          <w:lang w:val="en-US"/>
        </w:rPr>
        <w:t>abs</w:t>
      </w:r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8CD3FE"/>
          <w:lang w:val="en-US"/>
        </w:rPr>
        <w:t>code</w:t>
      </w:r>
      <w:r w:rsidRPr="00CE0C6A">
        <w:rPr>
          <w:rFonts w:ascii="Menlo" w:hAnsi="Menlo" w:cs="Menlo"/>
          <w:color w:val="CACACA"/>
          <w:lang w:val="en-US"/>
        </w:rPr>
        <w:t xml:space="preserve">), </w:t>
      </w:r>
      <w:r w:rsidRPr="00CE0C6A">
        <w:rPr>
          <w:rFonts w:ascii="Menlo" w:hAnsi="Menlo" w:cs="Menlo"/>
          <w:color w:val="4689CC"/>
          <w:lang w:val="en-US"/>
        </w:rPr>
        <w:t>f</w:t>
      </w:r>
      <w:r w:rsidRPr="00CE0C6A">
        <w:rPr>
          <w:rFonts w:ascii="Menlo" w:hAnsi="Menlo" w:cs="Menlo"/>
          <w:color w:val="C27E65"/>
          <w:lang w:val="en-US"/>
        </w:rPr>
        <w:t>'0</w:t>
      </w:r>
      <w:r w:rsidRPr="00CE0C6A">
        <w:rPr>
          <w:rFonts w:ascii="Menlo" w:hAnsi="Menlo" w:cs="Menlo"/>
          <w:color w:val="4689CC"/>
          <w:lang w:val="en-US"/>
        </w:rPr>
        <w:t>{</w:t>
      </w:r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b</w:t>
      </w:r>
      <w:proofErr w:type="gramEnd"/>
      <w:r w:rsidRPr="00CE0C6A">
        <w:rPr>
          <w:rFonts w:ascii="Menlo" w:hAnsi="Menlo" w:cs="Menlo"/>
          <w:color w:val="CACACA"/>
          <w:lang w:val="en-US"/>
        </w:rPr>
        <w:t>-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4689CC"/>
          <w:lang w:val="en-US"/>
        </w:rPr>
        <w:t>}</w:t>
      </w:r>
      <w:r w:rsidRPr="00CE0C6A">
        <w:rPr>
          <w:rFonts w:ascii="Menlo" w:hAnsi="Menlo" w:cs="Menlo"/>
          <w:color w:val="C27E65"/>
          <w:lang w:val="en-US"/>
        </w:rPr>
        <w:t>b'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229B801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result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append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8CD3FE"/>
          <w:lang w:val="en-US"/>
        </w:rPr>
        <w:t>binary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428CE86A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B76FB3"/>
          <w:lang w:val="en-US"/>
        </w:rPr>
        <w:t>return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result</w:t>
      </w:r>
    </w:p>
    <w:p w14:paraId="32BCF4FD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</w:p>
    <w:p w14:paraId="160F5685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  <w:r w:rsidRPr="00CE0C6A">
        <w:rPr>
          <w:rFonts w:ascii="Menlo" w:hAnsi="Menlo" w:cs="Menlo"/>
          <w:color w:val="4689CC"/>
          <w:lang w:val="en-US"/>
        </w:rPr>
        <w:t>def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D4D69A"/>
          <w:lang w:val="en-US"/>
        </w:rPr>
        <w:t>_</w:t>
      </w:r>
      <w:proofErr w:type="spellStart"/>
      <w:r w:rsidRPr="00CE0C6A">
        <w:rPr>
          <w:rFonts w:ascii="Menlo" w:hAnsi="Menlo" w:cs="Menlo"/>
          <w:color w:val="D4D69A"/>
          <w:lang w:val="en-US"/>
        </w:rPr>
        <w:t>inverse_</w:t>
      </w:r>
      <w:proofErr w:type="gramStart"/>
      <w:r w:rsidRPr="00CE0C6A">
        <w:rPr>
          <w:rFonts w:ascii="Menlo" w:hAnsi="Menlo" w:cs="Menlo"/>
          <w:color w:val="D4D69A"/>
          <w:lang w:val="en-US"/>
        </w:rPr>
        <w:t>code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codes</w:t>
      </w:r>
      <w:r w:rsidRPr="00CE0C6A">
        <w:rPr>
          <w:rFonts w:ascii="Menlo" w:hAnsi="Menlo" w:cs="Menlo"/>
          <w:color w:val="CACACA"/>
          <w:lang w:val="en-US"/>
        </w:rPr>
        <w:t>):</w:t>
      </w:r>
    </w:p>
    <w:p w14:paraId="6576E02A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C27E65"/>
          <w:lang w:val="en-US"/>
        </w:rPr>
        <w:t>"""</w:t>
      </w:r>
      <w:r>
        <w:rPr>
          <w:rFonts w:ascii="Menlo" w:hAnsi="Menlo" w:cs="Menlo"/>
          <w:color w:val="C27E65"/>
        </w:rPr>
        <w:t>Обратный</w:t>
      </w:r>
      <w:r w:rsidRPr="00CE0C6A">
        <w:rPr>
          <w:rFonts w:ascii="Menlo" w:hAnsi="Menlo" w:cs="Menlo"/>
          <w:color w:val="C27E65"/>
          <w:lang w:val="en-US"/>
        </w:rPr>
        <w:t xml:space="preserve"> </w:t>
      </w:r>
      <w:r>
        <w:rPr>
          <w:rFonts w:ascii="Menlo" w:hAnsi="Menlo" w:cs="Menlo"/>
          <w:color w:val="C27E65"/>
        </w:rPr>
        <w:t>код</w:t>
      </w:r>
      <w:r w:rsidRPr="00CE0C6A">
        <w:rPr>
          <w:rFonts w:ascii="Menlo" w:hAnsi="Menlo" w:cs="Menlo"/>
          <w:color w:val="C27E65"/>
          <w:lang w:val="en-US"/>
        </w:rPr>
        <w:t>"""</w:t>
      </w:r>
    </w:p>
    <w:p w14:paraId="1C829FC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8CD3FE"/>
          <w:lang w:val="en-US"/>
        </w:rPr>
        <w:t>result</w:t>
      </w:r>
      <w:r w:rsidRPr="00CE0C6A">
        <w:rPr>
          <w:rFonts w:ascii="Menlo" w:hAnsi="Menlo" w:cs="Menlo"/>
          <w:color w:val="CACACA"/>
          <w:lang w:val="en-US"/>
        </w:rPr>
        <w:t xml:space="preserve"> = []</w:t>
      </w:r>
    </w:p>
    <w:p w14:paraId="5A3833B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B76FB3"/>
          <w:lang w:val="en-US"/>
        </w:rPr>
        <w:t>for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code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B76FB3"/>
          <w:lang w:val="en-US"/>
        </w:rPr>
        <w:t>in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codes</w:t>
      </w:r>
      <w:r w:rsidRPr="00CE0C6A">
        <w:rPr>
          <w:rFonts w:ascii="Menlo" w:hAnsi="Menlo" w:cs="Menlo"/>
          <w:color w:val="CACACA"/>
          <w:lang w:val="en-US"/>
        </w:rPr>
        <w:t>:</w:t>
      </w:r>
    </w:p>
    <w:p w14:paraId="3924C394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r w:rsidRPr="00CE0C6A">
        <w:rPr>
          <w:rFonts w:ascii="Menlo" w:hAnsi="Menlo" w:cs="Menlo"/>
          <w:color w:val="B76FB3"/>
          <w:lang w:val="en-US"/>
        </w:rPr>
        <w:t>if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code</w:t>
      </w:r>
      <w:r w:rsidRPr="00CE0C6A">
        <w:rPr>
          <w:rFonts w:ascii="Menlo" w:hAnsi="Menlo" w:cs="Menlo"/>
          <w:color w:val="CACACA"/>
          <w:lang w:val="en-US"/>
        </w:rPr>
        <w:t xml:space="preserve"> &gt;=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:</w:t>
      </w:r>
    </w:p>
    <w:p w14:paraId="526FE54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    </w:t>
      </w:r>
      <w:r w:rsidRPr="00CE0C6A">
        <w:rPr>
          <w:rFonts w:ascii="Menlo" w:hAnsi="Menlo" w:cs="Menlo"/>
          <w:color w:val="8CD3FE"/>
          <w:lang w:val="en-US"/>
        </w:rPr>
        <w:t>binary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gramStart"/>
      <w:r w:rsidRPr="00CE0C6A">
        <w:rPr>
          <w:rFonts w:ascii="Menlo" w:hAnsi="Menlo" w:cs="Menlo"/>
          <w:color w:val="D4D69A"/>
          <w:lang w:val="en-US"/>
        </w:rPr>
        <w:t>format</w:t>
      </w:r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8CD3FE"/>
          <w:lang w:val="en-US"/>
        </w:rPr>
        <w:t>code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4689CC"/>
          <w:lang w:val="en-US"/>
        </w:rPr>
        <w:t>f</w:t>
      </w:r>
      <w:r w:rsidRPr="00CE0C6A">
        <w:rPr>
          <w:rFonts w:ascii="Menlo" w:hAnsi="Menlo" w:cs="Menlo"/>
          <w:color w:val="C27E65"/>
          <w:lang w:val="en-US"/>
        </w:rPr>
        <w:t>'0</w:t>
      </w:r>
      <w:r w:rsidRPr="00CE0C6A">
        <w:rPr>
          <w:rFonts w:ascii="Menlo" w:hAnsi="Menlo" w:cs="Menlo"/>
          <w:color w:val="4689CC"/>
          <w:lang w:val="en-US"/>
        </w:rPr>
        <w:t>{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b</w:t>
      </w:r>
      <w:proofErr w:type="spellEnd"/>
      <w:r w:rsidRPr="00CE0C6A">
        <w:rPr>
          <w:rFonts w:ascii="Menlo" w:hAnsi="Menlo" w:cs="Menlo"/>
          <w:color w:val="4689CC"/>
          <w:lang w:val="en-US"/>
        </w:rPr>
        <w:t>}</w:t>
      </w:r>
      <w:r w:rsidRPr="00CE0C6A">
        <w:rPr>
          <w:rFonts w:ascii="Menlo" w:hAnsi="Menlo" w:cs="Menlo"/>
          <w:color w:val="C27E65"/>
          <w:lang w:val="en-US"/>
        </w:rPr>
        <w:t>b'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29BB8679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lastRenderedPageBreak/>
        <w:t xml:space="preserve">            </w:t>
      </w:r>
      <w:proofErr w:type="spellStart"/>
      <w:r>
        <w:rPr>
          <w:rFonts w:ascii="Menlo" w:hAnsi="Menlo" w:cs="Menlo"/>
          <w:color w:val="B76FB3"/>
        </w:rPr>
        <w:t>else</w:t>
      </w:r>
      <w:proofErr w:type="spellEnd"/>
      <w:r>
        <w:rPr>
          <w:rFonts w:ascii="Menlo" w:hAnsi="Menlo" w:cs="Menlo"/>
          <w:color w:val="CACACA"/>
        </w:rPr>
        <w:t>:</w:t>
      </w:r>
    </w:p>
    <w:p w14:paraId="1A2293D8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        </w:t>
      </w:r>
      <w:r>
        <w:rPr>
          <w:rFonts w:ascii="Menlo" w:hAnsi="Menlo" w:cs="Menlo"/>
          <w:color w:val="598A43"/>
        </w:rPr>
        <w:t># Инвертируем все биты положительного числа</w:t>
      </w:r>
    </w:p>
    <w:p w14:paraId="3B8E8EAD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positive_binary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r w:rsidRPr="00CE0C6A">
        <w:rPr>
          <w:rFonts w:ascii="Menlo" w:hAnsi="Menlo" w:cs="Menlo"/>
          <w:color w:val="D4D69A"/>
          <w:lang w:val="en-US"/>
        </w:rPr>
        <w:t>format</w:t>
      </w:r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D4D69A"/>
          <w:lang w:val="en-US"/>
        </w:rPr>
        <w:t>abs</w:t>
      </w:r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8CD3FE"/>
          <w:lang w:val="en-US"/>
        </w:rPr>
        <w:t>code</w:t>
      </w:r>
      <w:r w:rsidRPr="00CE0C6A">
        <w:rPr>
          <w:rFonts w:ascii="Menlo" w:hAnsi="Menlo" w:cs="Menlo"/>
          <w:color w:val="CACACA"/>
          <w:lang w:val="en-US"/>
        </w:rPr>
        <w:t xml:space="preserve">), </w:t>
      </w:r>
      <w:r w:rsidRPr="00CE0C6A">
        <w:rPr>
          <w:rFonts w:ascii="Menlo" w:hAnsi="Menlo" w:cs="Menlo"/>
          <w:color w:val="4689CC"/>
          <w:lang w:val="en-US"/>
        </w:rPr>
        <w:t>f</w:t>
      </w:r>
      <w:r w:rsidRPr="00CE0C6A">
        <w:rPr>
          <w:rFonts w:ascii="Menlo" w:hAnsi="Menlo" w:cs="Menlo"/>
          <w:color w:val="C27E65"/>
          <w:lang w:val="en-US"/>
        </w:rPr>
        <w:t>'0</w:t>
      </w:r>
      <w:r w:rsidRPr="00CE0C6A">
        <w:rPr>
          <w:rFonts w:ascii="Menlo" w:hAnsi="Menlo" w:cs="Menlo"/>
          <w:color w:val="4689CC"/>
          <w:lang w:val="en-US"/>
        </w:rPr>
        <w:t>{</w:t>
      </w:r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b</w:t>
      </w:r>
      <w:proofErr w:type="gramEnd"/>
      <w:r w:rsidRPr="00CE0C6A">
        <w:rPr>
          <w:rFonts w:ascii="Menlo" w:hAnsi="Menlo" w:cs="Menlo"/>
          <w:color w:val="CACACA"/>
          <w:lang w:val="en-US"/>
        </w:rPr>
        <w:t>-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4689CC"/>
          <w:lang w:val="en-US"/>
        </w:rPr>
        <w:t>}</w:t>
      </w:r>
      <w:r w:rsidRPr="00CE0C6A">
        <w:rPr>
          <w:rFonts w:ascii="Menlo" w:hAnsi="Menlo" w:cs="Menlo"/>
          <w:color w:val="C27E65"/>
          <w:lang w:val="en-US"/>
        </w:rPr>
        <w:t>b'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67044814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    </w:t>
      </w:r>
      <w:r w:rsidRPr="00CE0C6A">
        <w:rPr>
          <w:rFonts w:ascii="Menlo" w:hAnsi="Menlo" w:cs="Menlo"/>
          <w:color w:val="8CD3FE"/>
          <w:lang w:val="en-US"/>
        </w:rPr>
        <w:t>inverted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r w:rsidRPr="00CE0C6A">
        <w:rPr>
          <w:rFonts w:ascii="Menlo" w:hAnsi="Menlo" w:cs="Menlo"/>
          <w:color w:val="C27E65"/>
          <w:lang w:val="en-US"/>
        </w:rPr>
        <w:t>'</w:t>
      </w:r>
      <w:proofErr w:type="gramStart"/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join</w:t>
      </w:r>
      <w:proofErr w:type="gram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C27E65"/>
          <w:lang w:val="en-US"/>
        </w:rPr>
        <w:t>'1'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B76FB3"/>
          <w:lang w:val="en-US"/>
        </w:rPr>
        <w:t>if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bit</w:t>
      </w:r>
      <w:r w:rsidRPr="00CE0C6A">
        <w:rPr>
          <w:rFonts w:ascii="Menlo" w:hAnsi="Menlo" w:cs="Menlo"/>
          <w:color w:val="CACACA"/>
          <w:lang w:val="en-US"/>
        </w:rPr>
        <w:t xml:space="preserve"> == </w:t>
      </w:r>
      <w:r w:rsidRPr="00CE0C6A">
        <w:rPr>
          <w:rFonts w:ascii="Menlo" w:hAnsi="Menlo" w:cs="Menlo"/>
          <w:color w:val="C27E65"/>
          <w:lang w:val="en-US"/>
        </w:rPr>
        <w:t>'0'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B76FB3"/>
          <w:lang w:val="en-US"/>
        </w:rPr>
        <w:t>else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C27E65"/>
          <w:lang w:val="en-US"/>
        </w:rPr>
        <w:t>'0'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B76FB3"/>
          <w:lang w:val="en-US"/>
        </w:rPr>
        <w:t>for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bit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B76FB3"/>
          <w:lang w:val="en-US"/>
        </w:rPr>
        <w:t>in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8CD3FE"/>
          <w:lang w:val="en-US"/>
        </w:rPr>
        <w:t>positive_binary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2A4E212D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    </w:t>
      </w:r>
      <w:r w:rsidRPr="00CE0C6A">
        <w:rPr>
          <w:rFonts w:ascii="Menlo" w:hAnsi="Menlo" w:cs="Menlo"/>
          <w:color w:val="8CD3FE"/>
          <w:lang w:val="en-US"/>
        </w:rPr>
        <w:t>binary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r w:rsidRPr="00CE0C6A">
        <w:rPr>
          <w:rFonts w:ascii="Menlo" w:hAnsi="Menlo" w:cs="Menlo"/>
          <w:color w:val="C27E65"/>
          <w:lang w:val="en-US"/>
        </w:rPr>
        <w:t>'1'</w:t>
      </w:r>
      <w:r w:rsidRPr="00CE0C6A">
        <w:rPr>
          <w:rFonts w:ascii="Menlo" w:hAnsi="Menlo" w:cs="Menlo"/>
          <w:color w:val="CACACA"/>
          <w:lang w:val="en-US"/>
        </w:rPr>
        <w:t xml:space="preserve"> + </w:t>
      </w:r>
      <w:r w:rsidRPr="00CE0C6A">
        <w:rPr>
          <w:rFonts w:ascii="Menlo" w:hAnsi="Menlo" w:cs="Menlo"/>
          <w:color w:val="8CD3FE"/>
          <w:lang w:val="en-US"/>
        </w:rPr>
        <w:t>inverted</w:t>
      </w:r>
    </w:p>
    <w:p w14:paraId="125B832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result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append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8CD3FE"/>
          <w:lang w:val="en-US"/>
        </w:rPr>
        <w:t>binary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5BC26347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B76FB3"/>
          <w:lang w:val="en-US"/>
        </w:rPr>
        <w:t>return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result</w:t>
      </w:r>
    </w:p>
    <w:p w14:paraId="4B676FE9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</w:p>
    <w:p w14:paraId="5A3D24AB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  <w:r w:rsidRPr="00CE0C6A">
        <w:rPr>
          <w:rFonts w:ascii="Menlo" w:hAnsi="Menlo" w:cs="Menlo"/>
          <w:color w:val="4689CC"/>
          <w:lang w:val="en-US"/>
        </w:rPr>
        <w:t>def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D4D69A"/>
          <w:lang w:val="en-US"/>
        </w:rPr>
        <w:t>_</w:t>
      </w:r>
      <w:proofErr w:type="spellStart"/>
      <w:r w:rsidRPr="00CE0C6A">
        <w:rPr>
          <w:rFonts w:ascii="Menlo" w:hAnsi="Menlo" w:cs="Menlo"/>
          <w:color w:val="D4D69A"/>
          <w:lang w:val="en-US"/>
        </w:rPr>
        <w:t>complement_</w:t>
      </w:r>
      <w:proofErr w:type="gramStart"/>
      <w:r w:rsidRPr="00CE0C6A">
        <w:rPr>
          <w:rFonts w:ascii="Menlo" w:hAnsi="Menlo" w:cs="Menlo"/>
          <w:color w:val="D4D69A"/>
          <w:lang w:val="en-US"/>
        </w:rPr>
        <w:t>code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codes</w:t>
      </w:r>
      <w:r w:rsidRPr="00CE0C6A">
        <w:rPr>
          <w:rFonts w:ascii="Menlo" w:hAnsi="Menlo" w:cs="Menlo"/>
          <w:color w:val="CACACA"/>
          <w:lang w:val="en-US"/>
        </w:rPr>
        <w:t>):</w:t>
      </w:r>
    </w:p>
    <w:p w14:paraId="76B4AAF4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C27E65"/>
          <w:lang w:val="en-US"/>
        </w:rPr>
        <w:t>"""</w:t>
      </w:r>
      <w:r>
        <w:rPr>
          <w:rFonts w:ascii="Menlo" w:hAnsi="Menlo" w:cs="Menlo"/>
          <w:color w:val="C27E65"/>
        </w:rPr>
        <w:t>Дополнительный</w:t>
      </w:r>
      <w:r w:rsidRPr="00CE0C6A">
        <w:rPr>
          <w:rFonts w:ascii="Menlo" w:hAnsi="Menlo" w:cs="Menlo"/>
          <w:color w:val="C27E65"/>
          <w:lang w:val="en-US"/>
        </w:rPr>
        <w:t xml:space="preserve"> </w:t>
      </w:r>
      <w:r>
        <w:rPr>
          <w:rFonts w:ascii="Menlo" w:hAnsi="Menlo" w:cs="Menlo"/>
          <w:color w:val="C27E65"/>
        </w:rPr>
        <w:t>код</w:t>
      </w:r>
      <w:r w:rsidRPr="00CE0C6A">
        <w:rPr>
          <w:rFonts w:ascii="Menlo" w:hAnsi="Menlo" w:cs="Menlo"/>
          <w:color w:val="C27E65"/>
          <w:lang w:val="en-US"/>
        </w:rPr>
        <w:t>"""</w:t>
      </w:r>
    </w:p>
    <w:p w14:paraId="0C0F55FE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8CD3FE"/>
          <w:lang w:val="en-US"/>
        </w:rPr>
        <w:t>result</w:t>
      </w:r>
      <w:r w:rsidRPr="00CE0C6A">
        <w:rPr>
          <w:rFonts w:ascii="Menlo" w:hAnsi="Menlo" w:cs="Menlo"/>
          <w:color w:val="CACACA"/>
          <w:lang w:val="en-US"/>
        </w:rPr>
        <w:t xml:space="preserve"> = []</w:t>
      </w:r>
    </w:p>
    <w:p w14:paraId="4362B4C9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B76FB3"/>
          <w:lang w:val="en-US"/>
        </w:rPr>
        <w:t>for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code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B76FB3"/>
          <w:lang w:val="en-US"/>
        </w:rPr>
        <w:t>in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codes</w:t>
      </w:r>
      <w:r w:rsidRPr="00CE0C6A">
        <w:rPr>
          <w:rFonts w:ascii="Menlo" w:hAnsi="Menlo" w:cs="Menlo"/>
          <w:color w:val="CACACA"/>
          <w:lang w:val="en-US"/>
        </w:rPr>
        <w:t>:</w:t>
      </w:r>
    </w:p>
    <w:p w14:paraId="3CBE4FB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r w:rsidRPr="00CE0C6A">
        <w:rPr>
          <w:rFonts w:ascii="Menlo" w:hAnsi="Menlo" w:cs="Menlo"/>
          <w:color w:val="B76FB3"/>
          <w:lang w:val="en-US"/>
        </w:rPr>
        <w:t>if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code</w:t>
      </w:r>
      <w:r w:rsidRPr="00CE0C6A">
        <w:rPr>
          <w:rFonts w:ascii="Menlo" w:hAnsi="Menlo" w:cs="Menlo"/>
          <w:color w:val="CACACA"/>
          <w:lang w:val="en-US"/>
        </w:rPr>
        <w:t xml:space="preserve"> &gt;=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:</w:t>
      </w:r>
    </w:p>
    <w:p w14:paraId="6C062C39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    </w:t>
      </w:r>
      <w:r w:rsidRPr="00CE0C6A">
        <w:rPr>
          <w:rFonts w:ascii="Menlo" w:hAnsi="Menlo" w:cs="Menlo"/>
          <w:color w:val="8CD3FE"/>
          <w:lang w:val="en-US"/>
        </w:rPr>
        <w:t>binary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gramStart"/>
      <w:r w:rsidRPr="00CE0C6A">
        <w:rPr>
          <w:rFonts w:ascii="Menlo" w:hAnsi="Menlo" w:cs="Menlo"/>
          <w:color w:val="D4D69A"/>
          <w:lang w:val="en-US"/>
        </w:rPr>
        <w:t>format</w:t>
      </w:r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8CD3FE"/>
          <w:lang w:val="en-US"/>
        </w:rPr>
        <w:t>code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4689CC"/>
          <w:lang w:val="en-US"/>
        </w:rPr>
        <w:t>f</w:t>
      </w:r>
      <w:r w:rsidRPr="00CE0C6A">
        <w:rPr>
          <w:rFonts w:ascii="Menlo" w:hAnsi="Menlo" w:cs="Menlo"/>
          <w:color w:val="C27E65"/>
          <w:lang w:val="en-US"/>
        </w:rPr>
        <w:t>'0</w:t>
      </w:r>
      <w:r w:rsidRPr="00CE0C6A">
        <w:rPr>
          <w:rFonts w:ascii="Menlo" w:hAnsi="Menlo" w:cs="Menlo"/>
          <w:color w:val="4689CC"/>
          <w:lang w:val="en-US"/>
        </w:rPr>
        <w:t>{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b</w:t>
      </w:r>
      <w:proofErr w:type="spellEnd"/>
      <w:r w:rsidRPr="00CE0C6A">
        <w:rPr>
          <w:rFonts w:ascii="Menlo" w:hAnsi="Menlo" w:cs="Menlo"/>
          <w:color w:val="4689CC"/>
          <w:lang w:val="en-US"/>
        </w:rPr>
        <w:t>}</w:t>
      </w:r>
      <w:r w:rsidRPr="00CE0C6A">
        <w:rPr>
          <w:rFonts w:ascii="Menlo" w:hAnsi="Menlo" w:cs="Menlo"/>
          <w:color w:val="C27E65"/>
          <w:lang w:val="en-US"/>
        </w:rPr>
        <w:t>b'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43DB7EB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proofErr w:type="spellStart"/>
      <w:r>
        <w:rPr>
          <w:rFonts w:ascii="Menlo" w:hAnsi="Menlo" w:cs="Menlo"/>
          <w:color w:val="B76FB3"/>
        </w:rPr>
        <w:t>else</w:t>
      </w:r>
      <w:proofErr w:type="spellEnd"/>
      <w:r>
        <w:rPr>
          <w:rFonts w:ascii="Menlo" w:hAnsi="Menlo" w:cs="Menlo"/>
          <w:color w:val="CACACA"/>
        </w:rPr>
        <w:t>:</w:t>
      </w:r>
    </w:p>
    <w:p w14:paraId="569A1869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        </w:t>
      </w:r>
      <w:r>
        <w:rPr>
          <w:rFonts w:ascii="Menlo" w:hAnsi="Menlo" w:cs="Menlo"/>
          <w:color w:val="598A43"/>
        </w:rPr>
        <w:t># Дополнительный код = 2^b - |</w:t>
      </w:r>
      <w:proofErr w:type="spellStart"/>
      <w:r>
        <w:rPr>
          <w:rFonts w:ascii="Menlo" w:hAnsi="Menlo" w:cs="Menlo"/>
          <w:color w:val="598A43"/>
        </w:rPr>
        <w:t>code</w:t>
      </w:r>
      <w:proofErr w:type="spellEnd"/>
      <w:r>
        <w:rPr>
          <w:rFonts w:ascii="Menlo" w:hAnsi="Menlo" w:cs="Menlo"/>
          <w:color w:val="598A43"/>
        </w:rPr>
        <w:t>|</w:t>
      </w:r>
    </w:p>
    <w:p w14:paraId="70A768BB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complement_value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>**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b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 xml:space="preserve"> + </w:t>
      </w:r>
      <w:r w:rsidRPr="00CE0C6A">
        <w:rPr>
          <w:rFonts w:ascii="Menlo" w:hAnsi="Menlo" w:cs="Menlo"/>
          <w:color w:val="8CD3FE"/>
          <w:lang w:val="en-US"/>
        </w:rPr>
        <w:t>code</w:t>
      </w:r>
    </w:p>
    <w:p w14:paraId="6169C00C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    </w:t>
      </w:r>
      <w:r w:rsidRPr="00CE0C6A">
        <w:rPr>
          <w:rFonts w:ascii="Menlo" w:hAnsi="Menlo" w:cs="Menlo"/>
          <w:color w:val="8CD3FE"/>
          <w:lang w:val="en-US"/>
        </w:rPr>
        <w:t>binary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gramStart"/>
      <w:r w:rsidRPr="00CE0C6A">
        <w:rPr>
          <w:rFonts w:ascii="Menlo" w:hAnsi="Menlo" w:cs="Menlo"/>
          <w:color w:val="D4D69A"/>
          <w:lang w:val="en-US"/>
        </w:rPr>
        <w:t>format</w:t>
      </w:r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proofErr w:type="gramEnd"/>
      <w:r w:rsidRPr="00CE0C6A">
        <w:rPr>
          <w:rFonts w:ascii="Menlo" w:hAnsi="Menlo" w:cs="Menlo"/>
          <w:color w:val="8CD3FE"/>
          <w:lang w:val="en-US"/>
        </w:rPr>
        <w:t>complement_value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4689CC"/>
          <w:lang w:val="en-US"/>
        </w:rPr>
        <w:t>f</w:t>
      </w:r>
      <w:r w:rsidRPr="00CE0C6A">
        <w:rPr>
          <w:rFonts w:ascii="Menlo" w:hAnsi="Menlo" w:cs="Menlo"/>
          <w:color w:val="C27E65"/>
          <w:lang w:val="en-US"/>
        </w:rPr>
        <w:t>'0</w:t>
      </w:r>
      <w:r w:rsidRPr="00CE0C6A">
        <w:rPr>
          <w:rFonts w:ascii="Menlo" w:hAnsi="Menlo" w:cs="Menlo"/>
          <w:color w:val="4689CC"/>
          <w:lang w:val="en-US"/>
        </w:rPr>
        <w:t>{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b</w:t>
      </w:r>
      <w:proofErr w:type="spellEnd"/>
      <w:r w:rsidRPr="00CE0C6A">
        <w:rPr>
          <w:rFonts w:ascii="Menlo" w:hAnsi="Menlo" w:cs="Menlo"/>
          <w:color w:val="4689CC"/>
          <w:lang w:val="en-US"/>
        </w:rPr>
        <w:t>}</w:t>
      </w:r>
      <w:r w:rsidRPr="00CE0C6A">
        <w:rPr>
          <w:rFonts w:ascii="Menlo" w:hAnsi="Menlo" w:cs="Menlo"/>
          <w:color w:val="C27E65"/>
          <w:lang w:val="en-US"/>
        </w:rPr>
        <w:t>b'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30F97EC7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result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append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8CD3FE"/>
          <w:lang w:val="en-US"/>
        </w:rPr>
        <w:t>binary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6E8159C7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B76FB3"/>
          <w:lang w:val="en-US"/>
        </w:rPr>
        <w:t>return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result</w:t>
      </w:r>
    </w:p>
    <w:p w14:paraId="735E1E0D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</w:p>
    <w:p w14:paraId="7CB3D52D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  <w:r w:rsidRPr="00CE0C6A">
        <w:rPr>
          <w:rFonts w:ascii="Menlo" w:hAnsi="Menlo" w:cs="Menlo"/>
          <w:color w:val="4689CC"/>
          <w:lang w:val="en-US"/>
        </w:rPr>
        <w:t>def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D4D69A"/>
          <w:lang w:val="en-US"/>
        </w:rPr>
        <w:t>calculate_quantization_</w:t>
      </w:r>
      <w:proofErr w:type="gramStart"/>
      <w:r w:rsidRPr="00CE0C6A">
        <w:rPr>
          <w:rFonts w:ascii="Menlo" w:hAnsi="Menlo" w:cs="Menlo"/>
          <w:color w:val="D4D69A"/>
          <w:lang w:val="en-US"/>
        </w:rPr>
        <w:t>error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x_discrete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x_quantized</w:t>
      </w:r>
      <w:proofErr w:type="spellEnd"/>
      <w:r w:rsidRPr="00CE0C6A">
        <w:rPr>
          <w:rFonts w:ascii="Menlo" w:hAnsi="Menlo" w:cs="Menlo"/>
          <w:color w:val="CACACA"/>
          <w:lang w:val="en-US"/>
        </w:rPr>
        <w:t>):</w:t>
      </w:r>
    </w:p>
    <w:p w14:paraId="1A061450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>
        <w:rPr>
          <w:rFonts w:ascii="Menlo" w:hAnsi="Menlo" w:cs="Menlo"/>
          <w:color w:val="C27E65"/>
        </w:rPr>
        <w:t>"""Вычисление абсолютной погрешности квантования"""</w:t>
      </w:r>
    </w:p>
    <w:p w14:paraId="7646095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r>
        <w:rPr>
          <w:rFonts w:ascii="Menlo" w:hAnsi="Menlo" w:cs="Menlo"/>
          <w:color w:val="B76FB3"/>
        </w:rPr>
        <w:t>return</w:t>
      </w:r>
      <w:proofErr w:type="spellEnd"/>
      <w:r>
        <w:rPr>
          <w:rFonts w:ascii="Menlo" w:hAnsi="Menlo" w:cs="Menlo"/>
          <w:color w:val="CACACA"/>
        </w:rPr>
        <w:t xml:space="preserve"> </w:t>
      </w:r>
      <w:proofErr w:type="spellStart"/>
      <w:r>
        <w:rPr>
          <w:rFonts w:ascii="Menlo" w:hAnsi="Menlo" w:cs="Menlo"/>
          <w:color w:val="8CD3FE"/>
        </w:rPr>
        <w:t>x_quantized</w:t>
      </w:r>
      <w:proofErr w:type="spellEnd"/>
      <w:r>
        <w:rPr>
          <w:rFonts w:ascii="Menlo" w:hAnsi="Menlo" w:cs="Menlo"/>
          <w:color w:val="CACACA"/>
        </w:rPr>
        <w:t xml:space="preserve"> - </w:t>
      </w:r>
      <w:proofErr w:type="spellStart"/>
      <w:r>
        <w:rPr>
          <w:rFonts w:ascii="Menlo" w:hAnsi="Menlo" w:cs="Menlo"/>
          <w:color w:val="8CD3FE"/>
        </w:rPr>
        <w:t>x_discrete</w:t>
      </w:r>
      <w:proofErr w:type="spellEnd"/>
    </w:p>
    <w:p w14:paraId="77E23FD9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</w:p>
    <w:p w14:paraId="3DB86CD5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</w:t>
      </w:r>
      <w:r w:rsidRPr="00CE0C6A">
        <w:rPr>
          <w:rFonts w:ascii="Menlo" w:hAnsi="Menlo" w:cs="Menlo"/>
          <w:color w:val="4689CC"/>
          <w:lang w:val="en-US"/>
        </w:rPr>
        <w:t>def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D4D69A"/>
          <w:lang w:val="en-US"/>
        </w:rPr>
        <w:t>plot_all_signals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):</w:t>
      </w:r>
    </w:p>
    <w:p w14:paraId="6733EABD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>
        <w:rPr>
          <w:rFonts w:ascii="Menlo" w:hAnsi="Menlo" w:cs="Menlo"/>
          <w:color w:val="C27E65"/>
        </w:rPr>
        <w:t>"""Построение всех графиков сигналов"""</w:t>
      </w:r>
    </w:p>
    <w:p w14:paraId="4DC139D0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r>
        <w:rPr>
          <w:rFonts w:ascii="Menlo" w:hAnsi="Menlo" w:cs="Menlo"/>
          <w:color w:val="598A43"/>
        </w:rPr>
        <w:t># Генерация временных массивов</w:t>
      </w:r>
    </w:p>
    <w:p w14:paraId="08D3C2A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t_analog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t_discrete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generate</w:t>
      </w:r>
      <w:proofErr w:type="gramEnd"/>
      <w:r w:rsidRPr="00CE0C6A">
        <w:rPr>
          <w:rFonts w:ascii="Menlo" w:hAnsi="Menlo" w:cs="Menlo"/>
          <w:color w:val="D4D69A"/>
          <w:lang w:val="en-US"/>
        </w:rPr>
        <w:t>_time_arrays</w:t>
      </w:r>
      <w:proofErr w:type="spellEnd"/>
      <w:r w:rsidRPr="00CE0C6A">
        <w:rPr>
          <w:rFonts w:ascii="Menlo" w:hAnsi="Menlo" w:cs="Menlo"/>
          <w:color w:val="CACACA"/>
          <w:lang w:val="en-US"/>
        </w:rPr>
        <w:t>()</w:t>
      </w:r>
    </w:p>
    <w:p w14:paraId="3EDF04DD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0CCA72B9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Генерация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сигналов</w:t>
      </w:r>
    </w:p>
    <w:p w14:paraId="4D9FCDEA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x_analog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analog</w:t>
      </w:r>
      <w:proofErr w:type="gramEnd"/>
      <w:r w:rsidRPr="00CE0C6A">
        <w:rPr>
          <w:rFonts w:ascii="Menlo" w:hAnsi="Menlo" w:cs="Menlo"/>
          <w:color w:val="D4D69A"/>
          <w:lang w:val="en-US"/>
        </w:rPr>
        <w:t>_signal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t_analog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06AB786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x_discrete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discretize</w:t>
      </w:r>
      <w:proofErr w:type="gramEnd"/>
      <w:r w:rsidRPr="00CE0C6A">
        <w:rPr>
          <w:rFonts w:ascii="Menlo" w:hAnsi="Menlo" w:cs="Menlo"/>
          <w:color w:val="D4D69A"/>
          <w:lang w:val="en-US"/>
        </w:rPr>
        <w:t>_signal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t_discrete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7B35EA11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x_quantized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levels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q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quantize</w:t>
      </w:r>
      <w:proofErr w:type="gramEnd"/>
      <w:r w:rsidRPr="00CE0C6A">
        <w:rPr>
          <w:rFonts w:ascii="Menlo" w:hAnsi="Menlo" w:cs="Menlo"/>
          <w:color w:val="D4D69A"/>
          <w:lang w:val="en-US"/>
        </w:rPr>
        <w:t>_signal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x_discrete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5E617D4B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digital_codes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encoded_signal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encode</w:t>
      </w:r>
      <w:proofErr w:type="gramEnd"/>
      <w:r w:rsidRPr="00CE0C6A">
        <w:rPr>
          <w:rFonts w:ascii="Menlo" w:hAnsi="Menlo" w:cs="Menlo"/>
          <w:color w:val="D4D69A"/>
          <w:lang w:val="en-US"/>
        </w:rPr>
        <w:t>_signal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x_quantized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levels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5D108E78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5F3684D5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Вычисление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погрешности</w:t>
      </w:r>
    </w:p>
    <w:p w14:paraId="4992C728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8CD3FE"/>
          <w:lang w:val="en-US"/>
        </w:rPr>
        <w:t>error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calculate</w:t>
      </w:r>
      <w:proofErr w:type="gramEnd"/>
      <w:r w:rsidRPr="00CE0C6A">
        <w:rPr>
          <w:rFonts w:ascii="Menlo" w:hAnsi="Menlo" w:cs="Menlo"/>
          <w:color w:val="D4D69A"/>
          <w:lang w:val="en-US"/>
        </w:rPr>
        <w:t>_quantization_error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x_discrete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x_quantized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1EEF12F7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54B74181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>
        <w:rPr>
          <w:rFonts w:ascii="Menlo" w:hAnsi="Menlo" w:cs="Menlo"/>
          <w:color w:val="598A43"/>
        </w:rPr>
        <w:t xml:space="preserve"># Создание фигуры с </w:t>
      </w:r>
      <w:proofErr w:type="spellStart"/>
      <w:r>
        <w:rPr>
          <w:rFonts w:ascii="Menlo" w:hAnsi="Menlo" w:cs="Menlo"/>
          <w:color w:val="598A43"/>
        </w:rPr>
        <w:t>подграфиками</w:t>
      </w:r>
      <w:proofErr w:type="spellEnd"/>
    </w:p>
    <w:p w14:paraId="1558DF69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r>
        <w:rPr>
          <w:rFonts w:ascii="Menlo" w:hAnsi="Menlo" w:cs="Menlo"/>
          <w:color w:val="8CD3FE"/>
        </w:rPr>
        <w:t>fig</w:t>
      </w:r>
      <w:proofErr w:type="spellEnd"/>
      <w:r>
        <w:rPr>
          <w:rFonts w:ascii="Menlo" w:hAnsi="Menlo" w:cs="Menlo"/>
          <w:color w:val="CACACA"/>
        </w:rPr>
        <w:t xml:space="preserve">, </w:t>
      </w:r>
      <w:proofErr w:type="spellStart"/>
      <w:r>
        <w:rPr>
          <w:rFonts w:ascii="Menlo" w:hAnsi="Menlo" w:cs="Menlo"/>
          <w:color w:val="8CD3FE"/>
        </w:rPr>
        <w:t>axes</w:t>
      </w:r>
      <w:proofErr w:type="spellEnd"/>
      <w:r>
        <w:rPr>
          <w:rFonts w:ascii="Menlo" w:hAnsi="Menlo" w:cs="Menlo"/>
          <w:color w:val="CACACA"/>
        </w:rPr>
        <w:t xml:space="preserve"> = </w:t>
      </w:r>
      <w:proofErr w:type="spellStart"/>
      <w:proofErr w:type="gramStart"/>
      <w:r>
        <w:rPr>
          <w:rFonts w:ascii="Menlo" w:hAnsi="Menlo" w:cs="Menlo"/>
          <w:color w:val="43C0A0"/>
        </w:rPr>
        <w:t>plt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D4D69A"/>
        </w:rPr>
        <w:t>subplots</w:t>
      </w:r>
      <w:proofErr w:type="spellEnd"/>
      <w:proofErr w:type="gramEnd"/>
      <w:r>
        <w:rPr>
          <w:rFonts w:ascii="Menlo" w:hAnsi="Menlo" w:cs="Menlo"/>
          <w:color w:val="CACACA"/>
        </w:rPr>
        <w:t>(</w:t>
      </w:r>
      <w:r>
        <w:rPr>
          <w:rFonts w:ascii="Menlo" w:hAnsi="Menlo" w:cs="Menlo"/>
          <w:color w:val="A7C598"/>
        </w:rPr>
        <w:t>2</w:t>
      </w:r>
      <w:r>
        <w:rPr>
          <w:rFonts w:ascii="Menlo" w:hAnsi="Menlo" w:cs="Menlo"/>
          <w:color w:val="CACACA"/>
        </w:rPr>
        <w:t xml:space="preserve">, </w:t>
      </w:r>
      <w:r>
        <w:rPr>
          <w:rFonts w:ascii="Menlo" w:hAnsi="Menlo" w:cs="Menlo"/>
          <w:color w:val="A7C598"/>
        </w:rPr>
        <w:t>3</w:t>
      </w:r>
      <w:r>
        <w:rPr>
          <w:rFonts w:ascii="Menlo" w:hAnsi="Menlo" w:cs="Menlo"/>
          <w:color w:val="CACACA"/>
        </w:rPr>
        <w:t xml:space="preserve">, </w:t>
      </w:r>
      <w:proofErr w:type="spellStart"/>
      <w:r>
        <w:rPr>
          <w:rFonts w:ascii="Menlo" w:hAnsi="Menlo" w:cs="Menlo"/>
          <w:color w:val="8CD3FE"/>
        </w:rPr>
        <w:t>figsize</w:t>
      </w:r>
      <w:proofErr w:type="spellEnd"/>
      <w:r>
        <w:rPr>
          <w:rFonts w:ascii="Menlo" w:hAnsi="Menlo" w:cs="Menlo"/>
          <w:color w:val="CACACA"/>
        </w:rPr>
        <w:t>=(</w:t>
      </w:r>
      <w:r>
        <w:rPr>
          <w:rFonts w:ascii="Menlo" w:hAnsi="Menlo" w:cs="Menlo"/>
          <w:color w:val="A7C598"/>
        </w:rPr>
        <w:t>18</w:t>
      </w:r>
      <w:r>
        <w:rPr>
          <w:rFonts w:ascii="Menlo" w:hAnsi="Menlo" w:cs="Menlo"/>
          <w:color w:val="CACACA"/>
        </w:rPr>
        <w:t xml:space="preserve">, </w:t>
      </w:r>
      <w:r>
        <w:rPr>
          <w:rFonts w:ascii="Menlo" w:hAnsi="Menlo" w:cs="Menlo"/>
          <w:color w:val="A7C598"/>
        </w:rPr>
        <w:t>12</w:t>
      </w:r>
      <w:r>
        <w:rPr>
          <w:rFonts w:ascii="Menlo" w:hAnsi="Menlo" w:cs="Menlo"/>
          <w:color w:val="CACACA"/>
        </w:rPr>
        <w:t>))</w:t>
      </w:r>
    </w:p>
    <w:p w14:paraId="0D7F880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8CD3FE"/>
        </w:rPr>
        <w:t>fig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D4D69A"/>
        </w:rPr>
        <w:t>suptitle</w:t>
      </w:r>
      <w:proofErr w:type="spellEnd"/>
      <w:proofErr w:type="gramEnd"/>
      <w:r>
        <w:rPr>
          <w:rFonts w:ascii="Menlo" w:hAnsi="Menlo" w:cs="Menlo"/>
          <w:color w:val="CACACA"/>
        </w:rPr>
        <w:t>(</w:t>
      </w:r>
      <w:r>
        <w:rPr>
          <w:rFonts w:ascii="Menlo" w:hAnsi="Menlo" w:cs="Menlo"/>
          <w:color w:val="C27E65"/>
        </w:rPr>
        <w:t>'Лабораторная работа №3: Непрерывные, дискретные и цифровые сигналы'</w:t>
      </w:r>
      <w:r>
        <w:rPr>
          <w:rFonts w:ascii="Menlo" w:hAnsi="Menlo" w:cs="Menlo"/>
          <w:color w:val="CACACA"/>
        </w:rPr>
        <w:t xml:space="preserve">, </w:t>
      </w:r>
    </w:p>
    <w:p w14:paraId="70932A72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            </w:t>
      </w:r>
      <w:proofErr w:type="spellStart"/>
      <w:r>
        <w:rPr>
          <w:rFonts w:ascii="Menlo" w:hAnsi="Menlo" w:cs="Menlo"/>
          <w:color w:val="8CD3FE"/>
        </w:rPr>
        <w:t>fontsize</w:t>
      </w:r>
      <w:proofErr w:type="spellEnd"/>
      <w:r>
        <w:rPr>
          <w:rFonts w:ascii="Menlo" w:hAnsi="Menlo" w:cs="Menlo"/>
          <w:color w:val="CACACA"/>
        </w:rPr>
        <w:t>=</w:t>
      </w:r>
      <w:r>
        <w:rPr>
          <w:rFonts w:ascii="Menlo" w:hAnsi="Menlo" w:cs="Menlo"/>
          <w:color w:val="A7C598"/>
        </w:rPr>
        <w:t>16</w:t>
      </w:r>
      <w:r>
        <w:rPr>
          <w:rFonts w:ascii="Menlo" w:hAnsi="Menlo" w:cs="Menlo"/>
          <w:color w:val="CACACA"/>
        </w:rPr>
        <w:t xml:space="preserve">, </w:t>
      </w:r>
      <w:proofErr w:type="spellStart"/>
      <w:r>
        <w:rPr>
          <w:rFonts w:ascii="Menlo" w:hAnsi="Menlo" w:cs="Menlo"/>
          <w:color w:val="8CD3FE"/>
        </w:rPr>
        <w:t>fontweight</w:t>
      </w:r>
      <w:proofErr w:type="spellEnd"/>
      <w:r>
        <w:rPr>
          <w:rFonts w:ascii="Menlo" w:hAnsi="Menlo" w:cs="Menlo"/>
          <w:color w:val="CACACA"/>
        </w:rPr>
        <w:t>=</w:t>
      </w:r>
      <w:r>
        <w:rPr>
          <w:rFonts w:ascii="Menlo" w:hAnsi="Menlo" w:cs="Menlo"/>
          <w:color w:val="C27E65"/>
        </w:rPr>
        <w:t>'</w:t>
      </w:r>
      <w:proofErr w:type="spellStart"/>
      <w:r>
        <w:rPr>
          <w:rFonts w:ascii="Menlo" w:hAnsi="Menlo" w:cs="Menlo"/>
          <w:color w:val="C27E65"/>
        </w:rPr>
        <w:t>bold</w:t>
      </w:r>
      <w:proofErr w:type="spellEnd"/>
      <w:r>
        <w:rPr>
          <w:rFonts w:ascii="Menlo" w:hAnsi="Menlo" w:cs="Menlo"/>
          <w:color w:val="C27E65"/>
        </w:rPr>
        <w:t>'</w:t>
      </w:r>
      <w:r>
        <w:rPr>
          <w:rFonts w:ascii="Menlo" w:hAnsi="Menlo" w:cs="Menlo"/>
          <w:color w:val="CACACA"/>
        </w:rPr>
        <w:t>)</w:t>
      </w:r>
    </w:p>
    <w:p w14:paraId="58D03B71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lastRenderedPageBreak/>
        <w:t xml:space="preserve">        </w:t>
      </w:r>
    </w:p>
    <w:p w14:paraId="47854AC6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r>
        <w:rPr>
          <w:rFonts w:ascii="Menlo" w:hAnsi="Menlo" w:cs="Menlo"/>
          <w:color w:val="598A43"/>
        </w:rPr>
        <w:t># 1. Аналоговый сигнал</w:t>
      </w:r>
    </w:p>
    <w:p w14:paraId="5F9256E9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8CD3FE"/>
        </w:rPr>
        <w:t>axes</w:t>
      </w:r>
      <w:proofErr w:type="spellEnd"/>
      <w:r>
        <w:rPr>
          <w:rFonts w:ascii="Menlo" w:hAnsi="Menlo" w:cs="Menlo"/>
          <w:color w:val="CACACA"/>
        </w:rPr>
        <w:t>[</w:t>
      </w:r>
      <w:proofErr w:type="gramEnd"/>
      <w:r>
        <w:rPr>
          <w:rFonts w:ascii="Menlo" w:hAnsi="Menlo" w:cs="Menlo"/>
          <w:color w:val="A7C598"/>
        </w:rPr>
        <w:t>0</w:t>
      </w:r>
      <w:r>
        <w:rPr>
          <w:rFonts w:ascii="Menlo" w:hAnsi="Menlo" w:cs="Menlo"/>
          <w:color w:val="CACACA"/>
        </w:rPr>
        <w:t xml:space="preserve">, </w:t>
      </w:r>
      <w:r>
        <w:rPr>
          <w:rFonts w:ascii="Menlo" w:hAnsi="Menlo" w:cs="Menlo"/>
          <w:color w:val="A7C598"/>
        </w:rPr>
        <w:t>0</w:t>
      </w:r>
      <w:r>
        <w:rPr>
          <w:rFonts w:ascii="Menlo" w:hAnsi="Menlo" w:cs="Menlo"/>
          <w:color w:val="CACACA"/>
        </w:rPr>
        <w:t>].</w:t>
      </w:r>
      <w:proofErr w:type="spellStart"/>
      <w:r>
        <w:rPr>
          <w:rFonts w:ascii="Menlo" w:hAnsi="Menlo" w:cs="Menlo"/>
          <w:color w:val="CACACA"/>
        </w:rPr>
        <w:t>plot</w:t>
      </w:r>
      <w:proofErr w:type="spellEnd"/>
      <w:r>
        <w:rPr>
          <w:rFonts w:ascii="Menlo" w:hAnsi="Menlo" w:cs="Menlo"/>
          <w:color w:val="CACACA"/>
        </w:rPr>
        <w:t>(</w:t>
      </w:r>
      <w:proofErr w:type="spellStart"/>
      <w:r>
        <w:rPr>
          <w:rFonts w:ascii="Menlo" w:hAnsi="Menlo" w:cs="Menlo"/>
          <w:color w:val="8CD3FE"/>
        </w:rPr>
        <w:t>t_analog</w:t>
      </w:r>
      <w:proofErr w:type="spellEnd"/>
      <w:r>
        <w:rPr>
          <w:rFonts w:ascii="Menlo" w:hAnsi="Menlo" w:cs="Menlo"/>
          <w:color w:val="CACACA"/>
        </w:rPr>
        <w:t xml:space="preserve">, </w:t>
      </w:r>
      <w:proofErr w:type="spellStart"/>
      <w:r>
        <w:rPr>
          <w:rFonts w:ascii="Menlo" w:hAnsi="Menlo" w:cs="Menlo"/>
          <w:color w:val="8CD3FE"/>
        </w:rPr>
        <w:t>x_analog</w:t>
      </w:r>
      <w:proofErr w:type="spellEnd"/>
      <w:r>
        <w:rPr>
          <w:rFonts w:ascii="Menlo" w:hAnsi="Menlo" w:cs="Menlo"/>
          <w:color w:val="CACACA"/>
        </w:rPr>
        <w:t xml:space="preserve">, </w:t>
      </w:r>
      <w:r>
        <w:rPr>
          <w:rFonts w:ascii="Menlo" w:hAnsi="Menlo" w:cs="Menlo"/>
          <w:color w:val="C27E65"/>
        </w:rPr>
        <w:t>'b-'</w:t>
      </w:r>
      <w:r>
        <w:rPr>
          <w:rFonts w:ascii="Menlo" w:hAnsi="Menlo" w:cs="Menlo"/>
          <w:color w:val="CACACA"/>
        </w:rPr>
        <w:t xml:space="preserve">, </w:t>
      </w:r>
      <w:proofErr w:type="spellStart"/>
      <w:r>
        <w:rPr>
          <w:rFonts w:ascii="Menlo" w:hAnsi="Menlo" w:cs="Menlo"/>
          <w:color w:val="8CD3FE"/>
        </w:rPr>
        <w:t>linewidth</w:t>
      </w:r>
      <w:proofErr w:type="spellEnd"/>
      <w:r>
        <w:rPr>
          <w:rFonts w:ascii="Menlo" w:hAnsi="Menlo" w:cs="Menlo"/>
          <w:color w:val="CACACA"/>
        </w:rPr>
        <w:t>=</w:t>
      </w:r>
      <w:r>
        <w:rPr>
          <w:rFonts w:ascii="Menlo" w:hAnsi="Menlo" w:cs="Menlo"/>
          <w:color w:val="A7C598"/>
        </w:rPr>
        <w:t>2</w:t>
      </w:r>
      <w:r>
        <w:rPr>
          <w:rFonts w:ascii="Menlo" w:hAnsi="Menlo" w:cs="Menlo"/>
          <w:color w:val="CACACA"/>
        </w:rPr>
        <w:t xml:space="preserve">, </w:t>
      </w:r>
      <w:proofErr w:type="spellStart"/>
      <w:r>
        <w:rPr>
          <w:rFonts w:ascii="Menlo" w:hAnsi="Menlo" w:cs="Menlo"/>
          <w:color w:val="8CD3FE"/>
        </w:rPr>
        <w:t>label</w:t>
      </w:r>
      <w:proofErr w:type="spellEnd"/>
      <w:r>
        <w:rPr>
          <w:rFonts w:ascii="Menlo" w:hAnsi="Menlo" w:cs="Menlo"/>
          <w:color w:val="CACACA"/>
        </w:rPr>
        <w:t>=</w:t>
      </w:r>
      <w:r>
        <w:rPr>
          <w:rFonts w:ascii="Menlo" w:hAnsi="Menlo" w:cs="Menlo"/>
          <w:color w:val="C27E65"/>
        </w:rPr>
        <w:t>'Аналоговый сигнал'</w:t>
      </w:r>
      <w:r>
        <w:rPr>
          <w:rFonts w:ascii="Menlo" w:hAnsi="Menlo" w:cs="Menlo"/>
          <w:color w:val="CACACA"/>
        </w:rPr>
        <w:t>)</w:t>
      </w:r>
    </w:p>
    <w:p w14:paraId="0C1CFF57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set_title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Аналоговый</w:t>
      </w:r>
      <w:r w:rsidRPr="00CE0C6A">
        <w:rPr>
          <w:rFonts w:ascii="Menlo" w:hAnsi="Menlo" w:cs="Menlo"/>
          <w:color w:val="C27E65"/>
          <w:lang w:val="en-US"/>
        </w:rPr>
        <w:t xml:space="preserve"> </w:t>
      </w:r>
      <w:r>
        <w:rPr>
          <w:rFonts w:ascii="Menlo" w:hAnsi="Menlo" w:cs="Menlo"/>
          <w:color w:val="C27E65"/>
        </w:rPr>
        <w:t>сигнал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4F7C662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set_xlabel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Время</w:t>
      </w:r>
      <w:r w:rsidRPr="00CE0C6A">
        <w:rPr>
          <w:rFonts w:ascii="Menlo" w:hAnsi="Menlo" w:cs="Menlo"/>
          <w:color w:val="C27E65"/>
          <w:lang w:val="en-US"/>
        </w:rPr>
        <w:t xml:space="preserve"> t, </w:t>
      </w:r>
      <w:r>
        <w:rPr>
          <w:rFonts w:ascii="Menlo" w:hAnsi="Menlo" w:cs="Menlo"/>
          <w:color w:val="C27E65"/>
        </w:rPr>
        <w:t>с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7267ACD3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set_ylabel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Сигнал</w:t>
      </w:r>
      <w:r w:rsidRPr="00CE0C6A">
        <w:rPr>
          <w:rFonts w:ascii="Menlo" w:hAnsi="Menlo" w:cs="Menlo"/>
          <w:color w:val="C27E65"/>
          <w:lang w:val="en-US"/>
        </w:rPr>
        <w:t xml:space="preserve"> x(t), </w:t>
      </w:r>
      <w:r>
        <w:rPr>
          <w:rFonts w:ascii="Menlo" w:hAnsi="Menlo" w:cs="Menlo"/>
          <w:color w:val="C27E65"/>
        </w:rPr>
        <w:t>В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0E5DFF8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].grid(</w:t>
      </w:r>
      <w:r w:rsidRPr="00CE0C6A">
        <w:rPr>
          <w:rFonts w:ascii="Menlo" w:hAnsi="Menlo" w:cs="Menlo"/>
          <w:color w:val="42B3FF"/>
          <w:lang w:val="en-US"/>
        </w:rPr>
        <w:t>True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alpha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0.3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471FE46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].legend()</w:t>
      </w:r>
    </w:p>
    <w:p w14:paraId="2D8B57BC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55B17FDE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598A43"/>
          <w:lang w:val="en-US"/>
        </w:rPr>
        <w:t xml:space="preserve"># 2. </w:t>
      </w:r>
      <w:r>
        <w:rPr>
          <w:rFonts w:ascii="Menlo" w:hAnsi="Menlo" w:cs="Menlo"/>
          <w:color w:val="598A43"/>
        </w:rPr>
        <w:t>Дискретный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сигнал</w:t>
      </w:r>
    </w:p>
    <w:p w14:paraId="158346C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>].plot(</w:t>
      </w:r>
      <w:proofErr w:type="spellStart"/>
      <w:r w:rsidRPr="00CE0C6A">
        <w:rPr>
          <w:rFonts w:ascii="Menlo" w:hAnsi="Menlo" w:cs="Menlo"/>
          <w:color w:val="8CD3FE"/>
          <w:lang w:val="en-US"/>
        </w:rPr>
        <w:t>t_analog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x_analog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C27E65"/>
          <w:lang w:val="en-US"/>
        </w:rPr>
        <w:t>'b-'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linewidth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alpha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0.5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label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Аналоговый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684040E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>].stem(</w:t>
      </w:r>
      <w:proofErr w:type="spellStart"/>
      <w:r w:rsidRPr="00CE0C6A">
        <w:rPr>
          <w:rFonts w:ascii="Menlo" w:hAnsi="Menlo" w:cs="Menlo"/>
          <w:color w:val="8CD3FE"/>
          <w:lang w:val="en-US"/>
        </w:rPr>
        <w:t>t_discrete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x_discrete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linefmt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'r-'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markerfmt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</w:t>
      </w:r>
      <w:proofErr w:type="spellStart"/>
      <w:r w:rsidRPr="00CE0C6A">
        <w:rPr>
          <w:rFonts w:ascii="Menlo" w:hAnsi="Menlo" w:cs="Menlo"/>
          <w:color w:val="C27E65"/>
          <w:lang w:val="en-US"/>
        </w:rPr>
        <w:t>ro</w:t>
      </w:r>
      <w:proofErr w:type="spellEnd"/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</w:p>
    <w:p w14:paraId="04069F42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           </w:t>
      </w:r>
      <w:proofErr w:type="spellStart"/>
      <w:r>
        <w:rPr>
          <w:rFonts w:ascii="Menlo" w:hAnsi="Menlo" w:cs="Menlo"/>
          <w:color w:val="8CD3FE"/>
        </w:rPr>
        <w:t>basefmt</w:t>
      </w:r>
      <w:proofErr w:type="spellEnd"/>
      <w:r>
        <w:rPr>
          <w:rFonts w:ascii="Menlo" w:hAnsi="Menlo" w:cs="Menlo"/>
          <w:color w:val="CACACA"/>
        </w:rPr>
        <w:t>=</w:t>
      </w:r>
      <w:r>
        <w:rPr>
          <w:rFonts w:ascii="Menlo" w:hAnsi="Menlo" w:cs="Menlo"/>
          <w:color w:val="C27E65"/>
        </w:rPr>
        <w:t>' '</w:t>
      </w:r>
      <w:r>
        <w:rPr>
          <w:rFonts w:ascii="Menlo" w:hAnsi="Menlo" w:cs="Menlo"/>
          <w:color w:val="CACACA"/>
        </w:rPr>
        <w:t xml:space="preserve">, </w:t>
      </w:r>
      <w:proofErr w:type="spellStart"/>
      <w:r>
        <w:rPr>
          <w:rFonts w:ascii="Menlo" w:hAnsi="Menlo" w:cs="Menlo"/>
          <w:color w:val="8CD3FE"/>
        </w:rPr>
        <w:t>label</w:t>
      </w:r>
      <w:proofErr w:type="spellEnd"/>
      <w:r>
        <w:rPr>
          <w:rFonts w:ascii="Menlo" w:hAnsi="Menlo" w:cs="Menlo"/>
          <w:color w:val="CACACA"/>
        </w:rPr>
        <w:t>=</w:t>
      </w:r>
      <w:r>
        <w:rPr>
          <w:rFonts w:ascii="Menlo" w:hAnsi="Menlo" w:cs="Menlo"/>
          <w:color w:val="C27E65"/>
        </w:rPr>
        <w:t>'Дискретный сигнал'</w:t>
      </w:r>
      <w:r>
        <w:rPr>
          <w:rFonts w:ascii="Menlo" w:hAnsi="Menlo" w:cs="Menlo"/>
          <w:color w:val="CACACA"/>
        </w:rPr>
        <w:t>)</w:t>
      </w:r>
    </w:p>
    <w:p w14:paraId="0D186971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set_title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Дискретный</w:t>
      </w:r>
      <w:r w:rsidRPr="00CE0C6A">
        <w:rPr>
          <w:rFonts w:ascii="Menlo" w:hAnsi="Menlo" w:cs="Menlo"/>
          <w:color w:val="C27E65"/>
          <w:lang w:val="en-US"/>
        </w:rPr>
        <w:t xml:space="preserve"> </w:t>
      </w:r>
      <w:r>
        <w:rPr>
          <w:rFonts w:ascii="Menlo" w:hAnsi="Menlo" w:cs="Menlo"/>
          <w:color w:val="C27E65"/>
        </w:rPr>
        <w:t>сигнал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7C91CBF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set_xlabel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Время</w:t>
      </w:r>
      <w:r w:rsidRPr="00CE0C6A">
        <w:rPr>
          <w:rFonts w:ascii="Menlo" w:hAnsi="Menlo" w:cs="Menlo"/>
          <w:color w:val="C27E65"/>
          <w:lang w:val="en-US"/>
        </w:rPr>
        <w:t xml:space="preserve"> t, </w:t>
      </w:r>
      <w:r>
        <w:rPr>
          <w:rFonts w:ascii="Menlo" w:hAnsi="Menlo" w:cs="Menlo"/>
          <w:color w:val="C27E65"/>
        </w:rPr>
        <w:t>с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0049F017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set_ylabel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Сигнал</w:t>
      </w:r>
      <w:r w:rsidRPr="00CE0C6A">
        <w:rPr>
          <w:rFonts w:ascii="Menlo" w:hAnsi="Menlo" w:cs="Menlo"/>
          <w:color w:val="C27E65"/>
          <w:lang w:val="en-US"/>
        </w:rPr>
        <w:t xml:space="preserve"> x[n], </w:t>
      </w:r>
      <w:r>
        <w:rPr>
          <w:rFonts w:ascii="Menlo" w:hAnsi="Menlo" w:cs="Menlo"/>
          <w:color w:val="C27E65"/>
        </w:rPr>
        <w:t>В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2F8C487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>].grid(</w:t>
      </w:r>
      <w:r w:rsidRPr="00CE0C6A">
        <w:rPr>
          <w:rFonts w:ascii="Menlo" w:hAnsi="Menlo" w:cs="Menlo"/>
          <w:color w:val="42B3FF"/>
          <w:lang w:val="en-US"/>
        </w:rPr>
        <w:t>True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alpha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0.3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33C5F513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>].legend()</w:t>
      </w:r>
    </w:p>
    <w:p w14:paraId="4C579FF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58A073D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598A43"/>
          <w:lang w:val="en-US"/>
        </w:rPr>
        <w:t xml:space="preserve"># 3. </w:t>
      </w:r>
      <w:r>
        <w:rPr>
          <w:rFonts w:ascii="Menlo" w:hAnsi="Menlo" w:cs="Menlo"/>
          <w:color w:val="598A43"/>
        </w:rPr>
        <w:t>Квантованный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сигнал</w:t>
      </w:r>
    </w:p>
    <w:p w14:paraId="1E88BFEC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>].plot(</w:t>
      </w:r>
      <w:proofErr w:type="spellStart"/>
      <w:r w:rsidRPr="00CE0C6A">
        <w:rPr>
          <w:rFonts w:ascii="Menlo" w:hAnsi="Menlo" w:cs="Menlo"/>
          <w:color w:val="8CD3FE"/>
          <w:lang w:val="en-US"/>
        </w:rPr>
        <w:t>t_analog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x_analog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C27E65"/>
          <w:lang w:val="en-US"/>
        </w:rPr>
        <w:t>'b-'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linewidth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alpha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0.3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label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Аналоговый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7F3778C7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>].stem(</w:t>
      </w:r>
      <w:proofErr w:type="spellStart"/>
      <w:r w:rsidRPr="00CE0C6A">
        <w:rPr>
          <w:rFonts w:ascii="Menlo" w:hAnsi="Menlo" w:cs="Menlo"/>
          <w:color w:val="8CD3FE"/>
          <w:lang w:val="en-US"/>
        </w:rPr>
        <w:t>t_discrete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x_quantized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linefmt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'g-'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markerfmt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</w:t>
      </w:r>
      <w:proofErr w:type="spellStart"/>
      <w:r w:rsidRPr="00CE0C6A">
        <w:rPr>
          <w:rFonts w:ascii="Menlo" w:hAnsi="Menlo" w:cs="Menlo"/>
          <w:color w:val="C27E65"/>
          <w:lang w:val="en-US"/>
        </w:rPr>
        <w:t>gs</w:t>
      </w:r>
      <w:proofErr w:type="spellEnd"/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</w:p>
    <w:p w14:paraId="0E216567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           </w:t>
      </w:r>
      <w:proofErr w:type="spellStart"/>
      <w:r>
        <w:rPr>
          <w:rFonts w:ascii="Menlo" w:hAnsi="Menlo" w:cs="Menlo"/>
          <w:color w:val="8CD3FE"/>
        </w:rPr>
        <w:t>basefmt</w:t>
      </w:r>
      <w:proofErr w:type="spellEnd"/>
      <w:r>
        <w:rPr>
          <w:rFonts w:ascii="Menlo" w:hAnsi="Menlo" w:cs="Menlo"/>
          <w:color w:val="CACACA"/>
        </w:rPr>
        <w:t>=</w:t>
      </w:r>
      <w:r>
        <w:rPr>
          <w:rFonts w:ascii="Menlo" w:hAnsi="Menlo" w:cs="Menlo"/>
          <w:color w:val="C27E65"/>
        </w:rPr>
        <w:t>' '</w:t>
      </w:r>
      <w:r>
        <w:rPr>
          <w:rFonts w:ascii="Menlo" w:hAnsi="Menlo" w:cs="Menlo"/>
          <w:color w:val="CACACA"/>
        </w:rPr>
        <w:t xml:space="preserve">, </w:t>
      </w:r>
      <w:proofErr w:type="spellStart"/>
      <w:r>
        <w:rPr>
          <w:rFonts w:ascii="Menlo" w:hAnsi="Menlo" w:cs="Menlo"/>
          <w:color w:val="8CD3FE"/>
        </w:rPr>
        <w:t>label</w:t>
      </w:r>
      <w:proofErr w:type="spellEnd"/>
      <w:r>
        <w:rPr>
          <w:rFonts w:ascii="Menlo" w:hAnsi="Menlo" w:cs="Menlo"/>
          <w:color w:val="CACACA"/>
        </w:rPr>
        <w:t>=</w:t>
      </w:r>
      <w:r>
        <w:rPr>
          <w:rFonts w:ascii="Menlo" w:hAnsi="Menlo" w:cs="Menlo"/>
          <w:color w:val="C27E65"/>
        </w:rPr>
        <w:t>'Квантованный сигнал'</w:t>
      </w:r>
      <w:r>
        <w:rPr>
          <w:rFonts w:ascii="Menlo" w:hAnsi="Menlo" w:cs="Menlo"/>
          <w:color w:val="CACACA"/>
        </w:rPr>
        <w:t>)</w:t>
      </w:r>
    </w:p>
    <w:p w14:paraId="323BE4A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</w:p>
    <w:p w14:paraId="3EC0ACE5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</w:t>
      </w:r>
      <w:r w:rsidRPr="00CE0C6A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Добавляем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уровни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квантования</w:t>
      </w:r>
    </w:p>
    <w:p w14:paraId="00B5A430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B76FB3"/>
          <w:lang w:val="en-US"/>
        </w:rPr>
        <w:t>for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level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B76FB3"/>
          <w:lang w:val="en-US"/>
        </w:rPr>
        <w:t>in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levels</w:t>
      </w:r>
      <w:r w:rsidRPr="00CE0C6A">
        <w:rPr>
          <w:rFonts w:ascii="Menlo" w:hAnsi="Menlo" w:cs="Menlo"/>
          <w:color w:val="CACACA"/>
          <w:lang w:val="en-US"/>
        </w:rPr>
        <w:t>:</w:t>
      </w:r>
    </w:p>
    <w:p w14:paraId="5368747E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axhline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8CD3FE"/>
          <w:lang w:val="en-US"/>
        </w:rPr>
        <w:t>y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8CD3FE"/>
          <w:lang w:val="en-US"/>
        </w:rPr>
        <w:t>level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color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'gray'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linestyle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'--'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alpha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0.5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6949E24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527BE284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set_title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Квантованный</w:t>
      </w:r>
      <w:r w:rsidRPr="00CE0C6A">
        <w:rPr>
          <w:rFonts w:ascii="Menlo" w:hAnsi="Menlo" w:cs="Menlo"/>
          <w:color w:val="C27E65"/>
          <w:lang w:val="en-US"/>
        </w:rPr>
        <w:t xml:space="preserve"> </w:t>
      </w:r>
      <w:r>
        <w:rPr>
          <w:rFonts w:ascii="Menlo" w:hAnsi="Menlo" w:cs="Menlo"/>
          <w:color w:val="C27E65"/>
        </w:rPr>
        <w:t>сигнал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75ADB86B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set_xlabel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Время</w:t>
      </w:r>
      <w:r w:rsidRPr="00CE0C6A">
        <w:rPr>
          <w:rFonts w:ascii="Menlo" w:hAnsi="Menlo" w:cs="Menlo"/>
          <w:color w:val="C27E65"/>
          <w:lang w:val="en-US"/>
        </w:rPr>
        <w:t xml:space="preserve"> t, </w:t>
      </w:r>
      <w:r>
        <w:rPr>
          <w:rFonts w:ascii="Menlo" w:hAnsi="Menlo" w:cs="Menlo"/>
          <w:color w:val="C27E65"/>
        </w:rPr>
        <w:t>с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2488D23D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set_ylabel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Сигнал</w:t>
      </w:r>
      <w:r w:rsidRPr="00CE0C6A">
        <w:rPr>
          <w:rFonts w:ascii="Menlo" w:hAnsi="Menlo" w:cs="Menlo"/>
          <w:color w:val="C27E65"/>
          <w:lang w:val="en-US"/>
        </w:rPr>
        <w:t xml:space="preserve"> x</w:t>
      </w:r>
      <w:r w:rsidRPr="00CE0C6A">
        <w:rPr>
          <w:rFonts w:ascii="Segoe UI Symbol" w:hAnsi="Segoe UI Symbol" w:cs="Segoe UI Symbol"/>
          <w:color w:val="C27E65"/>
          <w:lang w:val="en-US"/>
        </w:rPr>
        <w:t>ₖ</w:t>
      </w:r>
      <w:r w:rsidRPr="00CE0C6A">
        <w:rPr>
          <w:rFonts w:ascii="Menlo" w:hAnsi="Menlo" w:cs="Menlo"/>
          <w:color w:val="C27E65"/>
          <w:lang w:val="en-US"/>
        </w:rPr>
        <w:t xml:space="preserve">[n], </w:t>
      </w:r>
      <w:r>
        <w:rPr>
          <w:rFonts w:ascii="Menlo" w:hAnsi="Menlo" w:cs="Menlo"/>
          <w:color w:val="C27E65"/>
        </w:rPr>
        <w:t>В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2FF6414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>].grid(</w:t>
      </w:r>
      <w:r w:rsidRPr="00CE0C6A">
        <w:rPr>
          <w:rFonts w:ascii="Menlo" w:hAnsi="Menlo" w:cs="Menlo"/>
          <w:color w:val="42B3FF"/>
          <w:lang w:val="en-US"/>
        </w:rPr>
        <w:t>True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alpha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0.3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15324550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>].legend()</w:t>
      </w:r>
    </w:p>
    <w:p w14:paraId="4499DAB7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5D68715A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598A43"/>
          <w:lang w:val="en-US"/>
        </w:rPr>
        <w:t xml:space="preserve"># 4. </w:t>
      </w:r>
      <w:r>
        <w:rPr>
          <w:rFonts w:ascii="Menlo" w:hAnsi="Menlo" w:cs="Menlo"/>
          <w:color w:val="598A43"/>
        </w:rPr>
        <w:t>Цифровой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сигнал</w:t>
      </w:r>
    </w:p>
    <w:p w14:paraId="0AD15F7E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].plot(</w:t>
      </w:r>
      <w:proofErr w:type="spellStart"/>
      <w:r w:rsidRPr="00CE0C6A">
        <w:rPr>
          <w:rFonts w:ascii="Menlo" w:hAnsi="Menlo" w:cs="Menlo"/>
          <w:color w:val="8CD3FE"/>
          <w:lang w:val="en-US"/>
        </w:rPr>
        <w:t>t_analog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x_analog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C27E65"/>
          <w:lang w:val="en-US"/>
        </w:rPr>
        <w:t>'b-'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linewidth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alpha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0.3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label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Аналоговый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1D49176D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].stem(</w:t>
      </w:r>
      <w:proofErr w:type="spellStart"/>
      <w:r w:rsidRPr="00CE0C6A">
        <w:rPr>
          <w:rFonts w:ascii="Menlo" w:hAnsi="Menlo" w:cs="Menlo"/>
          <w:color w:val="8CD3FE"/>
          <w:lang w:val="en-US"/>
        </w:rPr>
        <w:t>t_discrete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x_quantized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linefmt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'm-'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markerfmt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</w:t>
      </w:r>
      <w:proofErr w:type="spellStart"/>
      <w:r w:rsidRPr="00CE0C6A">
        <w:rPr>
          <w:rFonts w:ascii="Menlo" w:hAnsi="Menlo" w:cs="Menlo"/>
          <w:color w:val="C27E65"/>
          <w:lang w:val="en-US"/>
        </w:rPr>
        <w:t>ms</w:t>
      </w:r>
      <w:proofErr w:type="spellEnd"/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</w:p>
    <w:p w14:paraId="18148259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   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basefmt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 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label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Цифровой</w:t>
      </w:r>
      <w:r w:rsidRPr="00CE0C6A">
        <w:rPr>
          <w:rFonts w:ascii="Menlo" w:hAnsi="Menlo" w:cs="Menlo"/>
          <w:color w:val="C27E65"/>
          <w:lang w:val="en-US"/>
        </w:rPr>
        <w:t xml:space="preserve"> </w:t>
      </w:r>
      <w:r>
        <w:rPr>
          <w:rFonts w:ascii="Menlo" w:hAnsi="Menlo" w:cs="Menlo"/>
          <w:color w:val="C27E65"/>
        </w:rPr>
        <w:t>сигнал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65D94A53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5C05429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>
        <w:rPr>
          <w:rFonts w:ascii="Menlo" w:hAnsi="Menlo" w:cs="Menlo"/>
          <w:color w:val="598A43"/>
        </w:rPr>
        <w:t># Добавляем коды на оси Y</w:t>
      </w:r>
    </w:p>
    <w:p w14:paraId="50D999E3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r>
        <w:rPr>
          <w:rFonts w:ascii="Menlo" w:hAnsi="Menlo" w:cs="Menlo"/>
          <w:color w:val="8CD3FE"/>
        </w:rPr>
        <w:t>y_ticks</w:t>
      </w:r>
      <w:proofErr w:type="spellEnd"/>
      <w:r>
        <w:rPr>
          <w:rFonts w:ascii="Menlo" w:hAnsi="Menlo" w:cs="Menlo"/>
          <w:color w:val="CACACA"/>
        </w:rPr>
        <w:t xml:space="preserve"> = </w:t>
      </w:r>
      <w:proofErr w:type="spellStart"/>
      <w:r>
        <w:rPr>
          <w:rFonts w:ascii="Menlo" w:hAnsi="Menlo" w:cs="Menlo"/>
          <w:color w:val="8CD3FE"/>
        </w:rPr>
        <w:t>levels</w:t>
      </w:r>
      <w:proofErr w:type="spellEnd"/>
    </w:p>
    <w:p w14:paraId="46F18849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lastRenderedPageBreak/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y_labels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[</w:t>
      </w:r>
      <w:r w:rsidRPr="00CE0C6A">
        <w:rPr>
          <w:rFonts w:ascii="Menlo" w:hAnsi="Menlo" w:cs="Menlo"/>
          <w:color w:val="4689CC"/>
          <w:lang w:val="en-US"/>
        </w:rPr>
        <w:t>f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4689CC"/>
          <w:lang w:val="en-US"/>
        </w:rPr>
        <w:t>{</w:t>
      </w:r>
      <w:proofErr w:type="spellStart"/>
      <w:r w:rsidRPr="00CE0C6A">
        <w:rPr>
          <w:rFonts w:ascii="Menlo" w:hAnsi="Menlo" w:cs="Menlo"/>
          <w:color w:val="8CD3FE"/>
          <w:lang w:val="en-US"/>
        </w:rPr>
        <w:t>encoded_signal</w:t>
      </w:r>
      <w:proofErr w:type="spellEnd"/>
      <w:r w:rsidRPr="00CE0C6A">
        <w:rPr>
          <w:rFonts w:ascii="Menlo" w:hAnsi="Menlo" w:cs="Menlo"/>
          <w:color w:val="CACACA"/>
          <w:lang w:val="en-US"/>
        </w:rPr>
        <w:t>[</w:t>
      </w:r>
      <w:proofErr w:type="spellStart"/>
      <w:r w:rsidRPr="00CE0C6A">
        <w:rPr>
          <w:rFonts w:ascii="Menlo" w:hAnsi="Menlo" w:cs="Menlo"/>
          <w:color w:val="8CD3FE"/>
          <w:lang w:val="en-US"/>
        </w:rPr>
        <w:t>i</w:t>
      </w:r>
      <w:proofErr w:type="spellEnd"/>
      <w:r w:rsidRPr="00CE0C6A">
        <w:rPr>
          <w:rFonts w:ascii="Menlo" w:hAnsi="Menlo" w:cs="Menlo"/>
          <w:color w:val="CACACA"/>
          <w:lang w:val="en-US"/>
        </w:rPr>
        <w:t>]</w:t>
      </w:r>
      <w:r w:rsidRPr="00CE0C6A">
        <w:rPr>
          <w:rFonts w:ascii="Menlo" w:hAnsi="Menlo" w:cs="Menlo"/>
          <w:color w:val="4689CC"/>
          <w:lang w:val="en-US"/>
        </w:rPr>
        <w:t>}</w:t>
      </w:r>
      <w:r w:rsidRPr="00CE0C6A">
        <w:rPr>
          <w:rFonts w:ascii="Menlo" w:hAnsi="Menlo" w:cs="Menlo"/>
          <w:color w:val="C27E65"/>
          <w:lang w:val="en-US"/>
        </w:rPr>
        <w:t xml:space="preserve"> (</w:t>
      </w:r>
      <w:r w:rsidRPr="00CE0C6A">
        <w:rPr>
          <w:rFonts w:ascii="Menlo" w:hAnsi="Menlo" w:cs="Menlo"/>
          <w:color w:val="4689CC"/>
          <w:lang w:val="en-US"/>
        </w:rPr>
        <w:t>{</w:t>
      </w:r>
      <w:proofErr w:type="spellStart"/>
      <w:r w:rsidRPr="00CE0C6A">
        <w:rPr>
          <w:rFonts w:ascii="Menlo" w:hAnsi="Menlo" w:cs="Menlo"/>
          <w:color w:val="8CD3FE"/>
          <w:lang w:val="en-US"/>
        </w:rPr>
        <w:t>digital_codes</w:t>
      </w:r>
      <w:proofErr w:type="spellEnd"/>
      <w:r w:rsidRPr="00CE0C6A">
        <w:rPr>
          <w:rFonts w:ascii="Menlo" w:hAnsi="Menlo" w:cs="Menlo"/>
          <w:color w:val="CACACA"/>
          <w:lang w:val="en-US"/>
        </w:rPr>
        <w:t>[</w:t>
      </w:r>
      <w:proofErr w:type="spellStart"/>
      <w:r w:rsidRPr="00CE0C6A">
        <w:rPr>
          <w:rFonts w:ascii="Menlo" w:hAnsi="Menlo" w:cs="Menlo"/>
          <w:color w:val="8CD3FE"/>
          <w:lang w:val="en-US"/>
        </w:rPr>
        <w:t>i</w:t>
      </w:r>
      <w:proofErr w:type="spellEnd"/>
      <w:r w:rsidRPr="00CE0C6A">
        <w:rPr>
          <w:rFonts w:ascii="Menlo" w:hAnsi="Menlo" w:cs="Menlo"/>
          <w:color w:val="CACACA"/>
          <w:lang w:val="en-US"/>
        </w:rPr>
        <w:t>]</w:t>
      </w:r>
      <w:r w:rsidRPr="00CE0C6A">
        <w:rPr>
          <w:rFonts w:ascii="Menlo" w:hAnsi="Menlo" w:cs="Menlo"/>
          <w:color w:val="4689CC"/>
          <w:lang w:val="en-US"/>
        </w:rPr>
        <w:t>}</w:t>
      </w:r>
      <w:r w:rsidRPr="00CE0C6A">
        <w:rPr>
          <w:rFonts w:ascii="Menlo" w:hAnsi="Menlo" w:cs="Menlo"/>
          <w:color w:val="C27E65"/>
          <w:lang w:val="en-US"/>
        </w:rPr>
        <w:t>)'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</w:p>
    <w:p w14:paraId="3B0624CC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       </w:t>
      </w:r>
      <w:r w:rsidRPr="00CE0C6A">
        <w:rPr>
          <w:rFonts w:ascii="Menlo" w:hAnsi="Menlo" w:cs="Menlo"/>
          <w:color w:val="B76FB3"/>
          <w:lang w:val="en-US"/>
        </w:rPr>
        <w:t>for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8CD3FE"/>
          <w:lang w:val="en-US"/>
        </w:rPr>
        <w:t>i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B76FB3"/>
          <w:lang w:val="en-US"/>
        </w:rPr>
        <w:t>in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43C0A0"/>
          <w:lang w:val="en-US"/>
        </w:rPr>
        <w:t>range</w:t>
      </w:r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D4D69A"/>
          <w:lang w:val="en-US"/>
        </w:rPr>
        <w:t>len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8CD3FE"/>
          <w:lang w:val="en-US"/>
        </w:rPr>
        <w:t>levels</w:t>
      </w:r>
      <w:r w:rsidRPr="00CE0C6A">
        <w:rPr>
          <w:rFonts w:ascii="Menlo" w:hAnsi="Menlo" w:cs="Menlo"/>
          <w:color w:val="CACACA"/>
          <w:lang w:val="en-US"/>
        </w:rPr>
        <w:t>))]</w:t>
      </w:r>
    </w:p>
    <w:p w14:paraId="75BE7C80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set_yticks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y_ticks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27BB24E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set_yticklabels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spellStart"/>
      <w:r w:rsidRPr="00CE0C6A">
        <w:rPr>
          <w:rFonts w:ascii="Menlo" w:hAnsi="Menlo" w:cs="Menlo"/>
          <w:color w:val="8CD3FE"/>
          <w:lang w:val="en-US"/>
        </w:rPr>
        <w:t>y_labels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fontsize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8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518362B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386E2A05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set_title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4689CC"/>
          <w:lang w:val="en-US"/>
        </w:rPr>
        <w:t>f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Цифровой</w:t>
      </w:r>
      <w:r w:rsidRPr="00CE0C6A">
        <w:rPr>
          <w:rFonts w:ascii="Menlo" w:hAnsi="Menlo" w:cs="Menlo"/>
          <w:color w:val="C27E65"/>
          <w:lang w:val="en-US"/>
        </w:rPr>
        <w:t xml:space="preserve"> </w:t>
      </w:r>
      <w:r>
        <w:rPr>
          <w:rFonts w:ascii="Menlo" w:hAnsi="Menlo" w:cs="Menlo"/>
          <w:color w:val="C27E65"/>
        </w:rPr>
        <w:t>сигнал</w:t>
      </w:r>
      <w:r w:rsidRPr="00CE0C6A">
        <w:rPr>
          <w:rFonts w:ascii="Menlo" w:hAnsi="Menlo" w:cs="Menlo"/>
          <w:color w:val="C27E65"/>
          <w:lang w:val="en-US"/>
        </w:rPr>
        <w:t xml:space="preserve"> (</w:t>
      </w:r>
      <w:r w:rsidRPr="00CE0C6A">
        <w:rPr>
          <w:rFonts w:ascii="Menlo" w:hAnsi="Menlo" w:cs="Menlo"/>
          <w:color w:val="4689CC"/>
          <w:lang w:val="en-US"/>
        </w:rPr>
        <w:t>{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code_type</w:t>
      </w:r>
      <w:proofErr w:type="spellEnd"/>
      <w:r w:rsidRPr="00CE0C6A">
        <w:rPr>
          <w:rFonts w:ascii="Menlo" w:hAnsi="Menlo" w:cs="Menlo"/>
          <w:color w:val="4689CC"/>
          <w:lang w:val="en-US"/>
        </w:rPr>
        <w:t>}</w:t>
      </w:r>
      <w:r w:rsidRPr="00CE0C6A">
        <w:rPr>
          <w:rFonts w:ascii="Menlo" w:hAnsi="Menlo" w:cs="Menlo"/>
          <w:color w:val="C27E65"/>
          <w:lang w:val="en-US"/>
        </w:rPr>
        <w:t xml:space="preserve"> </w:t>
      </w:r>
      <w:r>
        <w:rPr>
          <w:rFonts w:ascii="Menlo" w:hAnsi="Menlo" w:cs="Menlo"/>
          <w:color w:val="C27E65"/>
        </w:rPr>
        <w:t>код</w:t>
      </w:r>
      <w:r w:rsidRPr="00CE0C6A">
        <w:rPr>
          <w:rFonts w:ascii="Menlo" w:hAnsi="Menlo" w:cs="Menlo"/>
          <w:color w:val="C27E65"/>
          <w:lang w:val="en-US"/>
        </w:rPr>
        <w:t>)'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754ED61C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set_xlabel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Время</w:t>
      </w:r>
      <w:r w:rsidRPr="00CE0C6A">
        <w:rPr>
          <w:rFonts w:ascii="Menlo" w:hAnsi="Menlo" w:cs="Menlo"/>
          <w:color w:val="C27E65"/>
          <w:lang w:val="en-US"/>
        </w:rPr>
        <w:t xml:space="preserve"> t, </w:t>
      </w:r>
      <w:r>
        <w:rPr>
          <w:rFonts w:ascii="Menlo" w:hAnsi="Menlo" w:cs="Menlo"/>
          <w:color w:val="C27E65"/>
        </w:rPr>
        <w:t>с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6C78D745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set_ylabel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Код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72E76FDE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].grid(</w:t>
      </w:r>
      <w:r w:rsidRPr="00CE0C6A">
        <w:rPr>
          <w:rFonts w:ascii="Menlo" w:hAnsi="Menlo" w:cs="Menlo"/>
          <w:color w:val="42B3FF"/>
          <w:lang w:val="en-US"/>
        </w:rPr>
        <w:t>True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alpha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0.3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33BB96F4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0</w:t>
      </w:r>
      <w:r w:rsidRPr="00CE0C6A">
        <w:rPr>
          <w:rFonts w:ascii="Menlo" w:hAnsi="Menlo" w:cs="Menlo"/>
          <w:color w:val="CACACA"/>
          <w:lang w:val="en-US"/>
        </w:rPr>
        <w:t>].legend()</w:t>
      </w:r>
    </w:p>
    <w:p w14:paraId="3E9AD97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5596A238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598A43"/>
          <w:lang w:val="en-US"/>
        </w:rPr>
        <w:t xml:space="preserve"># 5. </w:t>
      </w:r>
      <w:r>
        <w:rPr>
          <w:rFonts w:ascii="Menlo" w:hAnsi="Menlo" w:cs="Menlo"/>
          <w:color w:val="598A43"/>
        </w:rPr>
        <w:t>Погрешность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квантования</w:t>
      </w:r>
    </w:p>
    <w:p w14:paraId="0EDA2A5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>].stem(</w:t>
      </w:r>
      <w:proofErr w:type="spellStart"/>
      <w:r w:rsidRPr="00CE0C6A">
        <w:rPr>
          <w:rFonts w:ascii="Menlo" w:hAnsi="Menlo" w:cs="Menlo"/>
          <w:color w:val="8CD3FE"/>
          <w:lang w:val="en-US"/>
        </w:rPr>
        <w:t>t_discrete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error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linefmt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'orange'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markerfmt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'o'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</w:p>
    <w:p w14:paraId="62963573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           </w:t>
      </w:r>
      <w:proofErr w:type="spellStart"/>
      <w:r>
        <w:rPr>
          <w:rFonts w:ascii="Menlo" w:hAnsi="Menlo" w:cs="Menlo"/>
          <w:color w:val="8CD3FE"/>
        </w:rPr>
        <w:t>basefmt</w:t>
      </w:r>
      <w:proofErr w:type="spellEnd"/>
      <w:r>
        <w:rPr>
          <w:rFonts w:ascii="Menlo" w:hAnsi="Menlo" w:cs="Menlo"/>
          <w:color w:val="CACACA"/>
        </w:rPr>
        <w:t>=</w:t>
      </w:r>
      <w:r>
        <w:rPr>
          <w:rFonts w:ascii="Menlo" w:hAnsi="Menlo" w:cs="Menlo"/>
          <w:color w:val="C27E65"/>
        </w:rPr>
        <w:t>' '</w:t>
      </w:r>
      <w:r>
        <w:rPr>
          <w:rFonts w:ascii="Menlo" w:hAnsi="Menlo" w:cs="Menlo"/>
          <w:color w:val="CACACA"/>
        </w:rPr>
        <w:t xml:space="preserve">, </w:t>
      </w:r>
      <w:proofErr w:type="spellStart"/>
      <w:r>
        <w:rPr>
          <w:rFonts w:ascii="Menlo" w:hAnsi="Menlo" w:cs="Menlo"/>
          <w:color w:val="8CD3FE"/>
        </w:rPr>
        <w:t>label</w:t>
      </w:r>
      <w:proofErr w:type="spellEnd"/>
      <w:r>
        <w:rPr>
          <w:rFonts w:ascii="Menlo" w:hAnsi="Menlo" w:cs="Menlo"/>
          <w:color w:val="CACACA"/>
        </w:rPr>
        <w:t>=</w:t>
      </w:r>
      <w:r>
        <w:rPr>
          <w:rFonts w:ascii="Menlo" w:hAnsi="Menlo" w:cs="Menlo"/>
          <w:color w:val="C27E65"/>
        </w:rPr>
        <w:t>'Погрешность квантования'</w:t>
      </w:r>
      <w:r>
        <w:rPr>
          <w:rFonts w:ascii="Menlo" w:hAnsi="Menlo" w:cs="Menlo"/>
          <w:color w:val="CACACA"/>
        </w:rPr>
        <w:t>)</w:t>
      </w:r>
    </w:p>
    <w:p w14:paraId="378D5651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axhline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8CD3FE"/>
          <w:lang w:val="en-US"/>
        </w:rPr>
        <w:t>y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8CD3FE"/>
          <w:lang w:val="en-US"/>
        </w:rPr>
        <w:t>q</w:t>
      </w:r>
      <w:r w:rsidRPr="00CE0C6A">
        <w:rPr>
          <w:rFonts w:ascii="Menlo" w:hAnsi="Menlo" w:cs="Menlo"/>
          <w:color w:val="CACACA"/>
          <w:lang w:val="en-US"/>
        </w:rPr>
        <w:t>/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color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'red'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linestyle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'--'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</w:p>
    <w:p w14:paraId="44353D9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              </w:t>
      </w:r>
      <w:r w:rsidRPr="00CE0C6A">
        <w:rPr>
          <w:rFonts w:ascii="Menlo" w:hAnsi="Menlo" w:cs="Menlo"/>
          <w:color w:val="8CD3FE"/>
          <w:lang w:val="en-US"/>
        </w:rPr>
        <w:t>label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4689CC"/>
          <w:lang w:val="en-US"/>
        </w:rPr>
        <w:t>f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Макс</w:t>
      </w:r>
      <w:r w:rsidRPr="00CE0C6A">
        <w:rPr>
          <w:rFonts w:ascii="Menlo" w:hAnsi="Menlo" w:cs="Menlo"/>
          <w:color w:val="C27E65"/>
          <w:lang w:val="en-US"/>
        </w:rPr>
        <w:t xml:space="preserve">. </w:t>
      </w:r>
      <w:r>
        <w:rPr>
          <w:rFonts w:ascii="Menlo" w:hAnsi="Menlo" w:cs="Menlo"/>
          <w:color w:val="C27E65"/>
        </w:rPr>
        <w:t>погрешность</w:t>
      </w:r>
      <w:r w:rsidRPr="00CE0C6A">
        <w:rPr>
          <w:rFonts w:ascii="Menlo" w:hAnsi="Menlo" w:cs="Menlo"/>
          <w:color w:val="C27E65"/>
          <w:lang w:val="en-US"/>
        </w:rPr>
        <w:t xml:space="preserve"> = ±</w:t>
      </w:r>
      <w:r w:rsidRPr="00CE0C6A">
        <w:rPr>
          <w:rFonts w:ascii="Menlo" w:hAnsi="Menlo" w:cs="Menlo"/>
          <w:color w:val="4689CC"/>
          <w:lang w:val="en-US"/>
        </w:rPr>
        <w:t>{</w:t>
      </w:r>
      <w:r w:rsidRPr="00CE0C6A">
        <w:rPr>
          <w:rFonts w:ascii="Menlo" w:hAnsi="Menlo" w:cs="Menlo"/>
          <w:color w:val="8CD3FE"/>
          <w:lang w:val="en-US"/>
        </w:rPr>
        <w:t>q</w:t>
      </w:r>
      <w:r w:rsidRPr="00CE0C6A">
        <w:rPr>
          <w:rFonts w:ascii="Menlo" w:hAnsi="Menlo" w:cs="Menlo"/>
          <w:color w:val="CACACA"/>
          <w:lang w:val="en-US"/>
        </w:rPr>
        <w:t>/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4689CC"/>
          <w:lang w:val="en-US"/>
        </w:rPr>
        <w:t>:.3f}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49888D5E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axhline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8CD3FE"/>
          <w:lang w:val="en-US"/>
        </w:rPr>
        <w:t>y</w:t>
      </w:r>
      <w:r w:rsidRPr="00CE0C6A">
        <w:rPr>
          <w:rFonts w:ascii="Menlo" w:hAnsi="Menlo" w:cs="Menlo"/>
          <w:color w:val="CACACA"/>
          <w:lang w:val="en-US"/>
        </w:rPr>
        <w:t>=-</w:t>
      </w:r>
      <w:r w:rsidRPr="00CE0C6A">
        <w:rPr>
          <w:rFonts w:ascii="Menlo" w:hAnsi="Menlo" w:cs="Menlo"/>
          <w:color w:val="8CD3FE"/>
          <w:lang w:val="en-US"/>
        </w:rPr>
        <w:t>q</w:t>
      </w:r>
      <w:r w:rsidRPr="00CE0C6A">
        <w:rPr>
          <w:rFonts w:ascii="Menlo" w:hAnsi="Menlo" w:cs="Menlo"/>
          <w:color w:val="CACACA"/>
          <w:lang w:val="en-US"/>
        </w:rPr>
        <w:t>/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color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'red'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linestyle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'--'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16A41BE1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8CD3FE"/>
        </w:rPr>
        <w:t>axes</w:t>
      </w:r>
      <w:proofErr w:type="spellEnd"/>
      <w:r>
        <w:rPr>
          <w:rFonts w:ascii="Menlo" w:hAnsi="Menlo" w:cs="Menlo"/>
          <w:color w:val="CACACA"/>
        </w:rPr>
        <w:t>[</w:t>
      </w:r>
      <w:proofErr w:type="gramEnd"/>
      <w:r>
        <w:rPr>
          <w:rFonts w:ascii="Menlo" w:hAnsi="Menlo" w:cs="Menlo"/>
          <w:color w:val="A7C598"/>
        </w:rPr>
        <w:t>1</w:t>
      </w:r>
      <w:r>
        <w:rPr>
          <w:rFonts w:ascii="Menlo" w:hAnsi="Menlo" w:cs="Menlo"/>
          <w:color w:val="CACACA"/>
        </w:rPr>
        <w:t xml:space="preserve">, </w:t>
      </w:r>
      <w:r>
        <w:rPr>
          <w:rFonts w:ascii="Menlo" w:hAnsi="Menlo" w:cs="Menlo"/>
          <w:color w:val="A7C598"/>
        </w:rPr>
        <w:t>1</w:t>
      </w:r>
      <w:r>
        <w:rPr>
          <w:rFonts w:ascii="Menlo" w:hAnsi="Menlo" w:cs="Menlo"/>
          <w:color w:val="CACACA"/>
        </w:rPr>
        <w:t>].</w:t>
      </w:r>
      <w:proofErr w:type="spellStart"/>
      <w:r>
        <w:rPr>
          <w:rFonts w:ascii="Menlo" w:hAnsi="Menlo" w:cs="Menlo"/>
          <w:color w:val="CACACA"/>
        </w:rPr>
        <w:t>set_title</w:t>
      </w:r>
      <w:proofErr w:type="spellEnd"/>
      <w:r>
        <w:rPr>
          <w:rFonts w:ascii="Menlo" w:hAnsi="Menlo" w:cs="Menlo"/>
          <w:color w:val="CACACA"/>
        </w:rPr>
        <w:t>(</w:t>
      </w:r>
      <w:r>
        <w:rPr>
          <w:rFonts w:ascii="Menlo" w:hAnsi="Menlo" w:cs="Menlo"/>
          <w:color w:val="C27E65"/>
        </w:rPr>
        <w:t>'Абсолютная погрешность квантования'</w:t>
      </w:r>
      <w:r>
        <w:rPr>
          <w:rFonts w:ascii="Menlo" w:hAnsi="Menlo" w:cs="Menlo"/>
          <w:color w:val="CACACA"/>
        </w:rPr>
        <w:t>)</w:t>
      </w:r>
    </w:p>
    <w:p w14:paraId="30CE3A37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set_xlabel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Время</w:t>
      </w:r>
      <w:r w:rsidRPr="00CE0C6A">
        <w:rPr>
          <w:rFonts w:ascii="Menlo" w:hAnsi="Menlo" w:cs="Menlo"/>
          <w:color w:val="C27E65"/>
          <w:lang w:val="en-US"/>
        </w:rPr>
        <w:t xml:space="preserve"> t, </w:t>
      </w:r>
      <w:r>
        <w:rPr>
          <w:rFonts w:ascii="Menlo" w:hAnsi="Menlo" w:cs="Menlo"/>
          <w:color w:val="C27E65"/>
        </w:rPr>
        <w:t>с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729C21A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set_ylabel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C27E65"/>
          <w:lang w:val="en-US"/>
        </w:rPr>
        <w:t>'</w:t>
      </w:r>
      <w:r>
        <w:rPr>
          <w:rFonts w:ascii="Menlo" w:hAnsi="Menlo" w:cs="Menlo"/>
          <w:color w:val="C27E65"/>
        </w:rPr>
        <w:t>Погрешность</w:t>
      </w:r>
      <w:r w:rsidRPr="00CE0C6A">
        <w:rPr>
          <w:rFonts w:ascii="Menlo" w:hAnsi="Menlo" w:cs="Menlo"/>
          <w:color w:val="C27E65"/>
          <w:lang w:val="en-US"/>
        </w:rPr>
        <w:t xml:space="preserve"> </w:t>
      </w:r>
      <w:r>
        <w:rPr>
          <w:rFonts w:ascii="Menlo" w:hAnsi="Menlo" w:cs="Menlo"/>
          <w:color w:val="C27E65"/>
        </w:rPr>
        <w:t>ε</w:t>
      </w:r>
      <w:r w:rsidRPr="00CE0C6A">
        <w:rPr>
          <w:rFonts w:ascii="Menlo" w:hAnsi="Menlo" w:cs="Menlo"/>
          <w:color w:val="C27E65"/>
          <w:lang w:val="en-US"/>
        </w:rPr>
        <w:t xml:space="preserve">[n], </w:t>
      </w:r>
      <w:r>
        <w:rPr>
          <w:rFonts w:ascii="Menlo" w:hAnsi="Menlo" w:cs="Menlo"/>
          <w:color w:val="C27E65"/>
        </w:rPr>
        <w:t>В</w:t>
      </w:r>
      <w:r w:rsidRPr="00CE0C6A">
        <w:rPr>
          <w:rFonts w:ascii="Menlo" w:hAnsi="Menlo" w:cs="Menlo"/>
          <w:color w:val="C27E65"/>
          <w:lang w:val="en-US"/>
        </w:rPr>
        <w:t>'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6AC3DD0E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>].grid(</w:t>
      </w:r>
      <w:r w:rsidRPr="00CE0C6A">
        <w:rPr>
          <w:rFonts w:ascii="Menlo" w:hAnsi="Menlo" w:cs="Menlo"/>
          <w:color w:val="42B3FF"/>
          <w:lang w:val="en-US"/>
        </w:rPr>
        <w:t>True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alpha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0.3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770456B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>].legend()</w:t>
      </w:r>
    </w:p>
    <w:p w14:paraId="7C80D678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75B0A7C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598A43"/>
          <w:lang w:val="en-US"/>
        </w:rPr>
        <w:t xml:space="preserve"># 6. </w:t>
      </w:r>
      <w:r>
        <w:rPr>
          <w:rFonts w:ascii="Menlo" w:hAnsi="Menlo" w:cs="Menlo"/>
          <w:color w:val="598A43"/>
        </w:rPr>
        <w:t>Гистограмма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распределения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погрешности</w:t>
      </w:r>
    </w:p>
    <w:p w14:paraId="1522B7E6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>].hist(</w:t>
      </w:r>
      <w:r w:rsidRPr="00CE0C6A">
        <w:rPr>
          <w:rFonts w:ascii="Menlo" w:hAnsi="Menlo" w:cs="Menlo"/>
          <w:color w:val="8CD3FE"/>
          <w:lang w:val="en-US"/>
        </w:rPr>
        <w:t>error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bins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15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density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42B3FF"/>
          <w:lang w:val="en-US"/>
        </w:rPr>
        <w:t>True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alpha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0.7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color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'orange'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</w:p>
    <w:p w14:paraId="6FF5A43B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           </w:t>
      </w:r>
      <w:proofErr w:type="spellStart"/>
      <w:r>
        <w:rPr>
          <w:rFonts w:ascii="Menlo" w:hAnsi="Menlo" w:cs="Menlo"/>
          <w:color w:val="8CD3FE"/>
        </w:rPr>
        <w:t>edgecolor</w:t>
      </w:r>
      <w:proofErr w:type="spellEnd"/>
      <w:r>
        <w:rPr>
          <w:rFonts w:ascii="Menlo" w:hAnsi="Menlo" w:cs="Menlo"/>
          <w:color w:val="CACACA"/>
        </w:rPr>
        <w:t>=</w:t>
      </w:r>
      <w:r>
        <w:rPr>
          <w:rFonts w:ascii="Menlo" w:hAnsi="Menlo" w:cs="Menlo"/>
          <w:color w:val="C27E65"/>
        </w:rPr>
        <w:t>'</w:t>
      </w:r>
      <w:proofErr w:type="spellStart"/>
      <w:r>
        <w:rPr>
          <w:rFonts w:ascii="Menlo" w:hAnsi="Menlo" w:cs="Menlo"/>
          <w:color w:val="C27E65"/>
        </w:rPr>
        <w:t>black</w:t>
      </w:r>
      <w:proofErr w:type="spellEnd"/>
      <w:r>
        <w:rPr>
          <w:rFonts w:ascii="Menlo" w:hAnsi="Menlo" w:cs="Menlo"/>
          <w:color w:val="C27E65"/>
        </w:rPr>
        <w:t>'</w:t>
      </w:r>
      <w:r>
        <w:rPr>
          <w:rFonts w:ascii="Menlo" w:hAnsi="Menlo" w:cs="Menlo"/>
          <w:color w:val="CACACA"/>
        </w:rPr>
        <w:t xml:space="preserve">, </w:t>
      </w:r>
      <w:proofErr w:type="spellStart"/>
      <w:r>
        <w:rPr>
          <w:rFonts w:ascii="Menlo" w:hAnsi="Menlo" w:cs="Menlo"/>
          <w:color w:val="8CD3FE"/>
        </w:rPr>
        <w:t>label</w:t>
      </w:r>
      <w:proofErr w:type="spellEnd"/>
      <w:r>
        <w:rPr>
          <w:rFonts w:ascii="Menlo" w:hAnsi="Menlo" w:cs="Menlo"/>
          <w:color w:val="CACACA"/>
        </w:rPr>
        <w:t>=</w:t>
      </w:r>
      <w:r>
        <w:rPr>
          <w:rFonts w:ascii="Menlo" w:hAnsi="Menlo" w:cs="Menlo"/>
          <w:color w:val="C27E65"/>
        </w:rPr>
        <w:t>'Экспериментальная'</w:t>
      </w:r>
      <w:r>
        <w:rPr>
          <w:rFonts w:ascii="Menlo" w:hAnsi="Menlo" w:cs="Menlo"/>
          <w:color w:val="CACACA"/>
        </w:rPr>
        <w:t>)</w:t>
      </w:r>
    </w:p>
    <w:p w14:paraId="3DAA55AF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</w:p>
    <w:p w14:paraId="4AA5E3C7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r>
        <w:rPr>
          <w:rFonts w:ascii="Menlo" w:hAnsi="Menlo" w:cs="Menlo"/>
          <w:color w:val="598A43"/>
        </w:rPr>
        <w:t># Теоретическое равномерное распределение</w:t>
      </w:r>
    </w:p>
    <w:p w14:paraId="592034E4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theoretical_height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 = </w:t>
      </w:r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 / </w:t>
      </w:r>
      <w:r w:rsidRPr="00CE0C6A">
        <w:rPr>
          <w:rFonts w:ascii="Menlo" w:hAnsi="Menlo" w:cs="Menlo"/>
          <w:color w:val="8CD3FE"/>
          <w:lang w:val="en-US"/>
        </w:rPr>
        <w:t>q</w:t>
      </w:r>
    </w:p>
    <w:p w14:paraId="4399E260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>].</w:t>
      </w:r>
      <w:proofErr w:type="spellStart"/>
      <w:r w:rsidRPr="00CE0C6A">
        <w:rPr>
          <w:rFonts w:ascii="Menlo" w:hAnsi="Menlo" w:cs="Menlo"/>
          <w:color w:val="CACACA"/>
          <w:lang w:val="en-US"/>
        </w:rPr>
        <w:t>axhline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r w:rsidRPr="00CE0C6A">
        <w:rPr>
          <w:rFonts w:ascii="Menlo" w:hAnsi="Menlo" w:cs="Menlo"/>
          <w:color w:val="8CD3FE"/>
          <w:lang w:val="en-US"/>
        </w:rPr>
        <w:t>y</w:t>
      </w:r>
      <w:r w:rsidRPr="00CE0C6A">
        <w:rPr>
          <w:rFonts w:ascii="Menlo" w:hAnsi="Menlo" w:cs="Menlo"/>
          <w:color w:val="CACACA"/>
          <w:lang w:val="en-US"/>
        </w:rPr>
        <w:t>=</w:t>
      </w:r>
      <w:proofErr w:type="spellStart"/>
      <w:r w:rsidRPr="00CE0C6A">
        <w:rPr>
          <w:rFonts w:ascii="Menlo" w:hAnsi="Menlo" w:cs="Menlo"/>
          <w:color w:val="8CD3FE"/>
          <w:lang w:val="en-US"/>
        </w:rPr>
        <w:t>theoretical_height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color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'red'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linestyle</w:t>
      </w:r>
      <w:proofErr w:type="spellEnd"/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C27E65"/>
          <w:lang w:val="en-US"/>
        </w:rPr>
        <w:t>'--'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</w:p>
    <w:p w14:paraId="018E44A9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              </w:t>
      </w:r>
      <w:proofErr w:type="spellStart"/>
      <w:r>
        <w:rPr>
          <w:rFonts w:ascii="Menlo" w:hAnsi="Menlo" w:cs="Menlo"/>
          <w:color w:val="8CD3FE"/>
        </w:rPr>
        <w:t>linewidth</w:t>
      </w:r>
      <w:proofErr w:type="spellEnd"/>
      <w:r>
        <w:rPr>
          <w:rFonts w:ascii="Menlo" w:hAnsi="Menlo" w:cs="Menlo"/>
          <w:color w:val="CACACA"/>
        </w:rPr>
        <w:t>=</w:t>
      </w:r>
      <w:r>
        <w:rPr>
          <w:rFonts w:ascii="Menlo" w:hAnsi="Menlo" w:cs="Menlo"/>
          <w:color w:val="A7C598"/>
        </w:rPr>
        <w:t>2</w:t>
      </w:r>
      <w:r>
        <w:rPr>
          <w:rFonts w:ascii="Menlo" w:hAnsi="Menlo" w:cs="Menlo"/>
          <w:color w:val="CACACA"/>
        </w:rPr>
        <w:t xml:space="preserve">, </w:t>
      </w:r>
      <w:proofErr w:type="spellStart"/>
      <w:r>
        <w:rPr>
          <w:rFonts w:ascii="Menlo" w:hAnsi="Menlo" w:cs="Menlo"/>
          <w:color w:val="8CD3FE"/>
        </w:rPr>
        <w:t>label</w:t>
      </w:r>
      <w:proofErr w:type="spellEnd"/>
      <w:r>
        <w:rPr>
          <w:rFonts w:ascii="Menlo" w:hAnsi="Menlo" w:cs="Menlo"/>
          <w:color w:val="CACACA"/>
        </w:rPr>
        <w:t>=</w:t>
      </w:r>
      <w:r>
        <w:rPr>
          <w:rFonts w:ascii="Menlo" w:hAnsi="Menlo" w:cs="Menlo"/>
          <w:color w:val="C27E65"/>
        </w:rPr>
        <w:t>'Теоретическая'</w:t>
      </w:r>
      <w:r>
        <w:rPr>
          <w:rFonts w:ascii="Menlo" w:hAnsi="Menlo" w:cs="Menlo"/>
          <w:color w:val="CACACA"/>
        </w:rPr>
        <w:t>)</w:t>
      </w:r>
    </w:p>
    <w:p w14:paraId="49ECBB52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</w:p>
    <w:p w14:paraId="19DB0DE9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8CD3FE"/>
        </w:rPr>
        <w:t>axes</w:t>
      </w:r>
      <w:proofErr w:type="spellEnd"/>
      <w:r>
        <w:rPr>
          <w:rFonts w:ascii="Menlo" w:hAnsi="Menlo" w:cs="Menlo"/>
          <w:color w:val="CACACA"/>
        </w:rPr>
        <w:t>[</w:t>
      </w:r>
      <w:proofErr w:type="gramEnd"/>
      <w:r>
        <w:rPr>
          <w:rFonts w:ascii="Menlo" w:hAnsi="Menlo" w:cs="Menlo"/>
          <w:color w:val="A7C598"/>
        </w:rPr>
        <w:t>1</w:t>
      </w:r>
      <w:r>
        <w:rPr>
          <w:rFonts w:ascii="Menlo" w:hAnsi="Menlo" w:cs="Menlo"/>
          <w:color w:val="CACACA"/>
        </w:rPr>
        <w:t xml:space="preserve">, </w:t>
      </w:r>
      <w:r>
        <w:rPr>
          <w:rFonts w:ascii="Menlo" w:hAnsi="Menlo" w:cs="Menlo"/>
          <w:color w:val="A7C598"/>
        </w:rPr>
        <w:t>2</w:t>
      </w:r>
      <w:r>
        <w:rPr>
          <w:rFonts w:ascii="Menlo" w:hAnsi="Menlo" w:cs="Menlo"/>
          <w:color w:val="CACACA"/>
        </w:rPr>
        <w:t>].</w:t>
      </w:r>
      <w:proofErr w:type="spellStart"/>
      <w:r>
        <w:rPr>
          <w:rFonts w:ascii="Menlo" w:hAnsi="Menlo" w:cs="Menlo"/>
          <w:color w:val="CACACA"/>
        </w:rPr>
        <w:t>set_title</w:t>
      </w:r>
      <w:proofErr w:type="spellEnd"/>
      <w:r>
        <w:rPr>
          <w:rFonts w:ascii="Menlo" w:hAnsi="Menlo" w:cs="Menlo"/>
          <w:color w:val="CACACA"/>
        </w:rPr>
        <w:t>(</w:t>
      </w:r>
      <w:r>
        <w:rPr>
          <w:rFonts w:ascii="Menlo" w:hAnsi="Menlo" w:cs="Menlo"/>
          <w:color w:val="C27E65"/>
        </w:rPr>
        <w:t>'Распределение погрешности квантования'</w:t>
      </w:r>
      <w:r>
        <w:rPr>
          <w:rFonts w:ascii="Menlo" w:hAnsi="Menlo" w:cs="Menlo"/>
          <w:color w:val="CACACA"/>
        </w:rPr>
        <w:t>)</w:t>
      </w:r>
    </w:p>
    <w:p w14:paraId="03B16FC7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8CD3FE"/>
        </w:rPr>
        <w:t>axes</w:t>
      </w:r>
      <w:proofErr w:type="spellEnd"/>
      <w:r>
        <w:rPr>
          <w:rFonts w:ascii="Menlo" w:hAnsi="Menlo" w:cs="Menlo"/>
          <w:color w:val="CACACA"/>
        </w:rPr>
        <w:t>[</w:t>
      </w:r>
      <w:proofErr w:type="gramEnd"/>
      <w:r>
        <w:rPr>
          <w:rFonts w:ascii="Menlo" w:hAnsi="Menlo" w:cs="Menlo"/>
          <w:color w:val="A7C598"/>
        </w:rPr>
        <w:t>1</w:t>
      </w:r>
      <w:r>
        <w:rPr>
          <w:rFonts w:ascii="Menlo" w:hAnsi="Menlo" w:cs="Menlo"/>
          <w:color w:val="CACACA"/>
        </w:rPr>
        <w:t xml:space="preserve">, </w:t>
      </w:r>
      <w:r>
        <w:rPr>
          <w:rFonts w:ascii="Menlo" w:hAnsi="Menlo" w:cs="Menlo"/>
          <w:color w:val="A7C598"/>
        </w:rPr>
        <w:t>2</w:t>
      </w:r>
      <w:r>
        <w:rPr>
          <w:rFonts w:ascii="Menlo" w:hAnsi="Menlo" w:cs="Menlo"/>
          <w:color w:val="CACACA"/>
        </w:rPr>
        <w:t>].</w:t>
      </w:r>
      <w:proofErr w:type="spellStart"/>
      <w:r>
        <w:rPr>
          <w:rFonts w:ascii="Menlo" w:hAnsi="Menlo" w:cs="Menlo"/>
          <w:color w:val="CACACA"/>
        </w:rPr>
        <w:t>set_xlabel</w:t>
      </w:r>
      <w:proofErr w:type="spellEnd"/>
      <w:r>
        <w:rPr>
          <w:rFonts w:ascii="Menlo" w:hAnsi="Menlo" w:cs="Menlo"/>
          <w:color w:val="CACACA"/>
        </w:rPr>
        <w:t>(</w:t>
      </w:r>
      <w:r>
        <w:rPr>
          <w:rFonts w:ascii="Menlo" w:hAnsi="Menlo" w:cs="Menlo"/>
          <w:color w:val="C27E65"/>
        </w:rPr>
        <w:t>'Погрешность ε, В'</w:t>
      </w:r>
      <w:r>
        <w:rPr>
          <w:rFonts w:ascii="Menlo" w:hAnsi="Menlo" w:cs="Menlo"/>
          <w:color w:val="CACACA"/>
        </w:rPr>
        <w:t>)</w:t>
      </w:r>
    </w:p>
    <w:p w14:paraId="4919C763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8CD3FE"/>
        </w:rPr>
        <w:t>axes</w:t>
      </w:r>
      <w:proofErr w:type="spellEnd"/>
      <w:r>
        <w:rPr>
          <w:rFonts w:ascii="Menlo" w:hAnsi="Menlo" w:cs="Menlo"/>
          <w:color w:val="CACACA"/>
        </w:rPr>
        <w:t>[</w:t>
      </w:r>
      <w:proofErr w:type="gramEnd"/>
      <w:r>
        <w:rPr>
          <w:rFonts w:ascii="Menlo" w:hAnsi="Menlo" w:cs="Menlo"/>
          <w:color w:val="A7C598"/>
        </w:rPr>
        <w:t>1</w:t>
      </w:r>
      <w:r>
        <w:rPr>
          <w:rFonts w:ascii="Menlo" w:hAnsi="Menlo" w:cs="Menlo"/>
          <w:color w:val="CACACA"/>
        </w:rPr>
        <w:t xml:space="preserve">, </w:t>
      </w:r>
      <w:r>
        <w:rPr>
          <w:rFonts w:ascii="Menlo" w:hAnsi="Menlo" w:cs="Menlo"/>
          <w:color w:val="A7C598"/>
        </w:rPr>
        <w:t>2</w:t>
      </w:r>
      <w:r>
        <w:rPr>
          <w:rFonts w:ascii="Menlo" w:hAnsi="Menlo" w:cs="Menlo"/>
          <w:color w:val="CACACA"/>
        </w:rPr>
        <w:t>].</w:t>
      </w:r>
      <w:proofErr w:type="spellStart"/>
      <w:r>
        <w:rPr>
          <w:rFonts w:ascii="Menlo" w:hAnsi="Menlo" w:cs="Menlo"/>
          <w:color w:val="CACACA"/>
        </w:rPr>
        <w:t>set_ylabel</w:t>
      </w:r>
      <w:proofErr w:type="spellEnd"/>
      <w:r>
        <w:rPr>
          <w:rFonts w:ascii="Menlo" w:hAnsi="Menlo" w:cs="Menlo"/>
          <w:color w:val="CACACA"/>
        </w:rPr>
        <w:t>(</w:t>
      </w:r>
      <w:r>
        <w:rPr>
          <w:rFonts w:ascii="Menlo" w:hAnsi="Menlo" w:cs="Menlo"/>
          <w:color w:val="C27E65"/>
        </w:rPr>
        <w:t>'Плотность вероятности'</w:t>
      </w:r>
      <w:r>
        <w:rPr>
          <w:rFonts w:ascii="Menlo" w:hAnsi="Menlo" w:cs="Menlo"/>
          <w:color w:val="CACACA"/>
        </w:rPr>
        <w:t>)</w:t>
      </w:r>
    </w:p>
    <w:p w14:paraId="7D02ED3D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>].grid(</w:t>
      </w:r>
      <w:r w:rsidRPr="00CE0C6A">
        <w:rPr>
          <w:rFonts w:ascii="Menlo" w:hAnsi="Menlo" w:cs="Menlo"/>
          <w:color w:val="42B3FF"/>
          <w:lang w:val="en-US"/>
        </w:rPr>
        <w:t>True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alpha</w:t>
      </w:r>
      <w:r w:rsidRPr="00CE0C6A">
        <w:rPr>
          <w:rFonts w:ascii="Menlo" w:hAnsi="Menlo" w:cs="Menlo"/>
          <w:color w:val="CACACA"/>
          <w:lang w:val="en-US"/>
        </w:rPr>
        <w:t>=</w:t>
      </w:r>
      <w:r w:rsidRPr="00CE0C6A">
        <w:rPr>
          <w:rFonts w:ascii="Menlo" w:hAnsi="Menlo" w:cs="Menlo"/>
          <w:color w:val="A7C598"/>
          <w:lang w:val="en-US"/>
        </w:rPr>
        <w:t>0.3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745439EA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gramStart"/>
      <w:r w:rsidRPr="00CE0C6A">
        <w:rPr>
          <w:rFonts w:ascii="Menlo" w:hAnsi="Menlo" w:cs="Menlo"/>
          <w:color w:val="8CD3FE"/>
          <w:lang w:val="en-US"/>
        </w:rPr>
        <w:t>axes</w:t>
      </w:r>
      <w:r w:rsidRPr="00CE0C6A">
        <w:rPr>
          <w:rFonts w:ascii="Menlo" w:hAnsi="Menlo" w:cs="Menlo"/>
          <w:color w:val="CACACA"/>
          <w:lang w:val="en-US"/>
        </w:rPr>
        <w:t>[</w:t>
      </w:r>
      <w:proofErr w:type="gramEnd"/>
      <w:r w:rsidRPr="00CE0C6A">
        <w:rPr>
          <w:rFonts w:ascii="Menlo" w:hAnsi="Menlo" w:cs="Menlo"/>
          <w:color w:val="A7C598"/>
          <w:lang w:val="en-US"/>
        </w:rPr>
        <w:t>1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A7C598"/>
          <w:lang w:val="en-US"/>
        </w:rPr>
        <w:t>2</w:t>
      </w:r>
      <w:r w:rsidRPr="00CE0C6A">
        <w:rPr>
          <w:rFonts w:ascii="Menlo" w:hAnsi="Menlo" w:cs="Menlo"/>
          <w:color w:val="CACACA"/>
          <w:lang w:val="en-US"/>
        </w:rPr>
        <w:t>].legend()</w:t>
      </w:r>
    </w:p>
    <w:p w14:paraId="5E3EB07B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</w:p>
    <w:p w14:paraId="26053CDF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proofErr w:type="gramStart"/>
      <w:r w:rsidRPr="00CE0C6A">
        <w:rPr>
          <w:rFonts w:ascii="Menlo" w:hAnsi="Menlo" w:cs="Menlo"/>
          <w:color w:val="43C0A0"/>
          <w:lang w:val="en-US"/>
        </w:rPr>
        <w:t>plt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tight</w:t>
      </w:r>
      <w:proofErr w:type="gramEnd"/>
      <w:r w:rsidRPr="00CE0C6A">
        <w:rPr>
          <w:rFonts w:ascii="Menlo" w:hAnsi="Menlo" w:cs="Menlo"/>
          <w:color w:val="D4D69A"/>
          <w:lang w:val="en-US"/>
        </w:rPr>
        <w:t>_layout</w:t>
      </w:r>
      <w:proofErr w:type="spellEnd"/>
      <w:r w:rsidRPr="00CE0C6A">
        <w:rPr>
          <w:rFonts w:ascii="Menlo" w:hAnsi="Menlo" w:cs="Menlo"/>
          <w:color w:val="CACACA"/>
          <w:lang w:val="en-US"/>
        </w:rPr>
        <w:t>()</w:t>
      </w:r>
    </w:p>
    <w:p w14:paraId="31FCF6DA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proofErr w:type="gramStart"/>
      <w:r w:rsidRPr="00CE0C6A">
        <w:rPr>
          <w:rFonts w:ascii="Menlo" w:hAnsi="Menlo" w:cs="Menlo"/>
          <w:color w:val="43C0A0"/>
          <w:lang w:val="en-US"/>
        </w:rPr>
        <w:t>plt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show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>()</w:t>
      </w:r>
    </w:p>
    <w:p w14:paraId="5096D9BE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lastRenderedPageBreak/>
        <w:t xml:space="preserve">        </w:t>
      </w:r>
    </w:p>
    <w:p w14:paraId="462C31FA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 w:rsidRPr="00CE0C6A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Вывод</w:t>
      </w:r>
      <w:r w:rsidRPr="00CE0C6A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статистики</w:t>
      </w:r>
    </w:p>
    <w:p w14:paraId="28862980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print_</w:t>
      </w:r>
      <w:proofErr w:type="gramStart"/>
      <w:r w:rsidRPr="00CE0C6A">
        <w:rPr>
          <w:rFonts w:ascii="Menlo" w:hAnsi="Menlo" w:cs="Menlo"/>
          <w:color w:val="D4D69A"/>
          <w:lang w:val="en-US"/>
        </w:rPr>
        <w:t>statistics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8CD3FE"/>
          <w:lang w:val="en-US"/>
        </w:rPr>
        <w:t>q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error</w:t>
      </w:r>
      <w:r w:rsidRPr="00CE0C6A">
        <w:rPr>
          <w:rFonts w:ascii="Menlo" w:hAnsi="Menlo" w:cs="Menlo"/>
          <w:color w:val="CACACA"/>
          <w:lang w:val="en-US"/>
        </w:rPr>
        <w:t>)</w:t>
      </w:r>
    </w:p>
    <w:p w14:paraId="3DF2D9A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</w:p>
    <w:p w14:paraId="2893F64B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  <w:r w:rsidRPr="00CE0C6A">
        <w:rPr>
          <w:rFonts w:ascii="Menlo" w:hAnsi="Menlo" w:cs="Menlo"/>
          <w:color w:val="4689CC"/>
          <w:lang w:val="en-US"/>
        </w:rPr>
        <w:t>def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CE0C6A">
        <w:rPr>
          <w:rFonts w:ascii="Menlo" w:hAnsi="Menlo" w:cs="Menlo"/>
          <w:color w:val="D4D69A"/>
          <w:lang w:val="en-US"/>
        </w:rPr>
        <w:t>print_</w:t>
      </w:r>
      <w:proofErr w:type="gramStart"/>
      <w:r w:rsidRPr="00CE0C6A">
        <w:rPr>
          <w:rFonts w:ascii="Menlo" w:hAnsi="Menlo" w:cs="Menlo"/>
          <w:color w:val="D4D69A"/>
          <w:lang w:val="en-US"/>
        </w:rPr>
        <w:t>statistics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q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error</w:t>
      </w:r>
      <w:r w:rsidRPr="00CE0C6A">
        <w:rPr>
          <w:rFonts w:ascii="Menlo" w:hAnsi="Menlo" w:cs="Menlo"/>
          <w:color w:val="CACACA"/>
          <w:lang w:val="en-US"/>
        </w:rPr>
        <w:t>):</w:t>
      </w:r>
    </w:p>
    <w:p w14:paraId="4F5C57F0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</w:t>
      </w:r>
      <w:r>
        <w:rPr>
          <w:rFonts w:ascii="Menlo" w:hAnsi="Menlo" w:cs="Menlo"/>
          <w:color w:val="C27E65"/>
        </w:rPr>
        <w:t>"""Вывод статистических характеристик"""</w:t>
      </w:r>
    </w:p>
    <w:p w14:paraId="24A670F9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C27E65"/>
        </w:rPr>
        <w:t>"</w:t>
      </w:r>
      <w:r>
        <w:rPr>
          <w:rFonts w:ascii="Menlo" w:hAnsi="Menlo" w:cs="Menlo"/>
          <w:color w:val="CDAD6A"/>
        </w:rPr>
        <w:t>\n</w:t>
      </w:r>
      <w:r>
        <w:rPr>
          <w:rFonts w:ascii="Menlo" w:hAnsi="Menlo" w:cs="Menlo"/>
          <w:color w:val="C27E65"/>
        </w:rPr>
        <w:t>"</w:t>
      </w:r>
      <w:r>
        <w:rPr>
          <w:rFonts w:ascii="Menlo" w:hAnsi="Menlo" w:cs="Menlo"/>
          <w:color w:val="CACACA"/>
        </w:rPr>
        <w:t xml:space="preserve"> + </w:t>
      </w:r>
      <w:r>
        <w:rPr>
          <w:rFonts w:ascii="Menlo" w:hAnsi="Menlo" w:cs="Menlo"/>
          <w:color w:val="C27E65"/>
        </w:rPr>
        <w:t>"="</w:t>
      </w:r>
      <w:r>
        <w:rPr>
          <w:rFonts w:ascii="Menlo" w:hAnsi="Menlo" w:cs="Menlo"/>
          <w:color w:val="CACACA"/>
        </w:rPr>
        <w:t>*</w:t>
      </w:r>
      <w:r>
        <w:rPr>
          <w:rFonts w:ascii="Menlo" w:hAnsi="Menlo" w:cs="Menlo"/>
          <w:color w:val="A7C598"/>
        </w:rPr>
        <w:t>60</w:t>
      </w:r>
      <w:r>
        <w:rPr>
          <w:rFonts w:ascii="Menlo" w:hAnsi="Menlo" w:cs="Menlo"/>
          <w:color w:val="CACACA"/>
        </w:rPr>
        <w:t>)</w:t>
      </w:r>
    </w:p>
    <w:p w14:paraId="2048D1A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C27E65"/>
        </w:rPr>
        <w:t>"СТАТИСТИЧЕСКИЕ ХАРАКТЕРИСТИКИ СИГНАЛА"</w:t>
      </w:r>
      <w:r>
        <w:rPr>
          <w:rFonts w:ascii="Menlo" w:hAnsi="Menlo" w:cs="Menlo"/>
          <w:color w:val="CACACA"/>
        </w:rPr>
        <w:t>)</w:t>
      </w:r>
    </w:p>
    <w:p w14:paraId="24A0D628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C27E65"/>
        </w:rPr>
        <w:t>"="</w:t>
      </w:r>
      <w:r>
        <w:rPr>
          <w:rFonts w:ascii="Menlo" w:hAnsi="Menlo" w:cs="Menlo"/>
          <w:color w:val="CACACA"/>
        </w:rPr>
        <w:t>*</w:t>
      </w:r>
      <w:r>
        <w:rPr>
          <w:rFonts w:ascii="Menlo" w:hAnsi="Menlo" w:cs="Menlo"/>
          <w:color w:val="A7C598"/>
        </w:rPr>
        <w:t>60</w:t>
      </w:r>
      <w:r>
        <w:rPr>
          <w:rFonts w:ascii="Menlo" w:hAnsi="Menlo" w:cs="Menlo"/>
          <w:color w:val="CACACA"/>
        </w:rPr>
        <w:t>)</w:t>
      </w:r>
    </w:p>
    <w:p w14:paraId="49447D1F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spellStart"/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>"Параметры</w:t>
      </w:r>
      <w:proofErr w:type="spellEnd"/>
      <w:r>
        <w:rPr>
          <w:rFonts w:ascii="Menlo" w:hAnsi="Menlo" w:cs="Menlo"/>
          <w:color w:val="C27E65"/>
        </w:rPr>
        <w:t xml:space="preserve"> сигнала:"</w:t>
      </w:r>
      <w:r>
        <w:rPr>
          <w:rFonts w:ascii="Menlo" w:hAnsi="Menlo" w:cs="Menlo"/>
          <w:color w:val="CACACA"/>
        </w:rPr>
        <w:t>)</w:t>
      </w:r>
    </w:p>
    <w:p w14:paraId="6380D7C4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Амплитуда A =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A</w:t>
      </w:r>
      <w:proofErr w:type="spellEnd"/>
      <w:r>
        <w:rPr>
          <w:rFonts w:ascii="Menlo" w:hAnsi="Menlo" w:cs="Menlo"/>
          <w:color w:val="4689CC"/>
        </w:rPr>
        <w:t>}</w:t>
      </w:r>
      <w:r>
        <w:rPr>
          <w:rFonts w:ascii="Menlo" w:hAnsi="Menlo" w:cs="Menlo"/>
          <w:color w:val="C27E65"/>
        </w:rPr>
        <w:t xml:space="preserve"> В"</w:t>
      </w:r>
      <w:r>
        <w:rPr>
          <w:rFonts w:ascii="Menlo" w:hAnsi="Menlo" w:cs="Menlo"/>
          <w:color w:val="CACACA"/>
        </w:rPr>
        <w:t>)</w:t>
      </w:r>
    </w:p>
    <w:p w14:paraId="60E25B4F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Постоянная составляющая A₀ = </w:t>
      </w:r>
      <w:r>
        <w:rPr>
          <w:rFonts w:ascii="Menlo" w:hAnsi="Menlo" w:cs="Menlo"/>
          <w:color w:val="4689CC"/>
        </w:rPr>
        <w:t>{</w:t>
      </w:r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A0</w:t>
      </w:r>
      <w:r>
        <w:rPr>
          <w:rFonts w:ascii="Menlo" w:hAnsi="Menlo" w:cs="Menlo"/>
          <w:color w:val="4689CC"/>
        </w:rPr>
        <w:t>}</w:t>
      </w:r>
      <w:r>
        <w:rPr>
          <w:rFonts w:ascii="Menlo" w:hAnsi="Menlo" w:cs="Menlo"/>
          <w:color w:val="C27E65"/>
        </w:rPr>
        <w:t xml:space="preserve"> В"</w:t>
      </w:r>
      <w:r>
        <w:rPr>
          <w:rFonts w:ascii="Menlo" w:hAnsi="Menlo" w:cs="Menlo"/>
          <w:color w:val="CACACA"/>
        </w:rPr>
        <w:t>)</w:t>
      </w:r>
    </w:p>
    <w:p w14:paraId="66D5CF1F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Частота f =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f</w:t>
      </w:r>
      <w:proofErr w:type="spellEnd"/>
      <w:r>
        <w:rPr>
          <w:rFonts w:ascii="Menlo" w:hAnsi="Menlo" w:cs="Menlo"/>
          <w:color w:val="4689CC"/>
        </w:rPr>
        <w:t>}</w:t>
      </w:r>
      <w:r>
        <w:rPr>
          <w:rFonts w:ascii="Menlo" w:hAnsi="Menlo" w:cs="Menlo"/>
          <w:color w:val="C27E65"/>
        </w:rPr>
        <w:t xml:space="preserve"> Гц"</w:t>
      </w:r>
      <w:r>
        <w:rPr>
          <w:rFonts w:ascii="Menlo" w:hAnsi="Menlo" w:cs="Menlo"/>
          <w:color w:val="CACACA"/>
        </w:rPr>
        <w:t>)</w:t>
      </w:r>
    </w:p>
    <w:p w14:paraId="3377C7E8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Начальная фаза φ =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phi</w:t>
      </w:r>
      <w:proofErr w:type="spellEnd"/>
      <w:r>
        <w:rPr>
          <w:rFonts w:ascii="Menlo" w:hAnsi="Menlo" w:cs="Menlo"/>
          <w:color w:val="4689CC"/>
        </w:rPr>
        <w:t>}</w:t>
      </w:r>
      <w:r>
        <w:rPr>
          <w:rFonts w:ascii="Menlo" w:hAnsi="Menlo" w:cs="Menlo"/>
          <w:color w:val="C27E65"/>
        </w:rPr>
        <w:t xml:space="preserve"> рад =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phi</w:t>
      </w:r>
      <w:proofErr w:type="spellEnd"/>
      <w:r>
        <w:rPr>
          <w:rFonts w:ascii="Menlo" w:hAnsi="Menlo" w:cs="Menlo"/>
          <w:color w:val="CACACA"/>
        </w:rPr>
        <w:t>*</w:t>
      </w:r>
      <w:r>
        <w:rPr>
          <w:rFonts w:ascii="Menlo" w:hAnsi="Menlo" w:cs="Menlo"/>
          <w:color w:val="A7C598"/>
        </w:rPr>
        <w:t>180</w:t>
      </w:r>
      <w:r>
        <w:rPr>
          <w:rFonts w:ascii="Menlo" w:hAnsi="Menlo" w:cs="Menlo"/>
          <w:color w:val="CACACA"/>
        </w:rPr>
        <w:t>/</w:t>
      </w:r>
      <w:r>
        <w:rPr>
          <w:rFonts w:ascii="Menlo" w:hAnsi="Menlo" w:cs="Menlo"/>
          <w:color w:val="43C0A0"/>
        </w:rPr>
        <w:t>np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pi</w:t>
      </w:r>
      <w:r>
        <w:rPr>
          <w:rFonts w:ascii="Menlo" w:hAnsi="Menlo" w:cs="Menlo"/>
          <w:color w:val="4689CC"/>
        </w:rPr>
        <w:t>:.1f}</w:t>
      </w:r>
      <w:r>
        <w:rPr>
          <w:rFonts w:ascii="Menlo" w:hAnsi="Menlo" w:cs="Menlo"/>
          <w:color w:val="C27E65"/>
        </w:rPr>
        <w:t>°"</w:t>
      </w:r>
      <w:r>
        <w:rPr>
          <w:rFonts w:ascii="Menlo" w:hAnsi="Menlo" w:cs="Menlo"/>
          <w:color w:val="CACACA"/>
        </w:rPr>
        <w:t>)</w:t>
      </w:r>
    </w:p>
    <w:p w14:paraId="153CDB7C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>"  Временной интервал: [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t_min</w:t>
      </w:r>
      <w:proofErr w:type="spellEnd"/>
      <w:r>
        <w:rPr>
          <w:rFonts w:ascii="Menlo" w:hAnsi="Menlo" w:cs="Menlo"/>
          <w:color w:val="4689CC"/>
        </w:rPr>
        <w:t>}</w:t>
      </w:r>
      <w:r>
        <w:rPr>
          <w:rFonts w:ascii="Menlo" w:hAnsi="Menlo" w:cs="Menlo"/>
          <w:color w:val="C27E65"/>
        </w:rPr>
        <w:t xml:space="preserve">,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t_max</w:t>
      </w:r>
      <w:proofErr w:type="spellEnd"/>
      <w:r>
        <w:rPr>
          <w:rFonts w:ascii="Menlo" w:hAnsi="Menlo" w:cs="Menlo"/>
          <w:color w:val="4689CC"/>
        </w:rPr>
        <w:t>}</w:t>
      </w:r>
      <w:r>
        <w:rPr>
          <w:rFonts w:ascii="Menlo" w:hAnsi="Menlo" w:cs="Menlo"/>
          <w:color w:val="C27E65"/>
        </w:rPr>
        <w:t>] с"</w:t>
      </w:r>
      <w:r>
        <w:rPr>
          <w:rFonts w:ascii="Menlo" w:hAnsi="Menlo" w:cs="Menlo"/>
          <w:color w:val="CACACA"/>
        </w:rPr>
        <w:t>)</w:t>
      </w:r>
    </w:p>
    <w:p w14:paraId="5ABCF378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</w:p>
    <w:p w14:paraId="1DD5311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>"</w:t>
      </w:r>
      <w:r>
        <w:rPr>
          <w:rFonts w:ascii="Menlo" w:hAnsi="Menlo" w:cs="Menlo"/>
          <w:color w:val="CDAD6A"/>
        </w:rPr>
        <w:t>\</w:t>
      </w:r>
      <w:proofErr w:type="spellStart"/>
      <w:r>
        <w:rPr>
          <w:rFonts w:ascii="Menlo" w:hAnsi="Menlo" w:cs="Menlo"/>
          <w:color w:val="CDAD6A"/>
        </w:rPr>
        <w:t>n</w:t>
      </w:r>
      <w:r>
        <w:rPr>
          <w:rFonts w:ascii="Menlo" w:hAnsi="Menlo" w:cs="Menlo"/>
          <w:color w:val="C27E65"/>
        </w:rPr>
        <w:t>Параметры</w:t>
      </w:r>
      <w:proofErr w:type="spellEnd"/>
      <w:r>
        <w:rPr>
          <w:rFonts w:ascii="Menlo" w:hAnsi="Menlo" w:cs="Menlo"/>
          <w:color w:val="C27E65"/>
        </w:rPr>
        <w:t xml:space="preserve"> дискретизации и квантования:"</w:t>
      </w:r>
      <w:r>
        <w:rPr>
          <w:rFonts w:ascii="Menlo" w:hAnsi="Menlo" w:cs="Menlo"/>
          <w:color w:val="CACACA"/>
        </w:rPr>
        <w:t>)</w:t>
      </w:r>
    </w:p>
    <w:p w14:paraId="16C9FC4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Частота дискретизации fₐ =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fd</w:t>
      </w:r>
      <w:proofErr w:type="spellEnd"/>
      <w:r>
        <w:rPr>
          <w:rFonts w:ascii="Menlo" w:hAnsi="Menlo" w:cs="Menlo"/>
          <w:color w:val="4689CC"/>
        </w:rPr>
        <w:t>}</w:t>
      </w:r>
      <w:r>
        <w:rPr>
          <w:rFonts w:ascii="Menlo" w:hAnsi="Menlo" w:cs="Menlo"/>
          <w:color w:val="C27E65"/>
        </w:rPr>
        <w:t xml:space="preserve"> Гц"</w:t>
      </w:r>
      <w:r>
        <w:rPr>
          <w:rFonts w:ascii="Menlo" w:hAnsi="Menlo" w:cs="Menlo"/>
          <w:color w:val="CACACA"/>
        </w:rPr>
        <w:t>)</w:t>
      </w:r>
    </w:p>
    <w:p w14:paraId="5DE0FCD9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Период дискретизации Tₐ =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Td</w:t>
      </w:r>
      <w:proofErr w:type="spellEnd"/>
      <w:r>
        <w:rPr>
          <w:rFonts w:ascii="Menlo" w:hAnsi="Menlo" w:cs="Menlo"/>
          <w:color w:val="4689CC"/>
        </w:rPr>
        <w:t>}</w:t>
      </w:r>
      <w:r>
        <w:rPr>
          <w:rFonts w:ascii="Menlo" w:hAnsi="Menlo" w:cs="Menlo"/>
          <w:color w:val="C27E65"/>
        </w:rPr>
        <w:t xml:space="preserve"> с"</w:t>
      </w:r>
      <w:r>
        <w:rPr>
          <w:rFonts w:ascii="Menlo" w:hAnsi="Menlo" w:cs="Menlo"/>
          <w:color w:val="CACACA"/>
        </w:rPr>
        <w:t>)</w:t>
      </w:r>
    </w:p>
    <w:p w14:paraId="1B50F9BC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Разрядность АЦП b =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b</w:t>
      </w:r>
      <w:proofErr w:type="spellEnd"/>
      <w:r>
        <w:rPr>
          <w:rFonts w:ascii="Menlo" w:hAnsi="Menlo" w:cs="Menlo"/>
          <w:color w:val="4689CC"/>
        </w:rPr>
        <w:t>}</w:t>
      </w:r>
      <w:r>
        <w:rPr>
          <w:rFonts w:ascii="Menlo" w:hAnsi="Menlo" w:cs="Menlo"/>
          <w:color w:val="C27E65"/>
        </w:rPr>
        <w:t xml:space="preserve"> бит"</w:t>
      </w:r>
      <w:r>
        <w:rPr>
          <w:rFonts w:ascii="Menlo" w:hAnsi="Menlo" w:cs="Menlo"/>
          <w:color w:val="CACACA"/>
        </w:rPr>
        <w:t>)</w:t>
      </w:r>
    </w:p>
    <w:p w14:paraId="0C89602A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Количество уровней квантования N =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N</w:t>
      </w:r>
      <w:proofErr w:type="spellEnd"/>
      <w:r>
        <w:rPr>
          <w:rFonts w:ascii="Menlo" w:hAnsi="Menlo" w:cs="Menlo"/>
          <w:color w:val="4689CC"/>
        </w:rPr>
        <w:t>}</w:t>
      </w:r>
      <w:r>
        <w:rPr>
          <w:rFonts w:ascii="Menlo" w:hAnsi="Menlo" w:cs="Menlo"/>
          <w:color w:val="C27E65"/>
        </w:rPr>
        <w:t>"</w:t>
      </w:r>
      <w:r>
        <w:rPr>
          <w:rFonts w:ascii="Menlo" w:hAnsi="Menlo" w:cs="Menlo"/>
          <w:color w:val="CACACA"/>
        </w:rPr>
        <w:t>)</w:t>
      </w:r>
    </w:p>
    <w:p w14:paraId="0D3AEDF3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Шаг квантования q = </w:t>
      </w:r>
      <w:r>
        <w:rPr>
          <w:rFonts w:ascii="Menlo" w:hAnsi="Menlo" w:cs="Menlo"/>
          <w:color w:val="4689CC"/>
        </w:rPr>
        <w:t>{</w:t>
      </w:r>
      <w:r>
        <w:rPr>
          <w:rFonts w:ascii="Menlo" w:hAnsi="Menlo" w:cs="Menlo"/>
          <w:color w:val="8CD3FE"/>
        </w:rPr>
        <w:t>q</w:t>
      </w:r>
      <w:r>
        <w:rPr>
          <w:rFonts w:ascii="Menlo" w:hAnsi="Menlo" w:cs="Menlo"/>
          <w:color w:val="4689CC"/>
        </w:rPr>
        <w:t>:.4f}</w:t>
      </w:r>
      <w:r>
        <w:rPr>
          <w:rFonts w:ascii="Menlo" w:hAnsi="Menlo" w:cs="Menlo"/>
          <w:color w:val="C27E65"/>
        </w:rPr>
        <w:t xml:space="preserve"> В"</w:t>
      </w:r>
      <w:r>
        <w:rPr>
          <w:rFonts w:ascii="Menlo" w:hAnsi="Menlo" w:cs="Menlo"/>
          <w:color w:val="CACACA"/>
        </w:rPr>
        <w:t>)</w:t>
      </w:r>
    </w:p>
    <w:p w14:paraId="28C729B8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Тип кодирования: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code_type</w:t>
      </w:r>
      <w:proofErr w:type="spellEnd"/>
      <w:r>
        <w:rPr>
          <w:rFonts w:ascii="Menlo" w:hAnsi="Menlo" w:cs="Menlo"/>
          <w:color w:val="4689CC"/>
        </w:rPr>
        <w:t>}</w:t>
      </w:r>
      <w:r>
        <w:rPr>
          <w:rFonts w:ascii="Menlo" w:hAnsi="Menlo" w:cs="Menlo"/>
          <w:color w:val="C27E65"/>
        </w:rPr>
        <w:t>"</w:t>
      </w:r>
      <w:r>
        <w:rPr>
          <w:rFonts w:ascii="Menlo" w:hAnsi="Menlo" w:cs="Menlo"/>
          <w:color w:val="CACACA"/>
        </w:rPr>
        <w:t>)</w:t>
      </w:r>
    </w:p>
    <w:p w14:paraId="7B983249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</w:p>
    <w:p w14:paraId="18CE0E70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>"</w:t>
      </w:r>
      <w:r>
        <w:rPr>
          <w:rFonts w:ascii="Menlo" w:hAnsi="Menlo" w:cs="Menlo"/>
          <w:color w:val="CDAD6A"/>
        </w:rPr>
        <w:t>\</w:t>
      </w:r>
      <w:proofErr w:type="spellStart"/>
      <w:r>
        <w:rPr>
          <w:rFonts w:ascii="Menlo" w:hAnsi="Menlo" w:cs="Menlo"/>
          <w:color w:val="CDAD6A"/>
        </w:rPr>
        <w:t>n</w:t>
      </w:r>
      <w:r>
        <w:rPr>
          <w:rFonts w:ascii="Menlo" w:hAnsi="Menlo" w:cs="Menlo"/>
          <w:color w:val="C27E65"/>
        </w:rPr>
        <w:t>Статистика</w:t>
      </w:r>
      <w:proofErr w:type="spellEnd"/>
      <w:r>
        <w:rPr>
          <w:rFonts w:ascii="Menlo" w:hAnsi="Menlo" w:cs="Menlo"/>
          <w:color w:val="C27E65"/>
        </w:rPr>
        <w:t xml:space="preserve"> погрешности квантования:"</w:t>
      </w:r>
      <w:r>
        <w:rPr>
          <w:rFonts w:ascii="Menlo" w:hAnsi="Menlo" w:cs="Menlo"/>
          <w:color w:val="CACACA"/>
        </w:rPr>
        <w:t>)</w:t>
      </w:r>
    </w:p>
    <w:p w14:paraId="340C922A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>"  Теоретическая максимальная погрешность = ±</w:t>
      </w:r>
      <w:r>
        <w:rPr>
          <w:rFonts w:ascii="Menlo" w:hAnsi="Menlo" w:cs="Menlo"/>
          <w:color w:val="4689CC"/>
        </w:rPr>
        <w:t>{</w:t>
      </w:r>
      <w:r>
        <w:rPr>
          <w:rFonts w:ascii="Menlo" w:hAnsi="Menlo" w:cs="Menlo"/>
          <w:color w:val="8CD3FE"/>
        </w:rPr>
        <w:t>q</w:t>
      </w:r>
      <w:r>
        <w:rPr>
          <w:rFonts w:ascii="Menlo" w:hAnsi="Menlo" w:cs="Menlo"/>
          <w:color w:val="CACACA"/>
        </w:rPr>
        <w:t>/</w:t>
      </w:r>
      <w:r>
        <w:rPr>
          <w:rFonts w:ascii="Menlo" w:hAnsi="Menlo" w:cs="Menlo"/>
          <w:color w:val="A7C598"/>
        </w:rPr>
        <w:t>2</w:t>
      </w:r>
      <w:r>
        <w:rPr>
          <w:rFonts w:ascii="Menlo" w:hAnsi="Menlo" w:cs="Menlo"/>
          <w:color w:val="4689CC"/>
        </w:rPr>
        <w:t>:.4f}</w:t>
      </w:r>
      <w:r>
        <w:rPr>
          <w:rFonts w:ascii="Menlo" w:hAnsi="Menlo" w:cs="Menlo"/>
          <w:color w:val="C27E65"/>
        </w:rPr>
        <w:t xml:space="preserve"> В"</w:t>
      </w:r>
      <w:r>
        <w:rPr>
          <w:rFonts w:ascii="Menlo" w:hAnsi="Menlo" w:cs="Menlo"/>
          <w:color w:val="CACACA"/>
        </w:rPr>
        <w:t>)</w:t>
      </w:r>
    </w:p>
    <w:p w14:paraId="615026E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>"  Экспериментальная максимальная погрешность = ±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43C0A0"/>
        </w:rPr>
        <w:t>np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max</w:t>
      </w:r>
      <w:proofErr w:type="spellEnd"/>
      <w:r>
        <w:rPr>
          <w:rFonts w:ascii="Menlo" w:hAnsi="Menlo" w:cs="Menlo"/>
          <w:color w:val="CACACA"/>
        </w:rPr>
        <w:t>(</w:t>
      </w:r>
      <w:proofErr w:type="spellStart"/>
      <w:r>
        <w:rPr>
          <w:rFonts w:ascii="Menlo" w:hAnsi="Menlo" w:cs="Menlo"/>
          <w:color w:val="43C0A0"/>
        </w:rPr>
        <w:t>np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abs</w:t>
      </w:r>
      <w:proofErr w:type="spellEnd"/>
      <w:r>
        <w:rPr>
          <w:rFonts w:ascii="Menlo" w:hAnsi="Menlo" w:cs="Menlo"/>
          <w:color w:val="CACACA"/>
        </w:rPr>
        <w:t>(</w:t>
      </w:r>
      <w:proofErr w:type="spellStart"/>
      <w:r>
        <w:rPr>
          <w:rFonts w:ascii="Menlo" w:hAnsi="Menlo" w:cs="Menlo"/>
          <w:color w:val="8CD3FE"/>
        </w:rPr>
        <w:t>error</w:t>
      </w:r>
      <w:proofErr w:type="spellEnd"/>
      <w:r>
        <w:rPr>
          <w:rFonts w:ascii="Menlo" w:hAnsi="Menlo" w:cs="Menlo"/>
          <w:color w:val="CACACA"/>
        </w:rPr>
        <w:t>))</w:t>
      </w:r>
      <w:r>
        <w:rPr>
          <w:rFonts w:ascii="Menlo" w:hAnsi="Menlo" w:cs="Menlo"/>
          <w:color w:val="4689CC"/>
        </w:rPr>
        <w:t>:.4f}</w:t>
      </w:r>
      <w:r>
        <w:rPr>
          <w:rFonts w:ascii="Menlo" w:hAnsi="Menlo" w:cs="Menlo"/>
          <w:color w:val="C27E65"/>
        </w:rPr>
        <w:t xml:space="preserve"> В"</w:t>
      </w:r>
      <w:r>
        <w:rPr>
          <w:rFonts w:ascii="Menlo" w:hAnsi="Menlo" w:cs="Menlo"/>
          <w:color w:val="CACACA"/>
        </w:rPr>
        <w:t>)</w:t>
      </w:r>
    </w:p>
    <w:p w14:paraId="5AF251D9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Теоретическая дисперсия = </w:t>
      </w:r>
      <w:r>
        <w:rPr>
          <w:rFonts w:ascii="Menlo" w:hAnsi="Menlo" w:cs="Menlo"/>
          <w:color w:val="4689CC"/>
        </w:rPr>
        <w:t>{</w:t>
      </w:r>
      <w:r>
        <w:rPr>
          <w:rFonts w:ascii="Menlo" w:hAnsi="Menlo" w:cs="Menlo"/>
          <w:color w:val="8CD3FE"/>
        </w:rPr>
        <w:t>q</w:t>
      </w:r>
      <w:r>
        <w:rPr>
          <w:rFonts w:ascii="Menlo" w:hAnsi="Menlo" w:cs="Menlo"/>
          <w:color w:val="CACACA"/>
        </w:rPr>
        <w:t>**</w:t>
      </w:r>
      <w:r>
        <w:rPr>
          <w:rFonts w:ascii="Menlo" w:hAnsi="Menlo" w:cs="Menlo"/>
          <w:color w:val="A7C598"/>
        </w:rPr>
        <w:t>2</w:t>
      </w:r>
      <w:r>
        <w:rPr>
          <w:rFonts w:ascii="Menlo" w:hAnsi="Menlo" w:cs="Menlo"/>
          <w:color w:val="CACACA"/>
        </w:rPr>
        <w:t>/</w:t>
      </w:r>
      <w:r>
        <w:rPr>
          <w:rFonts w:ascii="Menlo" w:hAnsi="Menlo" w:cs="Menlo"/>
          <w:color w:val="A7C598"/>
        </w:rPr>
        <w:t>12</w:t>
      </w:r>
      <w:r>
        <w:rPr>
          <w:rFonts w:ascii="Menlo" w:hAnsi="Menlo" w:cs="Menlo"/>
          <w:color w:val="4689CC"/>
        </w:rPr>
        <w:t>:.6f}</w:t>
      </w:r>
      <w:r>
        <w:rPr>
          <w:rFonts w:ascii="Menlo" w:hAnsi="Menlo" w:cs="Menlo"/>
          <w:color w:val="C27E65"/>
        </w:rPr>
        <w:t xml:space="preserve"> В²"</w:t>
      </w:r>
      <w:r>
        <w:rPr>
          <w:rFonts w:ascii="Menlo" w:hAnsi="Menlo" w:cs="Menlo"/>
          <w:color w:val="CACACA"/>
        </w:rPr>
        <w:t>)</w:t>
      </w:r>
    </w:p>
    <w:p w14:paraId="1D3AE66C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Экспериментальная дисперсия =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43C0A0"/>
        </w:rPr>
        <w:t>np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D4D69A"/>
        </w:rPr>
        <w:t>var</w:t>
      </w:r>
      <w:proofErr w:type="spellEnd"/>
      <w:r>
        <w:rPr>
          <w:rFonts w:ascii="Menlo" w:hAnsi="Menlo" w:cs="Menlo"/>
          <w:color w:val="CACACA"/>
        </w:rPr>
        <w:t>(</w:t>
      </w:r>
      <w:proofErr w:type="spellStart"/>
      <w:r>
        <w:rPr>
          <w:rFonts w:ascii="Menlo" w:hAnsi="Menlo" w:cs="Menlo"/>
          <w:color w:val="8CD3FE"/>
        </w:rPr>
        <w:t>error</w:t>
      </w:r>
      <w:proofErr w:type="spellEnd"/>
      <w:r>
        <w:rPr>
          <w:rFonts w:ascii="Menlo" w:hAnsi="Menlo" w:cs="Menlo"/>
          <w:color w:val="CACACA"/>
        </w:rPr>
        <w:t>)</w:t>
      </w:r>
      <w:r>
        <w:rPr>
          <w:rFonts w:ascii="Menlo" w:hAnsi="Menlo" w:cs="Menlo"/>
          <w:color w:val="4689CC"/>
        </w:rPr>
        <w:t>:.6f}</w:t>
      </w:r>
      <w:r>
        <w:rPr>
          <w:rFonts w:ascii="Menlo" w:hAnsi="Menlo" w:cs="Menlo"/>
          <w:color w:val="C27E65"/>
        </w:rPr>
        <w:t xml:space="preserve"> В²"</w:t>
      </w:r>
      <w:r>
        <w:rPr>
          <w:rFonts w:ascii="Menlo" w:hAnsi="Menlo" w:cs="Menlo"/>
          <w:color w:val="CACACA"/>
        </w:rPr>
        <w:t>)</w:t>
      </w:r>
    </w:p>
    <w:p w14:paraId="77A688FC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Среднее значение погрешности =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43C0A0"/>
        </w:rPr>
        <w:t>np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D4D69A"/>
        </w:rPr>
        <w:t>mean</w:t>
      </w:r>
      <w:proofErr w:type="spellEnd"/>
      <w:r>
        <w:rPr>
          <w:rFonts w:ascii="Menlo" w:hAnsi="Menlo" w:cs="Menlo"/>
          <w:color w:val="CACACA"/>
        </w:rPr>
        <w:t>(</w:t>
      </w:r>
      <w:proofErr w:type="spellStart"/>
      <w:r>
        <w:rPr>
          <w:rFonts w:ascii="Menlo" w:hAnsi="Menlo" w:cs="Menlo"/>
          <w:color w:val="8CD3FE"/>
        </w:rPr>
        <w:t>error</w:t>
      </w:r>
      <w:proofErr w:type="spellEnd"/>
      <w:r>
        <w:rPr>
          <w:rFonts w:ascii="Menlo" w:hAnsi="Menlo" w:cs="Menlo"/>
          <w:color w:val="CACACA"/>
        </w:rPr>
        <w:t>)</w:t>
      </w:r>
      <w:r>
        <w:rPr>
          <w:rFonts w:ascii="Menlo" w:hAnsi="Menlo" w:cs="Menlo"/>
          <w:color w:val="4689CC"/>
        </w:rPr>
        <w:t>:.6f}</w:t>
      </w:r>
      <w:r>
        <w:rPr>
          <w:rFonts w:ascii="Menlo" w:hAnsi="Menlo" w:cs="Menlo"/>
          <w:color w:val="C27E65"/>
        </w:rPr>
        <w:t xml:space="preserve"> В"</w:t>
      </w:r>
      <w:r>
        <w:rPr>
          <w:rFonts w:ascii="Menlo" w:hAnsi="Menlo" w:cs="Menlo"/>
          <w:color w:val="CACACA"/>
        </w:rPr>
        <w:t>)</w:t>
      </w:r>
    </w:p>
    <w:p w14:paraId="4AE21DE3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СКО погрешности =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43C0A0"/>
        </w:rPr>
        <w:t>np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D4D69A"/>
        </w:rPr>
        <w:t>std</w:t>
      </w:r>
      <w:proofErr w:type="spellEnd"/>
      <w:r>
        <w:rPr>
          <w:rFonts w:ascii="Menlo" w:hAnsi="Menlo" w:cs="Menlo"/>
          <w:color w:val="CACACA"/>
        </w:rPr>
        <w:t>(</w:t>
      </w:r>
      <w:proofErr w:type="spellStart"/>
      <w:r>
        <w:rPr>
          <w:rFonts w:ascii="Menlo" w:hAnsi="Menlo" w:cs="Menlo"/>
          <w:color w:val="8CD3FE"/>
        </w:rPr>
        <w:t>error</w:t>
      </w:r>
      <w:proofErr w:type="spellEnd"/>
      <w:r>
        <w:rPr>
          <w:rFonts w:ascii="Menlo" w:hAnsi="Menlo" w:cs="Menlo"/>
          <w:color w:val="CACACA"/>
        </w:rPr>
        <w:t>)</w:t>
      </w:r>
      <w:r>
        <w:rPr>
          <w:rFonts w:ascii="Menlo" w:hAnsi="Menlo" w:cs="Menlo"/>
          <w:color w:val="4689CC"/>
        </w:rPr>
        <w:t>:.6f}</w:t>
      </w:r>
      <w:r>
        <w:rPr>
          <w:rFonts w:ascii="Menlo" w:hAnsi="Menlo" w:cs="Menlo"/>
          <w:color w:val="C27E65"/>
        </w:rPr>
        <w:t xml:space="preserve"> В"</w:t>
      </w:r>
      <w:r>
        <w:rPr>
          <w:rFonts w:ascii="Menlo" w:hAnsi="Menlo" w:cs="Menlo"/>
          <w:color w:val="CACACA"/>
        </w:rPr>
        <w:t>)</w:t>
      </w:r>
    </w:p>
    <w:p w14:paraId="5FA16E58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</w:p>
    <w:p w14:paraId="4F1320DA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r>
        <w:rPr>
          <w:rFonts w:ascii="Menlo" w:hAnsi="Menlo" w:cs="Menlo"/>
          <w:color w:val="598A43"/>
        </w:rPr>
        <w:t># Проверка теоремы Найквиста-Котельникова</w:t>
      </w:r>
    </w:p>
    <w:p w14:paraId="2BE020D7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r>
        <w:rPr>
          <w:rFonts w:ascii="Menlo" w:hAnsi="Menlo" w:cs="Menlo"/>
          <w:color w:val="8CD3FE"/>
        </w:rPr>
        <w:t>nyquist_freq</w:t>
      </w:r>
      <w:proofErr w:type="spellEnd"/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2</w:t>
      </w:r>
      <w:r>
        <w:rPr>
          <w:rFonts w:ascii="Menlo" w:hAnsi="Menlo" w:cs="Menlo"/>
          <w:color w:val="CACACA"/>
        </w:rPr>
        <w:t xml:space="preserve"> * </w:t>
      </w:r>
      <w:proofErr w:type="spellStart"/>
      <w:proofErr w:type="gram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f</w:t>
      </w:r>
      <w:proofErr w:type="spellEnd"/>
      <w:proofErr w:type="gramEnd"/>
    </w:p>
    <w:p w14:paraId="5058A32F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>"</w:t>
      </w:r>
      <w:r>
        <w:rPr>
          <w:rFonts w:ascii="Menlo" w:hAnsi="Menlo" w:cs="Menlo"/>
          <w:color w:val="CDAD6A"/>
        </w:rPr>
        <w:t>\</w:t>
      </w:r>
      <w:proofErr w:type="spellStart"/>
      <w:r>
        <w:rPr>
          <w:rFonts w:ascii="Menlo" w:hAnsi="Menlo" w:cs="Menlo"/>
          <w:color w:val="CDAD6A"/>
        </w:rPr>
        <w:t>n</w:t>
      </w:r>
      <w:r>
        <w:rPr>
          <w:rFonts w:ascii="Menlo" w:hAnsi="Menlo" w:cs="Menlo"/>
          <w:color w:val="C27E65"/>
        </w:rPr>
        <w:t>Проверка</w:t>
      </w:r>
      <w:proofErr w:type="spellEnd"/>
      <w:r>
        <w:rPr>
          <w:rFonts w:ascii="Menlo" w:hAnsi="Menlo" w:cs="Menlo"/>
          <w:color w:val="C27E65"/>
        </w:rPr>
        <w:t xml:space="preserve"> теоремы Найквиста-Котельникова:"</w:t>
      </w:r>
      <w:r>
        <w:rPr>
          <w:rFonts w:ascii="Menlo" w:hAnsi="Menlo" w:cs="Menlo"/>
          <w:color w:val="CACACA"/>
        </w:rPr>
        <w:t>)</w:t>
      </w:r>
    </w:p>
    <w:p w14:paraId="73791C0F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Минимальная частота дискретизации =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8CD3FE"/>
        </w:rPr>
        <w:t>nyquist_freq</w:t>
      </w:r>
      <w:proofErr w:type="spellEnd"/>
      <w:r>
        <w:rPr>
          <w:rFonts w:ascii="Menlo" w:hAnsi="Menlo" w:cs="Menlo"/>
          <w:color w:val="4689CC"/>
        </w:rPr>
        <w:t>}</w:t>
      </w:r>
      <w:r>
        <w:rPr>
          <w:rFonts w:ascii="Menlo" w:hAnsi="Menlo" w:cs="Menlo"/>
          <w:color w:val="C27E65"/>
        </w:rPr>
        <w:t xml:space="preserve"> Гц"</w:t>
      </w:r>
      <w:r>
        <w:rPr>
          <w:rFonts w:ascii="Menlo" w:hAnsi="Menlo" w:cs="Menlo"/>
          <w:color w:val="CACACA"/>
        </w:rPr>
        <w:t>)</w:t>
      </w:r>
    </w:p>
    <w:p w14:paraId="0836716D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 xml:space="preserve">"  Используемая частота дискретизации = </w:t>
      </w:r>
      <w:r>
        <w:rPr>
          <w:rFonts w:ascii="Menlo" w:hAnsi="Menlo" w:cs="Menlo"/>
          <w:color w:val="4689CC"/>
        </w:rPr>
        <w:t>{</w:t>
      </w:r>
      <w:proofErr w:type="spellStart"/>
      <w:r>
        <w:rPr>
          <w:rFonts w:ascii="Menlo" w:hAnsi="Menlo" w:cs="Menlo"/>
          <w:color w:val="8CD3FE"/>
        </w:rPr>
        <w:t>self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fd</w:t>
      </w:r>
      <w:proofErr w:type="spellEnd"/>
      <w:r>
        <w:rPr>
          <w:rFonts w:ascii="Menlo" w:hAnsi="Menlo" w:cs="Menlo"/>
          <w:color w:val="4689CC"/>
        </w:rPr>
        <w:t>}</w:t>
      </w:r>
      <w:r>
        <w:rPr>
          <w:rFonts w:ascii="Menlo" w:hAnsi="Menlo" w:cs="Menlo"/>
          <w:color w:val="C27E65"/>
        </w:rPr>
        <w:t xml:space="preserve"> Гц"</w:t>
      </w:r>
      <w:r>
        <w:rPr>
          <w:rFonts w:ascii="Menlo" w:hAnsi="Menlo" w:cs="Menlo"/>
          <w:color w:val="CACACA"/>
        </w:rPr>
        <w:t>)</w:t>
      </w:r>
    </w:p>
    <w:p w14:paraId="2BAA0D62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</w:p>
    <w:p w14:paraId="35D03794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    </w:t>
      </w:r>
      <w:r w:rsidRPr="00CE0C6A">
        <w:rPr>
          <w:rFonts w:ascii="Menlo" w:hAnsi="Menlo" w:cs="Menlo"/>
          <w:color w:val="B76FB3"/>
          <w:lang w:val="en-US"/>
        </w:rPr>
        <w:t>if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self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8CD3FE"/>
          <w:lang w:val="en-US"/>
        </w:rPr>
        <w:t>fd</w:t>
      </w:r>
      <w:proofErr w:type="spellEnd"/>
      <w:proofErr w:type="gramEnd"/>
      <w:r w:rsidRPr="00CE0C6A">
        <w:rPr>
          <w:rFonts w:ascii="Menlo" w:hAnsi="Menlo" w:cs="Menlo"/>
          <w:color w:val="CACACA"/>
          <w:lang w:val="en-US"/>
        </w:rPr>
        <w:t xml:space="preserve"> &gt; </w:t>
      </w:r>
      <w:proofErr w:type="spellStart"/>
      <w:r w:rsidRPr="00CE0C6A">
        <w:rPr>
          <w:rFonts w:ascii="Menlo" w:hAnsi="Menlo" w:cs="Menlo"/>
          <w:color w:val="8CD3FE"/>
          <w:lang w:val="en-US"/>
        </w:rPr>
        <w:t>nyquist_freq</w:t>
      </w:r>
      <w:proofErr w:type="spellEnd"/>
      <w:r w:rsidRPr="00CE0C6A">
        <w:rPr>
          <w:rFonts w:ascii="Menlo" w:hAnsi="Menlo" w:cs="Menlo"/>
          <w:color w:val="CACACA"/>
          <w:lang w:val="en-US"/>
        </w:rPr>
        <w:t>:</w:t>
      </w:r>
    </w:p>
    <w:p w14:paraId="0FF0ED7A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>"   Условие выполнено (fₐ &gt; 2f</w:t>
      </w:r>
      <w:r>
        <w:rPr>
          <w:rFonts w:ascii="Segoe UI Symbol" w:hAnsi="Segoe UI Symbol" w:cs="Segoe UI Symbol"/>
          <w:color w:val="C27E65"/>
        </w:rPr>
        <w:t>ₘ</w:t>
      </w:r>
      <w:r>
        <w:rPr>
          <w:rFonts w:ascii="Menlo" w:hAnsi="Menlo" w:cs="Menlo"/>
          <w:color w:val="C27E65"/>
        </w:rPr>
        <w:t>ₐₓ)"</w:t>
      </w:r>
      <w:r>
        <w:rPr>
          <w:rFonts w:ascii="Menlo" w:hAnsi="Menlo" w:cs="Menlo"/>
          <w:color w:val="CACACA"/>
        </w:rPr>
        <w:t>)</w:t>
      </w:r>
    </w:p>
    <w:p w14:paraId="28D32A74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    </w:t>
      </w:r>
      <w:proofErr w:type="spellStart"/>
      <w:r>
        <w:rPr>
          <w:rFonts w:ascii="Menlo" w:hAnsi="Menlo" w:cs="Menlo"/>
          <w:color w:val="B76FB3"/>
        </w:rPr>
        <w:t>else</w:t>
      </w:r>
      <w:proofErr w:type="spellEnd"/>
      <w:r>
        <w:rPr>
          <w:rFonts w:ascii="Menlo" w:hAnsi="Menlo" w:cs="Menlo"/>
          <w:color w:val="CACACA"/>
        </w:rPr>
        <w:t>:</w:t>
      </w:r>
    </w:p>
    <w:p w14:paraId="48106268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lastRenderedPageBreak/>
        <w:t xml:space="preserve">        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4689CC"/>
        </w:rPr>
        <w:t>f</w:t>
      </w:r>
      <w:r>
        <w:rPr>
          <w:rFonts w:ascii="Menlo" w:hAnsi="Menlo" w:cs="Menlo"/>
          <w:color w:val="C27E65"/>
        </w:rPr>
        <w:t>"   УСЛОВИЕ НЕ ВЫПОЛНЕНО! Возможны искажения сигнала."</w:t>
      </w:r>
      <w:r>
        <w:rPr>
          <w:rFonts w:ascii="Menlo" w:hAnsi="Menlo" w:cs="Menlo"/>
          <w:color w:val="CACACA"/>
        </w:rPr>
        <w:t>)</w:t>
      </w:r>
    </w:p>
    <w:p w14:paraId="379C0773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</w:p>
    <w:p w14:paraId="77D68E2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</w:p>
    <w:p w14:paraId="7D197EE2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r>
        <w:rPr>
          <w:rFonts w:ascii="Menlo" w:hAnsi="Menlo" w:cs="Menlo"/>
          <w:color w:val="4689CC"/>
        </w:rPr>
        <w:t>def</w:t>
      </w:r>
      <w:proofErr w:type="spellEnd"/>
      <w:r>
        <w:rPr>
          <w:rFonts w:ascii="Menlo" w:hAnsi="Menlo" w:cs="Menlo"/>
          <w:color w:val="CACACA"/>
        </w:rPr>
        <w:t xml:space="preserve"> </w:t>
      </w:r>
      <w:proofErr w:type="spellStart"/>
      <w:proofErr w:type="gramStart"/>
      <w:r>
        <w:rPr>
          <w:rFonts w:ascii="Menlo" w:hAnsi="Menlo" w:cs="Menlo"/>
          <w:color w:val="D4D69A"/>
        </w:rPr>
        <w:t>main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CACACA"/>
        </w:rPr>
        <w:t>):</w:t>
      </w:r>
    </w:p>
    <w:p w14:paraId="56258DD3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r>
        <w:rPr>
          <w:rFonts w:ascii="Menlo" w:hAnsi="Menlo" w:cs="Menlo"/>
          <w:color w:val="C27E65"/>
        </w:rPr>
        <w:t>"""Основная функция программы"""</w:t>
      </w:r>
    </w:p>
    <w:p w14:paraId="79BEBCE1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</w:p>
    <w:p w14:paraId="2560ECCA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C27E65"/>
        </w:rPr>
        <w:t>"Лабораторная работа №1"</w:t>
      </w:r>
      <w:r>
        <w:rPr>
          <w:rFonts w:ascii="Menlo" w:hAnsi="Menlo" w:cs="Menlo"/>
          <w:color w:val="CACACA"/>
        </w:rPr>
        <w:t>)</w:t>
      </w:r>
    </w:p>
    <w:p w14:paraId="1268CE30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C27E65"/>
        </w:rPr>
        <w:t>"Непрерывные, дискретные и цифровые сигналы"</w:t>
      </w:r>
      <w:r>
        <w:rPr>
          <w:rFonts w:ascii="Menlo" w:hAnsi="Menlo" w:cs="Menlo"/>
          <w:color w:val="CACACA"/>
        </w:rPr>
        <w:t>)</w:t>
      </w:r>
    </w:p>
    <w:p w14:paraId="59BAC1E1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69A"/>
        </w:rPr>
        <w:t>print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C27E65"/>
        </w:rPr>
        <w:t>"="</w:t>
      </w:r>
      <w:r>
        <w:rPr>
          <w:rFonts w:ascii="Menlo" w:hAnsi="Menlo" w:cs="Menlo"/>
          <w:color w:val="CACACA"/>
        </w:rPr>
        <w:t>*</w:t>
      </w:r>
      <w:r>
        <w:rPr>
          <w:rFonts w:ascii="Menlo" w:hAnsi="Menlo" w:cs="Menlo"/>
          <w:color w:val="A7C598"/>
        </w:rPr>
        <w:t>60</w:t>
      </w:r>
      <w:r>
        <w:rPr>
          <w:rFonts w:ascii="Menlo" w:hAnsi="Menlo" w:cs="Menlo"/>
          <w:color w:val="CACACA"/>
        </w:rPr>
        <w:t>)</w:t>
      </w:r>
    </w:p>
    <w:p w14:paraId="6CACC8A6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</w:p>
    <w:p w14:paraId="3B9A886F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r>
        <w:rPr>
          <w:rFonts w:ascii="Menlo" w:hAnsi="Menlo" w:cs="Menlo"/>
          <w:color w:val="598A43"/>
        </w:rPr>
        <w:t># Параметры моего варианта</w:t>
      </w:r>
    </w:p>
    <w:p w14:paraId="3270D507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r>
        <w:rPr>
          <w:rFonts w:ascii="Menlo" w:hAnsi="Menlo" w:cs="Menlo"/>
          <w:color w:val="598A43"/>
        </w:rPr>
        <w:t xml:space="preserve"># </w:t>
      </w:r>
      <w:proofErr w:type="spellStart"/>
      <w:r>
        <w:rPr>
          <w:rFonts w:ascii="Menlo" w:hAnsi="Menlo" w:cs="Menlo"/>
          <w:color w:val="598A43"/>
        </w:rPr>
        <w:t>t_min</w:t>
      </w:r>
      <w:proofErr w:type="spellEnd"/>
      <w:r>
        <w:rPr>
          <w:rFonts w:ascii="Menlo" w:hAnsi="Menlo" w:cs="Menlo"/>
          <w:color w:val="598A43"/>
        </w:rPr>
        <w:t xml:space="preserve"> = 17 с; </w:t>
      </w:r>
      <w:proofErr w:type="spellStart"/>
      <w:r>
        <w:rPr>
          <w:rFonts w:ascii="Menlo" w:hAnsi="Menlo" w:cs="Menlo"/>
          <w:color w:val="598A43"/>
        </w:rPr>
        <w:t>t_max</w:t>
      </w:r>
      <w:proofErr w:type="spellEnd"/>
      <w:r>
        <w:rPr>
          <w:rFonts w:ascii="Menlo" w:hAnsi="Menlo" w:cs="Menlo"/>
          <w:color w:val="598A43"/>
        </w:rPr>
        <w:t xml:space="preserve"> = 48 с; A = 5 В; A0 = 6 В; f = 3 Гц; φ = π/3; Код: прямой</w:t>
      </w:r>
    </w:p>
    <w:p w14:paraId="2DA94B0E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</w:p>
    <w:p w14:paraId="52B125F0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r>
        <w:rPr>
          <w:rFonts w:ascii="Menlo" w:hAnsi="Menlo" w:cs="Menlo"/>
          <w:color w:val="42B3FF"/>
        </w:rPr>
        <w:t>A</w:t>
      </w:r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5</w:t>
      </w:r>
      <w:r>
        <w:rPr>
          <w:rFonts w:ascii="Menlo" w:hAnsi="Menlo" w:cs="Menlo"/>
          <w:color w:val="CACACA"/>
        </w:rPr>
        <w:t xml:space="preserve">          </w:t>
      </w:r>
      <w:r>
        <w:rPr>
          <w:rFonts w:ascii="Menlo" w:hAnsi="Menlo" w:cs="Menlo"/>
          <w:color w:val="598A43"/>
        </w:rPr>
        <w:t># Амплитуда, В</w:t>
      </w:r>
    </w:p>
    <w:p w14:paraId="71093775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r>
        <w:rPr>
          <w:rFonts w:ascii="Menlo" w:hAnsi="Menlo" w:cs="Menlo"/>
          <w:color w:val="42B3FF"/>
        </w:rPr>
        <w:t>A0</w:t>
      </w:r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6</w:t>
      </w:r>
      <w:r>
        <w:rPr>
          <w:rFonts w:ascii="Menlo" w:hAnsi="Menlo" w:cs="Menlo"/>
          <w:color w:val="CACACA"/>
        </w:rPr>
        <w:t xml:space="preserve">         </w:t>
      </w:r>
      <w:r>
        <w:rPr>
          <w:rFonts w:ascii="Menlo" w:hAnsi="Menlo" w:cs="Menlo"/>
          <w:color w:val="598A43"/>
        </w:rPr>
        <w:t xml:space="preserve"># Постоянная составляющая, В  </w:t>
      </w:r>
    </w:p>
    <w:p w14:paraId="09A18A74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r>
        <w:rPr>
          <w:rFonts w:ascii="Menlo" w:hAnsi="Menlo" w:cs="Menlo"/>
          <w:color w:val="8CD3FE"/>
        </w:rPr>
        <w:t>f</w:t>
      </w:r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3</w:t>
      </w:r>
      <w:r>
        <w:rPr>
          <w:rFonts w:ascii="Menlo" w:hAnsi="Menlo" w:cs="Menlo"/>
          <w:color w:val="CACACA"/>
        </w:rPr>
        <w:t xml:space="preserve">         </w:t>
      </w:r>
      <w:r>
        <w:rPr>
          <w:rFonts w:ascii="Menlo" w:hAnsi="Menlo" w:cs="Menlo"/>
          <w:color w:val="598A43"/>
        </w:rPr>
        <w:t># Частота, Гц</w:t>
      </w:r>
    </w:p>
    <w:p w14:paraId="15493CDD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proofErr w:type="spellStart"/>
      <w:r>
        <w:rPr>
          <w:rFonts w:ascii="Menlo" w:hAnsi="Menlo" w:cs="Menlo"/>
          <w:color w:val="8CD3FE"/>
        </w:rPr>
        <w:t>phi</w:t>
      </w:r>
      <w:proofErr w:type="spellEnd"/>
      <w:r>
        <w:rPr>
          <w:rFonts w:ascii="Menlo" w:hAnsi="Menlo" w:cs="Menlo"/>
          <w:color w:val="CACACA"/>
        </w:rPr>
        <w:t xml:space="preserve"> = </w:t>
      </w:r>
      <w:proofErr w:type="spellStart"/>
      <w:r>
        <w:rPr>
          <w:rFonts w:ascii="Menlo" w:hAnsi="Menlo" w:cs="Menlo"/>
          <w:color w:val="43C0A0"/>
        </w:rPr>
        <w:t>np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pi</w:t>
      </w:r>
      <w:proofErr w:type="spellEnd"/>
      <w:r>
        <w:rPr>
          <w:rFonts w:ascii="Menlo" w:hAnsi="Menlo" w:cs="Menlo"/>
          <w:color w:val="CACACA"/>
        </w:rPr>
        <w:t>/</w:t>
      </w:r>
      <w:proofErr w:type="gramStart"/>
      <w:r>
        <w:rPr>
          <w:rFonts w:ascii="Menlo" w:hAnsi="Menlo" w:cs="Menlo"/>
          <w:color w:val="A7C598"/>
        </w:rPr>
        <w:t>3</w:t>
      </w:r>
      <w:r>
        <w:rPr>
          <w:rFonts w:ascii="Menlo" w:hAnsi="Menlo" w:cs="Menlo"/>
          <w:color w:val="CACACA"/>
        </w:rPr>
        <w:t xml:space="preserve">  </w:t>
      </w:r>
      <w:r>
        <w:rPr>
          <w:rFonts w:ascii="Menlo" w:hAnsi="Menlo" w:cs="Menlo"/>
          <w:color w:val="598A43"/>
        </w:rPr>
        <w:t>#</w:t>
      </w:r>
      <w:proofErr w:type="gramEnd"/>
      <w:r>
        <w:rPr>
          <w:rFonts w:ascii="Menlo" w:hAnsi="Menlo" w:cs="Menlo"/>
          <w:color w:val="598A43"/>
        </w:rPr>
        <w:t xml:space="preserve"> Начальная фаза, рад</w:t>
      </w:r>
    </w:p>
    <w:p w14:paraId="35B0B105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proofErr w:type="spellStart"/>
      <w:r>
        <w:rPr>
          <w:rFonts w:ascii="Menlo" w:hAnsi="Menlo" w:cs="Menlo"/>
          <w:color w:val="8CD3FE"/>
        </w:rPr>
        <w:t>t_min</w:t>
      </w:r>
      <w:proofErr w:type="spellEnd"/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17</w:t>
      </w:r>
      <w:r>
        <w:rPr>
          <w:rFonts w:ascii="Menlo" w:hAnsi="Menlo" w:cs="Menlo"/>
          <w:color w:val="CACACA"/>
        </w:rPr>
        <w:t xml:space="preserve">    </w:t>
      </w:r>
      <w:r>
        <w:rPr>
          <w:rFonts w:ascii="Menlo" w:hAnsi="Menlo" w:cs="Menlo"/>
          <w:color w:val="598A43"/>
        </w:rPr>
        <w:t># Начальное время, с</w:t>
      </w:r>
    </w:p>
    <w:p w14:paraId="5683D246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proofErr w:type="spellStart"/>
      <w:r>
        <w:rPr>
          <w:rFonts w:ascii="Menlo" w:hAnsi="Menlo" w:cs="Menlo"/>
          <w:color w:val="8CD3FE"/>
        </w:rPr>
        <w:t>t_max</w:t>
      </w:r>
      <w:proofErr w:type="spellEnd"/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48</w:t>
      </w:r>
      <w:r>
        <w:rPr>
          <w:rFonts w:ascii="Menlo" w:hAnsi="Menlo" w:cs="Menlo"/>
          <w:color w:val="CACACA"/>
        </w:rPr>
        <w:t xml:space="preserve">     </w:t>
      </w:r>
      <w:r>
        <w:rPr>
          <w:rFonts w:ascii="Menlo" w:hAnsi="Menlo" w:cs="Menlo"/>
          <w:color w:val="598A43"/>
        </w:rPr>
        <w:t># Конечное время, с</w:t>
      </w:r>
    </w:p>
    <w:p w14:paraId="1A26AFE2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proofErr w:type="spellStart"/>
      <w:r>
        <w:rPr>
          <w:rFonts w:ascii="Menlo" w:hAnsi="Menlo" w:cs="Menlo"/>
          <w:color w:val="8CD3FE"/>
        </w:rPr>
        <w:t>fd</w:t>
      </w:r>
      <w:proofErr w:type="spellEnd"/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64</w:t>
      </w:r>
      <w:r>
        <w:rPr>
          <w:rFonts w:ascii="Menlo" w:hAnsi="Menlo" w:cs="Menlo"/>
          <w:color w:val="CACACA"/>
        </w:rPr>
        <w:t xml:space="preserve">       </w:t>
      </w:r>
      <w:r>
        <w:rPr>
          <w:rFonts w:ascii="Menlo" w:hAnsi="Menlo" w:cs="Menlo"/>
          <w:color w:val="598A43"/>
        </w:rPr>
        <w:t># Частота дискретизации, Гц</w:t>
      </w:r>
    </w:p>
    <w:p w14:paraId="59362C85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r>
        <w:rPr>
          <w:rFonts w:ascii="Menlo" w:hAnsi="Menlo" w:cs="Menlo"/>
          <w:color w:val="8CD3FE"/>
        </w:rPr>
        <w:t>b</w:t>
      </w:r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4</w:t>
      </w:r>
      <w:r>
        <w:rPr>
          <w:rFonts w:ascii="Menlo" w:hAnsi="Menlo" w:cs="Menlo"/>
          <w:color w:val="CACACA"/>
        </w:rPr>
        <w:t xml:space="preserve">          </w:t>
      </w:r>
      <w:r>
        <w:rPr>
          <w:rFonts w:ascii="Menlo" w:hAnsi="Menlo" w:cs="Menlo"/>
          <w:color w:val="598A43"/>
        </w:rPr>
        <w:t># Разрядность АЦП, бит</w:t>
      </w:r>
    </w:p>
    <w:p w14:paraId="0E56C5BB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proofErr w:type="spellStart"/>
      <w:r>
        <w:rPr>
          <w:rFonts w:ascii="Menlo" w:hAnsi="Menlo" w:cs="Menlo"/>
          <w:color w:val="8CD3FE"/>
        </w:rPr>
        <w:t>code_type</w:t>
      </w:r>
      <w:proofErr w:type="spellEnd"/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C27E65"/>
        </w:rPr>
        <w:t>'</w:t>
      </w:r>
      <w:proofErr w:type="spellStart"/>
      <w:r>
        <w:rPr>
          <w:rFonts w:ascii="Menlo" w:hAnsi="Menlo" w:cs="Menlo"/>
          <w:color w:val="C27E65"/>
        </w:rPr>
        <w:t>direct</w:t>
      </w:r>
      <w:proofErr w:type="spellEnd"/>
      <w:proofErr w:type="gramStart"/>
      <w:r>
        <w:rPr>
          <w:rFonts w:ascii="Menlo" w:hAnsi="Menlo" w:cs="Menlo"/>
          <w:color w:val="C27E65"/>
        </w:rPr>
        <w:t>'</w:t>
      </w:r>
      <w:r>
        <w:rPr>
          <w:rFonts w:ascii="Menlo" w:hAnsi="Menlo" w:cs="Menlo"/>
          <w:color w:val="CACACA"/>
        </w:rPr>
        <w:t xml:space="preserve">  </w:t>
      </w:r>
      <w:r>
        <w:rPr>
          <w:rFonts w:ascii="Menlo" w:hAnsi="Menlo" w:cs="Menlo"/>
          <w:color w:val="598A43"/>
        </w:rPr>
        <w:t>#</w:t>
      </w:r>
      <w:proofErr w:type="gramEnd"/>
      <w:r>
        <w:rPr>
          <w:rFonts w:ascii="Menlo" w:hAnsi="Menlo" w:cs="Menlo"/>
          <w:color w:val="598A43"/>
        </w:rPr>
        <w:t xml:space="preserve"> Тип кодирования</w:t>
      </w:r>
    </w:p>
    <w:p w14:paraId="31EC617D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</w:p>
    <w:p w14:paraId="5464C7FC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r>
        <w:rPr>
          <w:rFonts w:ascii="Menlo" w:hAnsi="Menlo" w:cs="Menlo"/>
          <w:color w:val="598A43"/>
        </w:rPr>
        <w:t># Создание экземпляра обработчика сигналов</w:t>
      </w:r>
    </w:p>
    <w:p w14:paraId="3958E4A4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</w:t>
      </w:r>
      <w:r w:rsidRPr="00CE0C6A">
        <w:rPr>
          <w:rFonts w:ascii="Menlo" w:hAnsi="Menlo" w:cs="Menlo"/>
          <w:color w:val="8CD3FE"/>
          <w:lang w:val="en-US"/>
        </w:rPr>
        <w:t>processor</w:t>
      </w:r>
      <w:r w:rsidRPr="00CE0C6A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CE0C6A">
        <w:rPr>
          <w:rFonts w:ascii="Menlo" w:hAnsi="Menlo" w:cs="Menlo"/>
          <w:color w:val="43C0A0"/>
          <w:lang w:val="en-US"/>
        </w:rPr>
        <w:t>SignalProcessor</w:t>
      </w:r>
      <w:proofErr w:type="spellEnd"/>
      <w:r w:rsidRPr="00CE0C6A">
        <w:rPr>
          <w:rFonts w:ascii="Menlo" w:hAnsi="Menlo" w:cs="Menlo"/>
          <w:color w:val="CACACA"/>
          <w:lang w:val="en-US"/>
        </w:rPr>
        <w:t>(</w:t>
      </w:r>
      <w:proofErr w:type="gramEnd"/>
      <w:r w:rsidRPr="00CE0C6A">
        <w:rPr>
          <w:rFonts w:ascii="Menlo" w:hAnsi="Menlo" w:cs="Menlo"/>
          <w:color w:val="42B3FF"/>
          <w:lang w:val="en-US"/>
        </w:rPr>
        <w:t>A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42B3FF"/>
          <w:lang w:val="en-US"/>
        </w:rPr>
        <w:t>A0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f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phi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t_min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t_max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fd</w:t>
      </w:r>
      <w:proofErr w:type="spellEnd"/>
      <w:r w:rsidRPr="00CE0C6A">
        <w:rPr>
          <w:rFonts w:ascii="Menlo" w:hAnsi="Menlo" w:cs="Menlo"/>
          <w:color w:val="CACACA"/>
          <w:lang w:val="en-US"/>
        </w:rPr>
        <w:t xml:space="preserve">, </w:t>
      </w:r>
      <w:r w:rsidRPr="00CE0C6A">
        <w:rPr>
          <w:rFonts w:ascii="Menlo" w:hAnsi="Menlo" w:cs="Menlo"/>
          <w:color w:val="8CD3FE"/>
          <w:lang w:val="en-US"/>
        </w:rPr>
        <w:t>b</w:t>
      </w:r>
      <w:r w:rsidRPr="00CE0C6A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CE0C6A">
        <w:rPr>
          <w:rFonts w:ascii="Menlo" w:hAnsi="Menlo" w:cs="Menlo"/>
          <w:color w:val="8CD3FE"/>
          <w:lang w:val="en-US"/>
        </w:rPr>
        <w:t>code_type</w:t>
      </w:r>
      <w:proofErr w:type="spellEnd"/>
      <w:r w:rsidRPr="00CE0C6A">
        <w:rPr>
          <w:rFonts w:ascii="Menlo" w:hAnsi="Menlo" w:cs="Menlo"/>
          <w:color w:val="CACACA"/>
          <w:lang w:val="en-US"/>
        </w:rPr>
        <w:t>)</w:t>
      </w:r>
    </w:p>
    <w:p w14:paraId="2248361B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</w:p>
    <w:p w14:paraId="47506B12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  <w:r>
        <w:rPr>
          <w:rFonts w:ascii="Menlo" w:hAnsi="Menlo" w:cs="Menlo"/>
          <w:color w:val="598A43"/>
        </w:rPr>
        <w:t># Построение всех графиков и вывод статистики</w:t>
      </w:r>
    </w:p>
    <w:p w14:paraId="73287365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</w:t>
      </w:r>
      <w:proofErr w:type="spellStart"/>
      <w:proofErr w:type="gramStart"/>
      <w:r w:rsidRPr="00CE0C6A">
        <w:rPr>
          <w:rFonts w:ascii="Menlo" w:hAnsi="Menlo" w:cs="Menlo"/>
          <w:color w:val="8CD3FE"/>
          <w:lang w:val="en-US"/>
        </w:rPr>
        <w:t>processor</w:t>
      </w:r>
      <w:r w:rsidRPr="00CE0C6A">
        <w:rPr>
          <w:rFonts w:ascii="Menlo" w:hAnsi="Menlo" w:cs="Menlo"/>
          <w:color w:val="CACACA"/>
          <w:lang w:val="en-US"/>
        </w:rPr>
        <w:t>.</w:t>
      </w:r>
      <w:r w:rsidRPr="00CE0C6A">
        <w:rPr>
          <w:rFonts w:ascii="Menlo" w:hAnsi="Menlo" w:cs="Menlo"/>
          <w:color w:val="D4D69A"/>
          <w:lang w:val="en-US"/>
        </w:rPr>
        <w:t>plot</w:t>
      </w:r>
      <w:proofErr w:type="gramEnd"/>
      <w:r w:rsidRPr="00CE0C6A">
        <w:rPr>
          <w:rFonts w:ascii="Menlo" w:hAnsi="Menlo" w:cs="Menlo"/>
          <w:color w:val="D4D69A"/>
          <w:lang w:val="en-US"/>
        </w:rPr>
        <w:t>_all_signals</w:t>
      </w:r>
      <w:proofErr w:type="spellEnd"/>
      <w:r w:rsidRPr="00CE0C6A">
        <w:rPr>
          <w:rFonts w:ascii="Menlo" w:hAnsi="Menlo" w:cs="Menlo"/>
          <w:color w:val="CACACA"/>
          <w:lang w:val="en-US"/>
        </w:rPr>
        <w:t>()</w:t>
      </w:r>
    </w:p>
    <w:p w14:paraId="71DFCC12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31A4BB69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17B68224" w14:textId="77777777" w:rsidR="00CE0C6A" w:rsidRP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CE0C6A">
        <w:rPr>
          <w:rFonts w:ascii="Menlo" w:hAnsi="Menlo" w:cs="Menlo"/>
          <w:color w:val="B76FB3"/>
          <w:lang w:val="en-US"/>
        </w:rPr>
        <w:t>if</w:t>
      </w:r>
      <w:r w:rsidRPr="00CE0C6A">
        <w:rPr>
          <w:rFonts w:ascii="Menlo" w:hAnsi="Menlo" w:cs="Menlo"/>
          <w:color w:val="CACACA"/>
          <w:lang w:val="en-US"/>
        </w:rPr>
        <w:t xml:space="preserve"> </w:t>
      </w:r>
      <w:r w:rsidRPr="00CE0C6A">
        <w:rPr>
          <w:rFonts w:ascii="Menlo" w:hAnsi="Menlo" w:cs="Menlo"/>
          <w:color w:val="8CD3FE"/>
          <w:lang w:val="en-US"/>
        </w:rPr>
        <w:t>__name__</w:t>
      </w:r>
      <w:r w:rsidRPr="00CE0C6A">
        <w:rPr>
          <w:rFonts w:ascii="Menlo" w:hAnsi="Menlo" w:cs="Menlo"/>
          <w:color w:val="CACACA"/>
          <w:lang w:val="en-US"/>
        </w:rPr>
        <w:t xml:space="preserve"> == </w:t>
      </w:r>
      <w:r w:rsidRPr="00CE0C6A">
        <w:rPr>
          <w:rFonts w:ascii="Menlo" w:hAnsi="Menlo" w:cs="Menlo"/>
          <w:color w:val="C27E65"/>
          <w:lang w:val="en-US"/>
        </w:rPr>
        <w:t>"__main__"</w:t>
      </w:r>
      <w:r w:rsidRPr="00CE0C6A">
        <w:rPr>
          <w:rFonts w:ascii="Menlo" w:hAnsi="Menlo" w:cs="Menlo"/>
          <w:color w:val="CACACA"/>
          <w:lang w:val="en-US"/>
        </w:rPr>
        <w:t>:</w:t>
      </w:r>
    </w:p>
    <w:p w14:paraId="4FAB4E22" w14:textId="77777777" w:rsidR="00CE0C6A" w:rsidRDefault="00CE0C6A" w:rsidP="00CE0C6A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CE0C6A">
        <w:rPr>
          <w:rFonts w:ascii="Menlo" w:hAnsi="Menlo" w:cs="Menlo"/>
          <w:color w:val="CACACA"/>
          <w:lang w:val="en-US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69A"/>
        </w:rPr>
        <w:t>main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CACACA"/>
        </w:rPr>
        <w:t>)</w:t>
      </w:r>
    </w:p>
    <w:p w14:paraId="1C4FF67D" w14:textId="77777777" w:rsidR="00CE0C6A" w:rsidRDefault="00CE0C6A" w:rsidP="00D27655">
      <w:pPr>
        <w:rPr>
          <w:rFonts w:ascii="Menlo" w:hAnsi="Menlo" w:cs="Menlo"/>
          <w:color w:val="B76FB3"/>
        </w:rPr>
      </w:pPr>
    </w:p>
    <w:p w14:paraId="4B1A40BC" w14:textId="77777777" w:rsidR="00CE0C6A" w:rsidRDefault="00CE0C6A" w:rsidP="00D27655">
      <w:pPr>
        <w:rPr>
          <w:rFonts w:ascii="Menlo" w:hAnsi="Menlo" w:cs="Menlo"/>
          <w:color w:val="B76FB3"/>
        </w:rPr>
      </w:pPr>
    </w:p>
    <w:p w14:paraId="1AF26F1B" w14:textId="7B197FFD" w:rsidR="00D27655" w:rsidRPr="00B230FB" w:rsidRDefault="00D27655" w:rsidP="00D27655">
      <w:pPr>
        <w:rPr>
          <w:rStyle w:val="af"/>
          <w:i w:val="0"/>
          <w:iCs w:val="0"/>
          <w:sz w:val="28"/>
          <w:szCs w:val="28"/>
          <w:lang w:val="en-US"/>
        </w:rPr>
      </w:pPr>
      <w:r w:rsidRPr="00B230FB">
        <w:rPr>
          <w:rStyle w:val="af"/>
          <w:i w:val="0"/>
          <w:iCs w:val="0"/>
          <w:sz w:val="28"/>
          <w:szCs w:val="28"/>
          <w:lang w:val="en-US"/>
        </w:rPr>
        <w:br w:type="page"/>
      </w:r>
    </w:p>
    <w:p w14:paraId="575114F9" w14:textId="5BF2B1E6" w:rsidR="003A4C98" w:rsidRPr="00D27655" w:rsidRDefault="00674A5B" w:rsidP="00220801">
      <w:pPr>
        <w:pStyle w:val="2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bookmarkStart w:id="3" w:name="_Toc146126282"/>
      <w:r w:rsidRPr="00D27655">
        <w:rPr>
          <w:sz w:val="32"/>
          <w:szCs w:val="32"/>
        </w:rPr>
        <w:lastRenderedPageBreak/>
        <w:t xml:space="preserve">Выводы </w:t>
      </w:r>
      <w:r w:rsidR="00232798" w:rsidRPr="00D27655">
        <w:rPr>
          <w:sz w:val="32"/>
          <w:szCs w:val="32"/>
        </w:rPr>
        <w:t>по лабораторной</w:t>
      </w:r>
      <w:r w:rsidRPr="00D27655">
        <w:rPr>
          <w:sz w:val="32"/>
          <w:szCs w:val="32"/>
        </w:rPr>
        <w:t xml:space="preserve"> работе</w:t>
      </w:r>
      <w:bookmarkEnd w:id="3"/>
    </w:p>
    <w:p w14:paraId="5DD64EBA" w14:textId="700B013B" w:rsidR="00320B1C" w:rsidRPr="00320B1C" w:rsidRDefault="00320B1C" w:rsidP="00320B1C">
      <w:pPr>
        <w:spacing w:line="360" w:lineRule="auto"/>
        <w:ind w:firstLine="644"/>
        <w:jc w:val="both"/>
        <w:rPr>
          <w:iCs/>
          <w:sz w:val="28"/>
          <w:szCs w:val="28"/>
        </w:rPr>
      </w:pPr>
      <w:r w:rsidRPr="00320B1C">
        <w:rPr>
          <w:sz w:val="28"/>
          <w:szCs w:val="28"/>
        </w:rPr>
        <w:t>В ходе выполнения лабораторной работы был исследован процесс аналого-цифрового преобразования гармонического сигнала, включающий три основных этапа: дискретизацию по времени, квантование по уровню и цифровое кодирование отсчётов. Исследуемый сигнал имел форму косинусоиды, задаваемой выражением</w:t>
      </w:r>
      <w:r>
        <w:rPr>
          <w:sz w:val="28"/>
          <w:szCs w:val="28"/>
        </w:rPr>
        <w:t xml:space="preserve"> по формуле (1), с параметрами А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>= 6 В, А = 5 В,</w:t>
      </w:r>
      <w:r w:rsidRPr="00320B1C">
        <w:rPr>
          <w:rFonts w:ascii="Cambria Math" w:hAnsi="Cambria Math"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Cs/>
          <w:sz w:val="28"/>
          <w:szCs w:val="28"/>
        </w:rPr>
        <w:t xml:space="preserve">= 3 Гц, </w:t>
      </w:r>
      <w:r w:rsidRPr="00320B1C">
        <w:rPr>
          <w:rFonts w:ascii="Cambria Math" w:hAnsi="Cambria Math"/>
          <w:iCs/>
          <w:sz w:val="28"/>
          <w:szCs w:val="28"/>
        </w:rPr>
        <w:t>φ=π/3.</w:t>
      </w:r>
    </w:p>
    <w:p w14:paraId="4C4523C1" w14:textId="1381DDC5" w:rsidR="00320B1C" w:rsidRPr="00320B1C" w:rsidRDefault="00320B1C" w:rsidP="00320B1C">
      <w:pPr>
        <w:spacing w:line="360" w:lineRule="auto"/>
        <w:ind w:firstLine="644"/>
        <w:jc w:val="both"/>
        <w:rPr>
          <w:sz w:val="28"/>
          <w:szCs w:val="28"/>
        </w:rPr>
      </w:pPr>
      <w:r w:rsidRPr="00320B1C">
        <w:rPr>
          <w:sz w:val="28"/>
          <w:szCs w:val="28"/>
        </w:rPr>
        <w:t>На первом этапе была выполнена дискретизация сигнала с частотой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sub>
        </m:sSub>
      </m:oMath>
      <w:r w:rsidRPr="00320B1C">
        <w:rPr>
          <w:sz w:val="28"/>
          <w:szCs w:val="28"/>
        </w:rPr>
        <w:t xml:space="preserve"> </w:t>
      </w:r>
      <w:r w:rsidRPr="00320B1C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320B1C">
        <w:rPr>
          <w:sz w:val="28"/>
          <w:szCs w:val="28"/>
        </w:rPr>
        <w:t>64, что значительно превышает удвоенную максимальную частоту спектра</w:t>
      </w:r>
      <w:r w:rsidRPr="00320B1C">
        <w:rPr>
          <w:sz w:val="28"/>
          <w:szCs w:val="28"/>
        </w:rPr>
        <w:t xml:space="preserve">. </w:t>
      </w:r>
      <w:r w:rsidRPr="00320B1C">
        <w:rPr>
          <w:sz w:val="28"/>
          <w:szCs w:val="28"/>
        </w:rPr>
        <w:t>Тем самым было выполнено условие теоремы Котельникова, гарантирующее отсутствие наложения спектров и возможность точного восстановления исходного сигнала из его отсчётов. Графики аналогового и дискретного сигналов подтвердили корректность временной выборки и равномерность распределения отсчётов.</w:t>
      </w:r>
    </w:p>
    <w:p w14:paraId="13798CFD" w14:textId="10335BE0" w:rsidR="00320B1C" w:rsidRPr="00320B1C" w:rsidRDefault="00320B1C" w:rsidP="00320B1C">
      <w:pPr>
        <w:spacing w:line="360" w:lineRule="auto"/>
        <w:ind w:firstLine="644"/>
        <w:jc w:val="both"/>
        <w:rPr>
          <w:sz w:val="28"/>
          <w:szCs w:val="28"/>
        </w:rPr>
      </w:pPr>
      <w:r w:rsidRPr="00320B1C">
        <w:rPr>
          <w:sz w:val="28"/>
          <w:szCs w:val="28"/>
        </w:rPr>
        <w:t>На втором этапе проведено квантование по уровню при разрядности</w:t>
      </w:r>
      <w:r w:rsidRPr="00320B1C">
        <w:rPr>
          <w:sz w:val="28"/>
          <w:szCs w:val="28"/>
        </w:rPr>
        <w:t xml:space="preserve"> </w:t>
      </w:r>
      <w:r w:rsidRPr="00320B1C">
        <w:rPr>
          <w:sz w:val="28"/>
          <w:szCs w:val="28"/>
        </w:rPr>
        <w:t>b=4</w:t>
      </w:r>
      <w:r w:rsidRPr="00320B1C">
        <w:rPr>
          <w:sz w:val="28"/>
          <w:szCs w:val="28"/>
        </w:rPr>
        <w:t xml:space="preserve"> </w:t>
      </w:r>
      <w:r w:rsidRPr="00320B1C">
        <w:rPr>
          <w:sz w:val="28"/>
          <w:szCs w:val="28"/>
        </w:rPr>
        <w:t>бита, что соответствует 16 уровням квантования. Шаг квантования составил</w:t>
      </w:r>
      <w:r>
        <w:rPr>
          <w:sz w:val="28"/>
          <w:szCs w:val="28"/>
        </w:rPr>
        <w:t xml:space="preserve"> </w:t>
      </w:r>
      <w:r w:rsidRPr="00320B1C">
        <w:rPr>
          <w:sz w:val="28"/>
          <w:szCs w:val="28"/>
        </w:rPr>
        <w:t>q=0,6667</w:t>
      </w:r>
      <w:r>
        <w:rPr>
          <w:sz w:val="28"/>
          <w:szCs w:val="28"/>
        </w:rPr>
        <w:t xml:space="preserve"> В</w:t>
      </w:r>
      <w:r w:rsidRPr="00320B1C">
        <w:rPr>
          <w:sz w:val="28"/>
          <w:szCs w:val="28"/>
        </w:rPr>
        <w:t>. Анализ результатов показал, что максимальная экспериментальная погрешность квантования</w:t>
      </w:r>
      <w:r>
        <w:rPr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ax</m:t>
                </m:r>
              </m:sub>
            </m:sSub>
          </m:e>
        </m:d>
      </m:oMath>
      <w:r>
        <w:rPr>
          <w:sz w:val="28"/>
          <w:szCs w:val="28"/>
        </w:rPr>
        <w:t xml:space="preserve"> </w:t>
      </w:r>
      <w:r w:rsidRPr="00320B1C">
        <w:rPr>
          <w:sz w:val="28"/>
          <w:szCs w:val="28"/>
        </w:rPr>
        <w:t>=0,3205</w:t>
      </w:r>
      <w:r w:rsidR="00F14B47">
        <w:rPr>
          <w:sz w:val="28"/>
          <w:szCs w:val="28"/>
        </w:rPr>
        <w:t xml:space="preserve"> </w:t>
      </w:r>
      <w:r w:rsidRPr="00320B1C">
        <w:rPr>
          <w:sz w:val="28"/>
          <w:szCs w:val="28"/>
        </w:rPr>
        <w:t>В не превышает теоретическое значение</w:t>
      </w:r>
      <w:r w:rsidR="00F14B47">
        <w:rPr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ax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320B1C">
        <w:rPr>
          <w:sz w:val="28"/>
          <w:szCs w:val="28"/>
        </w:rPr>
        <w:t>=</w:t>
      </w:r>
      <w:r w:rsidR="00F14B47">
        <w:rPr>
          <w:sz w:val="28"/>
          <w:szCs w:val="28"/>
        </w:rPr>
        <w:t xml:space="preserve"> </w:t>
      </w:r>
      <w:r w:rsidRPr="00320B1C">
        <w:rPr>
          <w:sz w:val="28"/>
          <w:szCs w:val="28"/>
        </w:rPr>
        <w:t>0,3333</w:t>
      </w:r>
      <w:r w:rsidR="00F14B47">
        <w:rPr>
          <w:sz w:val="28"/>
          <w:szCs w:val="28"/>
        </w:rPr>
        <w:t xml:space="preserve"> </w:t>
      </w:r>
      <w:r w:rsidRPr="00320B1C">
        <w:rPr>
          <w:sz w:val="28"/>
          <w:szCs w:val="28"/>
        </w:rPr>
        <w:t>В. Это свидетельствует о корректной реализации алгоритма квантования и равномерном распределении уровней по диапазону изменения сигнала.</w:t>
      </w:r>
    </w:p>
    <w:p w14:paraId="392292A3" w14:textId="77777777" w:rsidR="00320B1C" w:rsidRPr="00320B1C" w:rsidRDefault="00320B1C" w:rsidP="00320B1C">
      <w:pPr>
        <w:spacing w:line="360" w:lineRule="auto"/>
        <w:ind w:firstLine="644"/>
        <w:jc w:val="both"/>
        <w:rPr>
          <w:sz w:val="28"/>
          <w:szCs w:val="28"/>
        </w:rPr>
      </w:pPr>
      <w:r w:rsidRPr="00320B1C">
        <w:rPr>
          <w:sz w:val="28"/>
          <w:szCs w:val="28"/>
        </w:rPr>
        <w:t>На третьем этапе было реализовано цифровое кодирование квантованных уровней в прямом двоичном коде. Для каждого квантованного значения был получен соответствующий цифровой код, отображённый на графике цифрового сигнала. Такое представление соответствует формату работы реальных АЦП и обеспечивает дальнейшую цифровую обработку.</w:t>
      </w:r>
    </w:p>
    <w:p w14:paraId="7E60510D" w14:textId="7CA3C428" w:rsidR="00320B1C" w:rsidRPr="00320B1C" w:rsidRDefault="00320B1C" w:rsidP="00320B1C">
      <w:pPr>
        <w:spacing w:line="360" w:lineRule="auto"/>
        <w:ind w:firstLine="644"/>
        <w:jc w:val="both"/>
        <w:rPr>
          <w:sz w:val="28"/>
          <w:szCs w:val="28"/>
        </w:rPr>
      </w:pPr>
      <w:r w:rsidRPr="00320B1C">
        <w:rPr>
          <w:sz w:val="28"/>
          <w:szCs w:val="28"/>
        </w:rPr>
        <w:t>Результаты статистического анализа показали, что теоретическая дисперсия ошибки квантования</w:t>
      </w:r>
      <w:r w:rsidR="00F14B47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ε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="00F14B47" w:rsidRPr="00320B1C">
        <w:rPr>
          <w:sz w:val="28"/>
          <w:szCs w:val="28"/>
        </w:rPr>
        <w:t xml:space="preserve"> </w:t>
      </w:r>
      <w:r w:rsidRPr="00320B1C">
        <w:rPr>
          <w:sz w:val="28"/>
          <w:szCs w:val="28"/>
        </w:rPr>
        <w:t>=</w:t>
      </w:r>
      <w:r w:rsidR="00F14B47">
        <w:rPr>
          <w:sz w:val="28"/>
          <w:szCs w:val="28"/>
        </w:rPr>
        <w:t xml:space="preserve"> </w:t>
      </w:r>
      <w:r w:rsidRPr="00320B1C">
        <w:rPr>
          <w:sz w:val="28"/>
          <w:szCs w:val="28"/>
        </w:rPr>
        <w:t>0,0370</w:t>
      </w:r>
      <w:r w:rsidR="00F14B47">
        <w:rPr>
          <w:sz w:val="28"/>
          <w:szCs w:val="28"/>
        </w:rPr>
        <w:t xml:space="preserve"> </w:t>
      </w:r>
      <w:r w:rsidRPr="00320B1C">
        <w:rPr>
          <w:sz w:val="28"/>
          <w:szCs w:val="28"/>
        </w:rPr>
        <w:t xml:space="preserve">В² практически совпадает с </w:t>
      </w:r>
      <w:r w:rsidRPr="00320B1C">
        <w:rPr>
          <w:sz w:val="28"/>
          <w:szCs w:val="28"/>
        </w:rPr>
        <w:lastRenderedPageBreak/>
        <w:t>экспериментальной</w:t>
      </w:r>
      <w:r w:rsidR="00F14B47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ε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="00F14B47">
        <w:rPr>
          <w:sz w:val="28"/>
          <w:szCs w:val="28"/>
        </w:rPr>
        <w:t>=</w:t>
      </w:r>
      <w:r w:rsidR="00F14B47" w:rsidRPr="00320B1C">
        <w:rPr>
          <w:sz w:val="28"/>
          <w:szCs w:val="28"/>
        </w:rPr>
        <w:t xml:space="preserve"> </w:t>
      </w:r>
      <w:r w:rsidRPr="00320B1C">
        <w:rPr>
          <w:sz w:val="28"/>
          <w:szCs w:val="28"/>
        </w:rPr>
        <w:t>0,0351</w:t>
      </w:r>
      <w:r w:rsidR="00F14B47">
        <w:rPr>
          <w:sz w:val="28"/>
          <w:szCs w:val="28"/>
        </w:rPr>
        <w:t xml:space="preserve"> </w:t>
      </w:r>
      <w:r w:rsidRPr="00320B1C">
        <w:rPr>
          <w:sz w:val="28"/>
          <w:szCs w:val="28"/>
        </w:rPr>
        <w:t>В², а среднее значение ошибки близко к нулю (</w:t>
      </w:r>
      <w:r w:rsidR="00F14B47">
        <w:rPr>
          <w:sz w:val="28"/>
          <w:szCs w:val="28"/>
        </w:rPr>
        <w:t>-</w:t>
      </w:r>
      <w:r w:rsidRPr="00320B1C">
        <w:rPr>
          <w:sz w:val="28"/>
          <w:szCs w:val="28"/>
        </w:rPr>
        <w:t>0,0025В). Это указывает на отсутствие систематических искажений и подтверждает равномерный характер распределения ошибки, что также видно на гистограмме распределения погрешности.</w:t>
      </w:r>
    </w:p>
    <w:p w14:paraId="3CBBED51" w14:textId="1F2B3B4F" w:rsidR="004B663E" w:rsidRPr="004B663E" w:rsidRDefault="00320B1C" w:rsidP="00F14B47">
      <w:pPr>
        <w:spacing w:line="360" w:lineRule="auto"/>
        <w:ind w:firstLine="644"/>
        <w:jc w:val="both"/>
        <w:rPr>
          <w:sz w:val="28"/>
          <w:szCs w:val="28"/>
        </w:rPr>
      </w:pPr>
      <w:r w:rsidRPr="00320B1C">
        <w:rPr>
          <w:sz w:val="28"/>
          <w:szCs w:val="28"/>
        </w:rPr>
        <w:t>Таким образом, проведённое исследование подтвердило теоретические положения. Было экспериментально показано, что при соблюдении условий теоремы Котельникова и достаточной разрядности АЦП аналоговый гармонический сигнал может быть точно представлен и передан в цифровой форме. Полученные результаты демонстрируют правильность этапов дискретизации, квантования и кодирования, а также соответствие практических данных теоретическим оценкам.</w:t>
      </w:r>
    </w:p>
    <w:p w14:paraId="3B51CFAF" w14:textId="108C1046" w:rsidR="004431C2" w:rsidRDefault="004431C2" w:rsidP="004B663E">
      <w:pPr>
        <w:spacing w:line="360" w:lineRule="auto"/>
        <w:ind w:firstLine="644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BB4CE6" w14:textId="6118209E" w:rsidR="00FD2A2B" w:rsidRPr="00FD2A2B" w:rsidRDefault="004431C2" w:rsidP="00FD2A2B">
      <w:pPr>
        <w:pStyle w:val="af3"/>
        <w:spacing w:before="240" w:after="240"/>
      </w:pPr>
      <w:bookmarkStart w:id="4" w:name="_Toc18873"/>
      <w:bookmarkStart w:id="5" w:name="_Toc146126283"/>
      <w:r w:rsidRPr="00EB7F80">
        <w:lastRenderedPageBreak/>
        <w:t xml:space="preserve">СПИСОК ИСПОЛЬЗОВАННЫХ </w:t>
      </w:r>
      <w:bookmarkEnd w:id="4"/>
      <w:bookmarkEnd w:id="5"/>
      <w:r w:rsidRPr="00EB7F80">
        <w:t>ИСТОЧНИКОВ</w:t>
      </w:r>
    </w:p>
    <w:p w14:paraId="69D1512F" w14:textId="3919B27C" w:rsidR="00AB06BA" w:rsidRPr="00AB06BA" w:rsidRDefault="00AB06BA" w:rsidP="00AB06BA">
      <w:pPr>
        <w:pStyle w:val="ae"/>
        <w:numPr>
          <w:ilvl w:val="0"/>
          <w:numId w:val="56"/>
        </w:numPr>
        <w:spacing w:line="360" w:lineRule="auto"/>
        <w:jc w:val="both"/>
        <w:rPr>
          <w:sz w:val="28"/>
          <w:szCs w:val="28"/>
        </w:rPr>
      </w:pPr>
      <w:r w:rsidRPr="00AB06BA">
        <w:rPr>
          <w:sz w:val="28"/>
          <w:szCs w:val="28"/>
        </w:rPr>
        <w:t xml:space="preserve">Python Software Foundation. Python 3. Стандартная библиотека [Электронный ресурс]. – Режим доступа: </w:t>
      </w:r>
      <w:hyperlink r:id="rId19" w:history="1">
        <w:r w:rsidRPr="00AB06BA">
          <w:rPr>
            <w:rStyle w:val="ac"/>
            <w:sz w:val="28"/>
            <w:szCs w:val="28"/>
          </w:rPr>
          <w:t>https://docs.python.org/3/library/math.html</w:t>
        </w:r>
      </w:hyperlink>
      <w:r w:rsidRPr="00AB06BA">
        <w:rPr>
          <w:sz w:val="28"/>
          <w:szCs w:val="28"/>
        </w:rPr>
        <w:t xml:space="preserve"> (дата обращения: </w:t>
      </w:r>
      <w:r w:rsidR="00F14B47" w:rsidRPr="00F14B47">
        <w:rPr>
          <w:sz w:val="28"/>
          <w:szCs w:val="28"/>
        </w:rPr>
        <w:t>09</w:t>
      </w:r>
      <w:r w:rsidRPr="00AB06BA">
        <w:rPr>
          <w:sz w:val="28"/>
          <w:szCs w:val="28"/>
        </w:rPr>
        <w:t>.</w:t>
      </w:r>
      <w:r w:rsidR="00F14B47" w:rsidRPr="00F14B47">
        <w:rPr>
          <w:sz w:val="28"/>
          <w:szCs w:val="28"/>
        </w:rPr>
        <w:t>10</w:t>
      </w:r>
      <w:r w:rsidRPr="00AB06BA">
        <w:rPr>
          <w:sz w:val="28"/>
          <w:szCs w:val="28"/>
        </w:rPr>
        <w:t>.2025).</w:t>
      </w:r>
    </w:p>
    <w:p w14:paraId="1E2474AF" w14:textId="73A7A869" w:rsidR="00AB06BA" w:rsidRPr="00AB06BA" w:rsidRDefault="00AB06BA" w:rsidP="00AB06BA">
      <w:pPr>
        <w:pStyle w:val="ae"/>
        <w:numPr>
          <w:ilvl w:val="0"/>
          <w:numId w:val="56"/>
        </w:numPr>
        <w:spacing w:line="360" w:lineRule="auto"/>
        <w:jc w:val="both"/>
        <w:rPr>
          <w:sz w:val="28"/>
          <w:szCs w:val="28"/>
        </w:rPr>
      </w:pPr>
      <w:r w:rsidRPr="00AB06BA">
        <w:rPr>
          <w:sz w:val="28"/>
          <w:szCs w:val="28"/>
          <w:lang w:val="en-US"/>
        </w:rPr>
        <w:t>Matplotlib</w:t>
      </w:r>
      <w:r w:rsidRPr="00422B4E">
        <w:rPr>
          <w:sz w:val="28"/>
          <w:szCs w:val="28"/>
        </w:rPr>
        <w:t xml:space="preserve"> </w:t>
      </w:r>
      <w:r w:rsidRPr="00AB06BA">
        <w:rPr>
          <w:sz w:val="28"/>
          <w:szCs w:val="28"/>
          <w:lang w:val="en-US"/>
        </w:rPr>
        <w:t>Development</w:t>
      </w:r>
      <w:r w:rsidRPr="00422B4E">
        <w:rPr>
          <w:sz w:val="28"/>
          <w:szCs w:val="28"/>
        </w:rPr>
        <w:t xml:space="preserve"> </w:t>
      </w:r>
      <w:r w:rsidRPr="00AB06BA">
        <w:rPr>
          <w:sz w:val="28"/>
          <w:szCs w:val="28"/>
          <w:lang w:val="en-US"/>
        </w:rPr>
        <w:t>Team</w:t>
      </w:r>
      <w:r w:rsidRPr="00422B4E">
        <w:rPr>
          <w:sz w:val="28"/>
          <w:szCs w:val="28"/>
        </w:rPr>
        <w:t xml:space="preserve">. </w:t>
      </w:r>
      <w:r w:rsidRPr="00AB06BA">
        <w:rPr>
          <w:sz w:val="28"/>
          <w:szCs w:val="28"/>
          <w:lang w:val="en-US"/>
        </w:rPr>
        <w:t>Matplotlib</w:t>
      </w:r>
      <w:r w:rsidRPr="00AB06BA">
        <w:rPr>
          <w:sz w:val="28"/>
          <w:szCs w:val="28"/>
        </w:rPr>
        <w:t xml:space="preserve">: </w:t>
      </w:r>
      <w:r w:rsidRPr="00AB06BA">
        <w:rPr>
          <w:sz w:val="28"/>
          <w:szCs w:val="28"/>
          <w:lang w:val="en-US"/>
        </w:rPr>
        <w:t>Visualization</w:t>
      </w:r>
      <w:r w:rsidRPr="00AB06BA">
        <w:rPr>
          <w:sz w:val="28"/>
          <w:szCs w:val="28"/>
        </w:rPr>
        <w:t xml:space="preserve"> </w:t>
      </w:r>
      <w:r w:rsidRPr="00AB06BA">
        <w:rPr>
          <w:sz w:val="28"/>
          <w:szCs w:val="28"/>
          <w:lang w:val="en-US"/>
        </w:rPr>
        <w:t>with</w:t>
      </w:r>
      <w:r w:rsidRPr="00AB06BA">
        <w:rPr>
          <w:sz w:val="28"/>
          <w:szCs w:val="28"/>
        </w:rPr>
        <w:t xml:space="preserve"> </w:t>
      </w:r>
      <w:r w:rsidRPr="00AB06BA">
        <w:rPr>
          <w:sz w:val="28"/>
          <w:szCs w:val="28"/>
          <w:lang w:val="en-US"/>
        </w:rPr>
        <w:t>Python</w:t>
      </w:r>
      <w:r w:rsidRPr="00AB06BA">
        <w:rPr>
          <w:sz w:val="28"/>
          <w:szCs w:val="28"/>
        </w:rPr>
        <w:t xml:space="preserve"> [Электронный ресурс]. – Режим доступа: </w:t>
      </w:r>
      <w:hyperlink r:id="rId20" w:history="1">
        <w:r w:rsidRPr="00AB06BA">
          <w:rPr>
            <w:rStyle w:val="ac"/>
            <w:sz w:val="28"/>
            <w:szCs w:val="28"/>
            <w:lang w:val="en-US"/>
          </w:rPr>
          <w:t>https</w:t>
        </w:r>
        <w:r w:rsidRPr="00AB06BA">
          <w:rPr>
            <w:rStyle w:val="ac"/>
            <w:sz w:val="28"/>
            <w:szCs w:val="28"/>
          </w:rPr>
          <w:t>://</w:t>
        </w:r>
        <w:r w:rsidRPr="00AB06BA">
          <w:rPr>
            <w:rStyle w:val="ac"/>
            <w:sz w:val="28"/>
            <w:szCs w:val="28"/>
            <w:lang w:val="en-US"/>
          </w:rPr>
          <w:t>matplotlib</w:t>
        </w:r>
        <w:r w:rsidRPr="00AB06BA">
          <w:rPr>
            <w:rStyle w:val="ac"/>
            <w:sz w:val="28"/>
            <w:szCs w:val="28"/>
          </w:rPr>
          <w:t>.</w:t>
        </w:r>
        <w:r w:rsidRPr="00AB06BA">
          <w:rPr>
            <w:rStyle w:val="ac"/>
            <w:sz w:val="28"/>
            <w:szCs w:val="28"/>
            <w:lang w:val="en-US"/>
          </w:rPr>
          <w:t>org</w:t>
        </w:r>
        <w:r w:rsidRPr="00AB06BA">
          <w:rPr>
            <w:rStyle w:val="ac"/>
            <w:sz w:val="28"/>
            <w:szCs w:val="28"/>
          </w:rPr>
          <w:t>/</w:t>
        </w:r>
        <w:r w:rsidRPr="00AB06BA">
          <w:rPr>
            <w:rStyle w:val="ac"/>
            <w:sz w:val="28"/>
            <w:szCs w:val="28"/>
            <w:lang w:val="en-US"/>
          </w:rPr>
          <w:t>stable</w:t>
        </w:r>
        <w:r w:rsidRPr="00AB06BA">
          <w:rPr>
            <w:rStyle w:val="ac"/>
            <w:sz w:val="28"/>
            <w:szCs w:val="28"/>
          </w:rPr>
          <w:t>/</w:t>
        </w:r>
        <w:r w:rsidRPr="00AB06BA">
          <w:rPr>
            <w:rStyle w:val="ac"/>
            <w:sz w:val="28"/>
            <w:szCs w:val="28"/>
            <w:lang w:val="en-US"/>
          </w:rPr>
          <w:t>index</w:t>
        </w:r>
        <w:r w:rsidRPr="00AB06BA">
          <w:rPr>
            <w:rStyle w:val="ac"/>
            <w:sz w:val="28"/>
            <w:szCs w:val="28"/>
          </w:rPr>
          <w:t>.</w:t>
        </w:r>
        <w:r w:rsidRPr="00AB06BA">
          <w:rPr>
            <w:rStyle w:val="ac"/>
            <w:sz w:val="28"/>
            <w:szCs w:val="28"/>
            <w:lang w:val="en-US"/>
          </w:rPr>
          <w:t>html</w:t>
        </w:r>
      </w:hyperlink>
      <w:r w:rsidRPr="00AB06BA">
        <w:rPr>
          <w:sz w:val="28"/>
          <w:szCs w:val="28"/>
        </w:rPr>
        <w:t xml:space="preserve"> (дата обращения: 11.</w:t>
      </w:r>
      <w:r w:rsidR="00F14B47">
        <w:rPr>
          <w:sz w:val="28"/>
          <w:szCs w:val="28"/>
        </w:rPr>
        <w:t>1</w:t>
      </w:r>
      <w:r w:rsidR="00F14B47" w:rsidRPr="00F14B47">
        <w:rPr>
          <w:sz w:val="28"/>
          <w:szCs w:val="28"/>
        </w:rPr>
        <w:t>0</w:t>
      </w:r>
      <w:r w:rsidRPr="00AB06BA">
        <w:rPr>
          <w:sz w:val="28"/>
          <w:szCs w:val="28"/>
        </w:rPr>
        <w:t>.2025).</w:t>
      </w:r>
    </w:p>
    <w:p w14:paraId="779D13AB" w14:textId="2711BAA8" w:rsidR="00AB06BA" w:rsidRPr="00AB06BA" w:rsidRDefault="00AB06BA" w:rsidP="00AB06BA">
      <w:pPr>
        <w:pStyle w:val="ae"/>
        <w:numPr>
          <w:ilvl w:val="0"/>
          <w:numId w:val="56"/>
        </w:numPr>
        <w:spacing w:line="360" w:lineRule="auto"/>
        <w:jc w:val="both"/>
        <w:rPr>
          <w:sz w:val="28"/>
          <w:szCs w:val="28"/>
        </w:rPr>
      </w:pPr>
      <w:r w:rsidRPr="00AB06BA">
        <w:rPr>
          <w:sz w:val="28"/>
          <w:szCs w:val="28"/>
        </w:rPr>
        <w:t xml:space="preserve">Аграновский А. В. Методические указания к лабораторной работе № </w:t>
      </w:r>
      <w:r w:rsidR="00F14B47">
        <w:rPr>
          <w:sz w:val="28"/>
          <w:szCs w:val="28"/>
        </w:rPr>
        <w:t>3</w:t>
      </w:r>
      <w:r w:rsidRPr="00AB06BA">
        <w:rPr>
          <w:sz w:val="28"/>
          <w:szCs w:val="28"/>
        </w:rPr>
        <w:t xml:space="preserve"> «</w:t>
      </w:r>
      <w:r w:rsidR="00F14B47">
        <w:rPr>
          <w:sz w:val="28"/>
          <w:szCs w:val="28"/>
        </w:rPr>
        <w:t>Непрерывные, дискретные и цифровые сигналы</w:t>
      </w:r>
      <w:r w:rsidRPr="00AB06BA">
        <w:rPr>
          <w:sz w:val="28"/>
          <w:szCs w:val="28"/>
        </w:rPr>
        <w:t>» по дисциплине «Цифровая обработка и передача сигналов». – Санкт-Петербург: ГУАП, 2025.</w:t>
      </w:r>
    </w:p>
    <w:p w14:paraId="306A976D" w14:textId="6E187901" w:rsidR="00A3605D" w:rsidRPr="00AB06BA" w:rsidRDefault="00AB06BA" w:rsidP="00AB06BA">
      <w:pPr>
        <w:pStyle w:val="ae"/>
        <w:numPr>
          <w:ilvl w:val="0"/>
          <w:numId w:val="56"/>
        </w:numPr>
        <w:spacing w:line="360" w:lineRule="auto"/>
        <w:jc w:val="both"/>
        <w:rPr>
          <w:sz w:val="28"/>
          <w:szCs w:val="28"/>
        </w:rPr>
      </w:pPr>
      <w:proofErr w:type="spellStart"/>
      <w:r w:rsidRPr="00AB06BA">
        <w:rPr>
          <w:sz w:val="28"/>
          <w:szCs w:val="28"/>
        </w:rPr>
        <w:t>SkyPro</w:t>
      </w:r>
      <w:proofErr w:type="spellEnd"/>
      <w:r w:rsidRPr="00AB06BA">
        <w:rPr>
          <w:sz w:val="28"/>
          <w:szCs w:val="28"/>
        </w:rPr>
        <w:t xml:space="preserve">. MSE и MAE: ключевые метрики для оценки точности прогнозирования [Электронный ресурс]. – Режим доступа: </w:t>
      </w:r>
      <w:hyperlink r:id="rId21" w:history="1">
        <w:r w:rsidRPr="00AB06BA">
          <w:rPr>
            <w:rStyle w:val="ac"/>
            <w:sz w:val="28"/>
            <w:szCs w:val="28"/>
          </w:rPr>
          <w:t>https://sky.pro/wiki/analytics/mse-i-mae-klyuchevye-metriki-dlya-otsenki-tochnosti-prognozirovaniya/</w:t>
        </w:r>
      </w:hyperlink>
      <w:r w:rsidRPr="00AB06BA">
        <w:rPr>
          <w:sz w:val="28"/>
          <w:szCs w:val="28"/>
        </w:rPr>
        <w:t xml:space="preserve"> (дата обращения: </w:t>
      </w:r>
      <w:r w:rsidR="00F14B47">
        <w:rPr>
          <w:sz w:val="28"/>
          <w:szCs w:val="28"/>
        </w:rPr>
        <w:t>10</w:t>
      </w:r>
      <w:r w:rsidRPr="00AB06BA">
        <w:rPr>
          <w:sz w:val="28"/>
          <w:szCs w:val="28"/>
        </w:rPr>
        <w:t>.</w:t>
      </w:r>
      <w:r w:rsidR="00F14B47">
        <w:rPr>
          <w:sz w:val="28"/>
          <w:szCs w:val="28"/>
        </w:rPr>
        <w:t>10</w:t>
      </w:r>
      <w:r w:rsidRPr="00AB06BA">
        <w:rPr>
          <w:sz w:val="28"/>
          <w:szCs w:val="28"/>
        </w:rPr>
        <w:t>.2025).</w:t>
      </w:r>
    </w:p>
    <w:sectPr w:rsidR="00A3605D" w:rsidRPr="00AB06BA" w:rsidSect="00AB3421">
      <w:footerReference w:type="default" r:id="rId22"/>
      <w:type w:val="continuous"/>
      <w:pgSz w:w="11909" w:h="16834"/>
      <w:pgMar w:top="1134" w:right="1136" w:bottom="1134" w:left="1701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69A22C" w14:textId="77777777" w:rsidR="001C4595" w:rsidRDefault="001C4595" w:rsidP="00D07B36">
      <w:r>
        <w:separator/>
      </w:r>
    </w:p>
  </w:endnote>
  <w:endnote w:type="continuationSeparator" w:id="0">
    <w:p w14:paraId="2C815B5A" w14:textId="77777777" w:rsidR="001C4595" w:rsidRDefault="001C4595" w:rsidP="00D07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0520323"/>
      <w:docPartObj>
        <w:docPartGallery w:val="Page Numbers (Bottom of Page)"/>
        <w:docPartUnique/>
      </w:docPartObj>
    </w:sdtPr>
    <w:sdtContent>
      <w:p w14:paraId="5F711934" w14:textId="3696480C" w:rsidR="000844F9" w:rsidRDefault="000844F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3880">
          <w:rPr>
            <w:noProof/>
          </w:rPr>
          <w:t>8</w:t>
        </w:r>
        <w:r>
          <w:fldChar w:fldCharType="end"/>
        </w:r>
      </w:p>
    </w:sdtContent>
  </w:sdt>
  <w:p w14:paraId="538B6F18" w14:textId="77777777" w:rsidR="00E0326D" w:rsidRDefault="00E0326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17DBC0" w14:textId="77777777" w:rsidR="001C4595" w:rsidRDefault="001C4595" w:rsidP="00D07B36">
      <w:r>
        <w:separator/>
      </w:r>
    </w:p>
  </w:footnote>
  <w:footnote w:type="continuationSeparator" w:id="0">
    <w:p w14:paraId="21ED638F" w14:textId="77777777" w:rsidR="001C4595" w:rsidRDefault="001C4595" w:rsidP="00D07B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E3CC6"/>
    <w:multiLevelType w:val="multilevel"/>
    <w:tmpl w:val="420C4CCE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1" w15:restartNumberingAfterBreak="0">
    <w:nsid w:val="01D1602C"/>
    <w:multiLevelType w:val="multilevel"/>
    <w:tmpl w:val="92ECE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A64B10"/>
    <w:multiLevelType w:val="multilevel"/>
    <w:tmpl w:val="D578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90581"/>
    <w:multiLevelType w:val="multilevel"/>
    <w:tmpl w:val="891EA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657D63"/>
    <w:multiLevelType w:val="multilevel"/>
    <w:tmpl w:val="161A6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E575B9"/>
    <w:multiLevelType w:val="multilevel"/>
    <w:tmpl w:val="F97A6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AA50D2"/>
    <w:multiLevelType w:val="multilevel"/>
    <w:tmpl w:val="8BBE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557B61"/>
    <w:multiLevelType w:val="multilevel"/>
    <w:tmpl w:val="0E0A1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B02228"/>
    <w:multiLevelType w:val="multilevel"/>
    <w:tmpl w:val="04DE1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E332D8"/>
    <w:multiLevelType w:val="hybridMultilevel"/>
    <w:tmpl w:val="4D88BECA"/>
    <w:lvl w:ilvl="0" w:tplc="7B3C532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BA674B"/>
    <w:multiLevelType w:val="multilevel"/>
    <w:tmpl w:val="EEC00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4F4C9E"/>
    <w:multiLevelType w:val="multilevel"/>
    <w:tmpl w:val="420C4CCE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12" w15:restartNumberingAfterBreak="0">
    <w:nsid w:val="18EC587D"/>
    <w:multiLevelType w:val="multilevel"/>
    <w:tmpl w:val="06B0D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B7038C"/>
    <w:multiLevelType w:val="multilevel"/>
    <w:tmpl w:val="68329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7B4E00"/>
    <w:multiLevelType w:val="multilevel"/>
    <w:tmpl w:val="58ECC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07166C"/>
    <w:multiLevelType w:val="multilevel"/>
    <w:tmpl w:val="A4340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87344C"/>
    <w:multiLevelType w:val="multilevel"/>
    <w:tmpl w:val="EAAC8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FC32C6"/>
    <w:multiLevelType w:val="multilevel"/>
    <w:tmpl w:val="33606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F767E4"/>
    <w:multiLevelType w:val="multilevel"/>
    <w:tmpl w:val="B71C5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8BA200E"/>
    <w:multiLevelType w:val="multilevel"/>
    <w:tmpl w:val="C2FEF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9D33BA1"/>
    <w:multiLevelType w:val="multilevel"/>
    <w:tmpl w:val="8356E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115E0A"/>
    <w:multiLevelType w:val="multilevel"/>
    <w:tmpl w:val="42868DB0"/>
    <w:lvl w:ilvl="0">
      <w:start w:val="1"/>
      <w:numFmt w:val="decimal"/>
      <w:lvlText w:val="%1-"/>
      <w:lvlJc w:val="left"/>
      <w:pPr>
        <w:ind w:left="0" w:firstLine="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2BEB1E08"/>
    <w:multiLevelType w:val="multilevel"/>
    <w:tmpl w:val="7CC4C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7D0510"/>
    <w:multiLevelType w:val="multilevel"/>
    <w:tmpl w:val="BDBE9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7F478A"/>
    <w:multiLevelType w:val="multilevel"/>
    <w:tmpl w:val="712AF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EED63D1"/>
    <w:multiLevelType w:val="multilevel"/>
    <w:tmpl w:val="30349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980A4D"/>
    <w:multiLevelType w:val="multilevel"/>
    <w:tmpl w:val="0C48838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B65927"/>
    <w:multiLevelType w:val="multilevel"/>
    <w:tmpl w:val="C62E4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4B1330"/>
    <w:multiLevelType w:val="multilevel"/>
    <w:tmpl w:val="78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A60B83"/>
    <w:multiLevelType w:val="multilevel"/>
    <w:tmpl w:val="8DFED0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9EF347F"/>
    <w:multiLevelType w:val="multilevel"/>
    <w:tmpl w:val="420C4CCE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31" w15:restartNumberingAfterBreak="0">
    <w:nsid w:val="3DFD4691"/>
    <w:multiLevelType w:val="multilevel"/>
    <w:tmpl w:val="BC8E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4C3596"/>
    <w:multiLevelType w:val="multilevel"/>
    <w:tmpl w:val="420C4CCE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33" w15:restartNumberingAfterBreak="0">
    <w:nsid w:val="42143AFA"/>
    <w:multiLevelType w:val="hybridMultilevel"/>
    <w:tmpl w:val="E0523346"/>
    <w:lvl w:ilvl="0" w:tplc="333E28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2AE49AE"/>
    <w:multiLevelType w:val="multilevel"/>
    <w:tmpl w:val="BF4E8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3067755"/>
    <w:multiLevelType w:val="multilevel"/>
    <w:tmpl w:val="420C4CCE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36" w15:restartNumberingAfterBreak="0">
    <w:nsid w:val="44BF27DB"/>
    <w:multiLevelType w:val="multilevel"/>
    <w:tmpl w:val="420C4CCE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37" w15:restartNumberingAfterBreak="0">
    <w:nsid w:val="47E3069B"/>
    <w:multiLevelType w:val="hybridMultilevel"/>
    <w:tmpl w:val="39389B5A"/>
    <w:lvl w:ilvl="0" w:tplc="04741F32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8" w15:restartNumberingAfterBreak="0">
    <w:nsid w:val="4C0C2488"/>
    <w:multiLevelType w:val="multilevel"/>
    <w:tmpl w:val="7798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E130515"/>
    <w:multiLevelType w:val="multilevel"/>
    <w:tmpl w:val="B7CCA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E1425A6"/>
    <w:multiLevelType w:val="hybridMultilevel"/>
    <w:tmpl w:val="DC20710E"/>
    <w:lvl w:ilvl="0" w:tplc="0A94347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1C415CE"/>
    <w:multiLevelType w:val="hybridMultilevel"/>
    <w:tmpl w:val="0ED2116C"/>
    <w:lvl w:ilvl="0" w:tplc="66AC52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7AF1CFD"/>
    <w:multiLevelType w:val="multilevel"/>
    <w:tmpl w:val="933A9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7E36D1E"/>
    <w:multiLevelType w:val="multilevel"/>
    <w:tmpl w:val="B96C0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B6C7E73"/>
    <w:multiLevelType w:val="multilevel"/>
    <w:tmpl w:val="B4B63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F063BBF"/>
    <w:multiLevelType w:val="multilevel"/>
    <w:tmpl w:val="7890A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29E0DD3"/>
    <w:multiLevelType w:val="multilevel"/>
    <w:tmpl w:val="F0743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310355A"/>
    <w:multiLevelType w:val="multilevel"/>
    <w:tmpl w:val="E53CD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3EA61C5"/>
    <w:multiLevelType w:val="multilevel"/>
    <w:tmpl w:val="F77E3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80D7D11"/>
    <w:multiLevelType w:val="multilevel"/>
    <w:tmpl w:val="7884F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8E14D0D"/>
    <w:multiLevelType w:val="multilevel"/>
    <w:tmpl w:val="41D28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A837550"/>
    <w:multiLevelType w:val="multilevel"/>
    <w:tmpl w:val="8160A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E975A67"/>
    <w:multiLevelType w:val="multilevel"/>
    <w:tmpl w:val="505AF7E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5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34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03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81" w:hanging="1800"/>
      </w:pPr>
      <w:rPr>
        <w:rFonts w:hint="default"/>
      </w:rPr>
    </w:lvl>
  </w:abstractNum>
  <w:abstractNum w:abstractNumId="53" w15:restartNumberingAfterBreak="0">
    <w:nsid w:val="6F833DD1"/>
    <w:multiLevelType w:val="multilevel"/>
    <w:tmpl w:val="7362D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4B16FBC"/>
    <w:multiLevelType w:val="multilevel"/>
    <w:tmpl w:val="BD06F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8663417"/>
    <w:multiLevelType w:val="multilevel"/>
    <w:tmpl w:val="40EA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9F50580"/>
    <w:multiLevelType w:val="multilevel"/>
    <w:tmpl w:val="59269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CB21EA"/>
    <w:multiLevelType w:val="multilevel"/>
    <w:tmpl w:val="B22A8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DCC5C3B"/>
    <w:multiLevelType w:val="multilevel"/>
    <w:tmpl w:val="2D4AB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3670410">
    <w:abstractNumId w:val="52"/>
  </w:num>
  <w:num w:numId="2" w16cid:durableId="1905487186">
    <w:abstractNumId w:val="36"/>
  </w:num>
  <w:num w:numId="3" w16cid:durableId="2108497879">
    <w:abstractNumId w:val="21"/>
  </w:num>
  <w:num w:numId="4" w16cid:durableId="1328285880">
    <w:abstractNumId w:val="9"/>
  </w:num>
  <w:num w:numId="5" w16cid:durableId="1803693033">
    <w:abstractNumId w:val="41"/>
  </w:num>
  <w:num w:numId="6" w16cid:durableId="209657824">
    <w:abstractNumId w:val="44"/>
  </w:num>
  <w:num w:numId="7" w16cid:durableId="767117933">
    <w:abstractNumId w:val="7"/>
  </w:num>
  <w:num w:numId="8" w16cid:durableId="69929714">
    <w:abstractNumId w:val="3"/>
  </w:num>
  <w:num w:numId="9" w16cid:durableId="1437866390">
    <w:abstractNumId w:val="15"/>
  </w:num>
  <w:num w:numId="10" w16cid:durableId="909314632">
    <w:abstractNumId w:val="24"/>
  </w:num>
  <w:num w:numId="11" w16cid:durableId="1859394040">
    <w:abstractNumId w:val="56"/>
  </w:num>
  <w:num w:numId="12" w16cid:durableId="572355990">
    <w:abstractNumId w:val="48"/>
  </w:num>
  <w:num w:numId="13" w16cid:durableId="46339207">
    <w:abstractNumId w:val="13"/>
  </w:num>
  <w:num w:numId="14" w16cid:durableId="2092775940">
    <w:abstractNumId w:val="23"/>
  </w:num>
  <w:num w:numId="15" w16cid:durableId="1191721591">
    <w:abstractNumId w:val="2"/>
  </w:num>
  <w:num w:numId="16" w16cid:durableId="697849118">
    <w:abstractNumId w:val="16"/>
  </w:num>
  <w:num w:numId="17" w16cid:durableId="1923448702">
    <w:abstractNumId w:val="27"/>
  </w:num>
  <w:num w:numId="18" w16cid:durableId="769859566">
    <w:abstractNumId w:val="38"/>
  </w:num>
  <w:num w:numId="19" w16cid:durableId="1828395294">
    <w:abstractNumId w:val="28"/>
  </w:num>
  <w:num w:numId="20" w16cid:durableId="1208948771">
    <w:abstractNumId w:val="42"/>
  </w:num>
  <w:num w:numId="21" w16cid:durableId="519664151">
    <w:abstractNumId w:val="45"/>
  </w:num>
  <w:num w:numId="22" w16cid:durableId="577179747">
    <w:abstractNumId w:val="20"/>
  </w:num>
  <w:num w:numId="23" w16cid:durableId="1064068387">
    <w:abstractNumId w:val="1"/>
  </w:num>
  <w:num w:numId="24" w16cid:durableId="1834951014">
    <w:abstractNumId w:val="51"/>
  </w:num>
  <w:num w:numId="25" w16cid:durableId="631058433">
    <w:abstractNumId w:val="19"/>
  </w:num>
  <w:num w:numId="26" w16cid:durableId="1706834201">
    <w:abstractNumId w:val="57"/>
  </w:num>
  <w:num w:numId="27" w16cid:durableId="874150704">
    <w:abstractNumId w:val="8"/>
  </w:num>
  <w:num w:numId="28" w16cid:durableId="1831167126">
    <w:abstractNumId w:val="25"/>
  </w:num>
  <w:num w:numId="29" w16cid:durableId="1509297507">
    <w:abstractNumId w:val="5"/>
  </w:num>
  <w:num w:numId="30" w16cid:durableId="881943497">
    <w:abstractNumId w:val="53"/>
  </w:num>
  <w:num w:numId="31" w16cid:durableId="566766781">
    <w:abstractNumId w:val="50"/>
  </w:num>
  <w:num w:numId="32" w16cid:durableId="1133602269">
    <w:abstractNumId w:val="55"/>
  </w:num>
  <w:num w:numId="33" w16cid:durableId="445930130">
    <w:abstractNumId w:val="17"/>
  </w:num>
  <w:num w:numId="34" w16cid:durableId="1758284255">
    <w:abstractNumId w:val="31"/>
  </w:num>
  <w:num w:numId="35" w16cid:durableId="801926760">
    <w:abstractNumId w:val="34"/>
  </w:num>
  <w:num w:numId="36" w16cid:durableId="2111005839">
    <w:abstractNumId w:val="14"/>
  </w:num>
  <w:num w:numId="37" w16cid:durableId="919173915">
    <w:abstractNumId w:val="4"/>
  </w:num>
  <w:num w:numId="38" w16cid:durableId="1724717620">
    <w:abstractNumId w:val="46"/>
  </w:num>
  <w:num w:numId="39" w16cid:durableId="1501389582">
    <w:abstractNumId w:val="54"/>
  </w:num>
  <w:num w:numId="40" w16cid:durableId="774442631">
    <w:abstractNumId w:val="0"/>
  </w:num>
  <w:num w:numId="41" w16cid:durableId="402605809">
    <w:abstractNumId w:val="11"/>
  </w:num>
  <w:num w:numId="42" w16cid:durableId="1974945203">
    <w:abstractNumId w:val="12"/>
  </w:num>
  <w:num w:numId="43" w16cid:durableId="444546262">
    <w:abstractNumId w:val="47"/>
  </w:num>
  <w:num w:numId="44" w16cid:durableId="1577200183">
    <w:abstractNumId w:val="6"/>
  </w:num>
  <w:num w:numId="45" w16cid:durableId="446317659">
    <w:abstractNumId w:val="18"/>
  </w:num>
  <w:num w:numId="46" w16cid:durableId="1257664986">
    <w:abstractNumId w:val="10"/>
  </w:num>
  <w:num w:numId="47" w16cid:durableId="584070954">
    <w:abstractNumId w:val="22"/>
  </w:num>
  <w:num w:numId="48" w16cid:durableId="1936858749">
    <w:abstractNumId w:val="43"/>
  </w:num>
  <w:num w:numId="49" w16cid:durableId="486173214">
    <w:abstractNumId w:val="29"/>
  </w:num>
  <w:num w:numId="50" w16cid:durableId="560750534">
    <w:abstractNumId w:val="39"/>
  </w:num>
  <w:num w:numId="51" w16cid:durableId="870458480">
    <w:abstractNumId w:val="40"/>
  </w:num>
  <w:num w:numId="52" w16cid:durableId="1844006691">
    <w:abstractNumId w:val="49"/>
  </w:num>
  <w:num w:numId="53" w16cid:durableId="100415030">
    <w:abstractNumId w:val="32"/>
  </w:num>
  <w:num w:numId="54" w16cid:durableId="674963197">
    <w:abstractNumId w:val="30"/>
  </w:num>
  <w:num w:numId="55" w16cid:durableId="1324967034">
    <w:abstractNumId w:val="35"/>
  </w:num>
  <w:num w:numId="56" w16cid:durableId="847982736">
    <w:abstractNumId w:val="26"/>
  </w:num>
  <w:num w:numId="57" w16cid:durableId="110515626">
    <w:abstractNumId w:val="58"/>
  </w:num>
  <w:num w:numId="58" w16cid:durableId="1630863593">
    <w:abstractNumId w:val="33"/>
  </w:num>
  <w:num w:numId="59" w16cid:durableId="676881020">
    <w:abstractNumId w:val="37"/>
  </w:num>
  <w:num w:numId="60" w16cid:durableId="2115323130">
    <w:abstractNumId w:val="5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B36"/>
    <w:rsid w:val="000026F7"/>
    <w:rsid w:val="00004AEE"/>
    <w:rsid w:val="000103C4"/>
    <w:rsid w:val="00015BA3"/>
    <w:rsid w:val="00020FCF"/>
    <w:rsid w:val="00024DEF"/>
    <w:rsid w:val="00031DC1"/>
    <w:rsid w:val="000338E5"/>
    <w:rsid w:val="00033B88"/>
    <w:rsid w:val="000400A3"/>
    <w:rsid w:val="00046D35"/>
    <w:rsid w:val="000527E7"/>
    <w:rsid w:val="00052BB9"/>
    <w:rsid w:val="00053FFD"/>
    <w:rsid w:val="000551B4"/>
    <w:rsid w:val="00055686"/>
    <w:rsid w:val="00060B10"/>
    <w:rsid w:val="000645F2"/>
    <w:rsid w:val="00073149"/>
    <w:rsid w:val="000735A4"/>
    <w:rsid w:val="00073C73"/>
    <w:rsid w:val="000741A0"/>
    <w:rsid w:val="00074CE5"/>
    <w:rsid w:val="00076758"/>
    <w:rsid w:val="00080310"/>
    <w:rsid w:val="000844F9"/>
    <w:rsid w:val="0008718F"/>
    <w:rsid w:val="00087C02"/>
    <w:rsid w:val="00092FE6"/>
    <w:rsid w:val="00093B01"/>
    <w:rsid w:val="00094B99"/>
    <w:rsid w:val="000A2CF1"/>
    <w:rsid w:val="000A67BE"/>
    <w:rsid w:val="000A6C3C"/>
    <w:rsid w:val="000B4B44"/>
    <w:rsid w:val="000B7A52"/>
    <w:rsid w:val="000C37C0"/>
    <w:rsid w:val="000C40B3"/>
    <w:rsid w:val="000C683A"/>
    <w:rsid w:val="000C6CDF"/>
    <w:rsid w:val="000D04BD"/>
    <w:rsid w:val="000D5967"/>
    <w:rsid w:val="000E0048"/>
    <w:rsid w:val="000E0FEE"/>
    <w:rsid w:val="000E1557"/>
    <w:rsid w:val="000E4E78"/>
    <w:rsid w:val="000E63EA"/>
    <w:rsid w:val="00100673"/>
    <w:rsid w:val="00100D8A"/>
    <w:rsid w:val="00104633"/>
    <w:rsid w:val="001050A0"/>
    <w:rsid w:val="0011233A"/>
    <w:rsid w:val="00112DCD"/>
    <w:rsid w:val="00127D38"/>
    <w:rsid w:val="00127E1B"/>
    <w:rsid w:val="0013464E"/>
    <w:rsid w:val="00147913"/>
    <w:rsid w:val="00151D57"/>
    <w:rsid w:val="001666C6"/>
    <w:rsid w:val="00173E0E"/>
    <w:rsid w:val="00176C75"/>
    <w:rsid w:val="00180100"/>
    <w:rsid w:val="001827DA"/>
    <w:rsid w:val="00187103"/>
    <w:rsid w:val="00190E81"/>
    <w:rsid w:val="001A193A"/>
    <w:rsid w:val="001A23F2"/>
    <w:rsid w:val="001A688C"/>
    <w:rsid w:val="001C3CFE"/>
    <w:rsid w:val="001C3D18"/>
    <w:rsid w:val="001C4595"/>
    <w:rsid w:val="001D1BDA"/>
    <w:rsid w:val="001D6CC1"/>
    <w:rsid w:val="001E1942"/>
    <w:rsid w:val="001E27A7"/>
    <w:rsid w:val="001E482D"/>
    <w:rsid w:val="001F299E"/>
    <w:rsid w:val="001F2FE1"/>
    <w:rsid w:val="001F4010"/>
    <w:rsid w:val="001F4067"/>
    <w:rsid w:val="001F7E7C"/>
    <w:rsid w:val="002004B9"/>
    <w:rsid w:val="00201BE0"/>
    <w:rsid w:val="00212DB9"/>
    <w:rsid w:val="00220801"/>
    <w:rsid w:val="0022301B"/>
    <w:rsid w:val="002300C7"/>
    <w:rsid w:val="00232798"/>
    <w:rsid w:val="00232EBE"/>
    <w:rsid w:val="00236017"/>
    <w:rsid w:val="002373E4"/>
    <w:rsid w:val="00242288"/>
    <w:rsid w:val="00242CBB"/>
    <w:rsid w:val="0024602A"/>
    <w:rsid w:val="00246C30"/>
    <w:rsid w:val="00247753"/>
    <w:rsid w:val="00250AD2"/>
    <w:rsid w:val="002569F3"/>
    <w:rsid w:val="002618B6"/>
    <w:rsid w:val="00264A2C"/>
    <w:rsid w:val="00264B03"/>
    <w:rsid w:val="002651C0"/>
    <w:rsid w:val="00265B90"/>
    <w:rsid w:val="0027093A"/>
    <w:rsid w:val="0027187D"/>
    <w:rsid w:val="002735CA"/>
    <w:rsid w:val="00275D62"/>
    <w:rsid w:val="002819D3"/>
    <w:rsid w:val="00284869"/>
    <w:rsid w:val="0028580D"/>
    <w:rsid w:val="00296098"/>
    <w:rsid w:val="002B015E"/>
    <w:rsid w:val="002B471B"/>
    <w:rsid w:val="002B6D6F"/>
    <w:rsid w:val="002C0854"/>
    <w:rsid w:val="002C5CCC"/>
    <w:rsid w:val="002C5EA5"/>
    <w:rsid w:val="002D179E"/>
    <w:rsid w:val="002D3FE4"/>
    <w:rsid w:val="002D658A"/>
    <w:rsid w:val="002E20B6"/>
    <w:rsid w:val="002E22FE"/>
    <w:rsid w:val="002F4C59"/>
    <w:rsid w:val="002F4E76"/>
    <w:rsid w:val="002F66C7"/>
    <w:rsid w:val="002F6FD0"/>
    <w:rsid w:val="00300BBC"/>
    <w:rsid w:val="00307F68"/>
    <w:rsid w:val="00317F6E"/>
    <w:rsid w:val="00320B1C"/>
    <w:rsid w:val="00326632"/>
    <w:rsid w:val="00327623"/>
    <w:rsid w:val="00333551"/>
    <w:rsid w:val="0035111D"/>
    <w:rsid w:val="003532E0"/>
    <w:rsid w:val="00354292"/>
    <w:rsid w:val="0036186C"/>
    <w:rsid w:val="00363D29"/>
    <w:rsid w:val="00364C50"/>
    <w:rsid w:val="00365FB6"/>
    <w:rsid w:val="0038583E"/>
    <w:rsid w:val="00387A4A"/>
    <w:rsid w:val="00390F53"/>
    <w:rsid w:val="003972B4"/>
    <w:rsid w:val="003A1487"/>
    <w:rsid w:val="003A32D0"/>
    <w:rsid w:val="003A4C98"/>
    <w:rsid w:val="003A58D7"/>
    <w:rsid w:val="003B195E"/>
    <w:rsid w:val="003B3C7E"/>
    <w:rsid w:val="003B669F"/>
    <w:rsid w:val="003C3633"/>
    <w:rsid w:val="003C476D"/>
    <w:rsid w:val="003C5E8F"/>
    <w:rsid w:val="003C6CF6"/>
    <w:rsid w:val="003D0F97"/>
    <w:rsid w:val="003E2362"/>
    <w:rsid w:val="003E4241"/>
    <w:rsid w:val="003F1B7F"/>
    <w:rsid w:val="003F448A"/>
    <w:rsid w:val="003F5B09"/>
    <w:rsid w:val="004016F9"/>
    <w:rsid w:val="00403AF6"/>
    <w:rsid w:val="00413AAB"/>
    <w:rsid w:val="0042064B"/>
    <w:rsid w:val="00422B4E"/>
    <w:rsid w:val="00424C1E"/>
    <w:rsid w:val="00426722"/>
    <w:rsid w:val="00426F5A"/>
    <w:rsid w:val="00432E95"/>
    <w:rsid w:val="0044016C"/>
    <w:rsid w:val="004431C2"/>
    <w:rsid w:val="004452DB"/>
    <w:rsid w:val="00445663"/>
    <w:rsid w:val="004462BF"/>
    <w:rsid w:val="00450ACC"/>
    <w:rsid w:val="0045454C"/>
    <w:rsid w:val="00461617"/>
    <w:rsid w:val="004619E1"/>
    <w:rsid w:val="00466080"/>
    <w:rsid w:val="004868AC"/>
    <w:rsid w:val="00492C69"/>
    <w:rsid w:val="00493EC7"/>
    <w:rsid w:val="00496A8F"/>
    <w:rsid w:val="004A7168"/>
    <w:rsid w:val="004A767A"/>
    <w:rsid w:val="004B663E"/>
    <w:rsid w:val="004D01B9"/>
    <w:rsid w:val="004D171D"/>
    <w:rsid w:val="004D45C5"/>
    <w:rsid w:val="004E2D19"/>
    <w:rsid w:val="004E7C61"/>
    <w:rsid w:val="004E7D9C"/>
    <w:rsid w:val="004F40F0"/>
    <w:rsid w:val="004F5FBA"/>
    <w:rsid w:val="0050029E"/>
    <w:rsid w:val="005122AA"/>
    <w:rsid w:val="00515111"/>
    <w:rsid w:val="00517E15"/>
    <w:rsid w:val="005207A9"/>
    <w:rsid w:val="00522668"/>
    <w:rsid w:val="005247AC"/>
    <w:rsid w:val="00531D8F"/>
    <w:rsid w:val="00533688"/>
    <w:rsid w:val="0053377D"/>
    <w:rsid w:val="00541C88"/>
    <w:rsid w:val="005430FB"/>
    <w:rsid w:val="005518D8"/>
    <w:rsid w:val="00554404"/>
    <w:rsid w:val="00554436"/>
    <w:rsid w:val="00557E9E"/>
    <w:rsid w:val="00567028"/>
    <w:rsid w:val="00574F96"/>
    <w:rsid w:val="00576A84"/>
    <w:rsid w:val="00577451"/>
    <w:rsid w:val="00591081"/>
    <w:rsid w:val="005A151B"/>
    <w:rsid w:val="005A2A15"/>
    <w:rsid w:val="005A4C59"/>
    <w:rsid w:val="005B2348"/>
    <w:rsid w:val="005B429C"/>
    <w:rsid w:val="005B566D"/>
    <w:rsid w:val="005C394E"/>
    <w:rsid w:val="005C3BE6"/>
    <w:rsid w:val="005C7CD1"/>
    <w:rsid w:val="005E375B"/>
    <w:rsid w:val="005E3C66"/>
    <w:rsid w:val="005E6E4D"/>
    <w:rsid w:val="005F04F1"/>
    <w:rsid w:val="005F3F31"/>
    <w:rsid w:val="005F488A"/>
    <w:rsid w:val="005F4AC0"/>
    <w:rsid w:val="005F4AE3"/>
    <w:rsid w:val="0060678D"/>
    <w:rsid w:val="00623764"/>
    <w:rsid w:val="00623AED"/>
    <w:rsid w:val="006375AF"/>
    <w:rsid w:val="00637A83"/>
    <w:rsid w:val="00641703"/>
    <w:rsid w:val="00656500"/>
    <w:rsid w:val="00662023"/>
    <w:rsid w:val="00662C1F"/>
    <w:rsid w:val="006630F7"/>
    <w:rsid w:val="00671B1B"/>
    <w:rsid w:val="00674A5B"/>
    <w:rsid w:val="006812F2"/>
    <w:rsid w:val="0068773C"/>
    <w:rsid w:val="00697D3F"/>
    <w:rsid w:val="006A45D3"/>
    <w:rsid w:val="006B7BF7"/>
    <w:rsid w:val="006B7CB6"/>
    <w:rsid w:val="006B7FCB"/>
    <w:rsid w:val="006C430D"/>
    <w:rsid w:val="006C57A3"/>
    <w:rsid w:val="006C5F63"/>
    <w:rsid w:val="006D7937"/>
    <w:rsid w:val="006E66B8"/>
    <w:rsid w:val="006F2E45"/>
    <w:rsid w:val="006F301F"/>
    <w:rsid w:val="006F4B2D"/>
    <w:rsid w:val="00707975"/>
    <w:rsid w:val="007124EF"/>
    <w:rsid w:val="00714D15"/>
    <w:rsid w:val="00720659"/>
    <w:rsid w:val="00721D71"/>
    <w:rsid w:val="0072275D"/>
    <w:rsid w:val="00722BB6"/>
    <w:rsid w:val="0072400C"/>
    <w:rsid w:val="00732187"/>
    <w:rsid w:val="00735B9D"/>
    <w:rsid w:val="00742236"/>
    <w:rsid w:val="00746D60"/>
    <w:rsid w:val="00747DB5"/>
    <w:rsid w:val="00747F7D"/>
    <w:rsid w:val="00755AC8"/>
    <w:rsid w:val="00757F17"/>
    <w:rsid w:val="007600FD"/>
    <w:rsid w:val="00761AB1"/>
    <w:rsid w:val="0076486B"/>
    <w:rsid w:val="00770173"/>
    <w:rsid w:val="00771D19"/>
    <w:rsid w:val="00775112"/>
    <w:rsid w:val="0078254A"/>
    <w:rsid w:val="00783A1C"/>
    <w:rsid w:val="00783B87"/>
    <w:rsid w:val="00792D49"/>
    <w:rsid w:val="007B3570"/>
    <w:rsid w:val="007B593F"/>
    <w:rsid w:val="007C26EC"/>
    <w:rsid w:val="007C2C24"/>
    <w:rsid w:val="007C3C57"/>
    <w:rsid w:val="007C55D8"/>
    <w:rsid w:val="007D64F5"/>
    <w:rsid w:val="007E254F"/>
    <w:rsid w:val="007E49C0"/>
    <w:rsid w:val="007F1978"/>
    <w:rsid w:val="00800C6A"/>
    <w:rsid w:val="00802624"/>
    <w:rsid w:val="00810B7C"/>
    <w:rsid w:val="00814F13"/>
    <w:rsid w:val="00824ADF"/>
    <w:rsid w:val="00841D12"/>
    <w:rsid w:val="00846A3E"/>
    <w:rsid w:val="00847E8D"/>
    <w:rsid w:val="00850F9D"/>
    <w:rsid w:val="00851D90"/>
    <w:rsid w:val="00856F60"/>
    <w:rsid w:val="008600A2"/>
    <w:rsid w:val="00860213"/>
    <w:rsid w:val="0086669C"/>
    <w:rsid w:val="008779C2"/>
    <w:rsid w:val="00890327"/>
    <w:rsid w:val="008A28C0"/>
    <w:rsid w:val="008A33FF"/>
    <w:rsid w:val="008A38E3"/>
    <w:rsid w:val="008A6659"/>
    <w:rsid w:val="008B6959"/>
    <w:rsid w:val="008D047F"/>
    <w:rsid w:val="008D2026"/>
    <w:rsid w:val="008D3589"/>
    <w:rsid w:val="008D55F9"/>
    <w:rsid w:val="008E2220"/>
    <w:rsid w:val="008E5D22"/>
    <w:rsid w:val="008F148A"/>
    <w:rsid w:val="008F3E2E"/>
    <w:rsid w:val="008F4086"/>
    <w:rsid w:val="008F6E6F"/>
    <w:rsid w:val="009116EC"/>
    <w:rsid w:val="00913C8D"/>
    <w:rsid w:val="00914C69"/>
    <w:rsid w:val="00923CA5"/>
    <w:rsid w:val="00925375"/>
    <w:rsid w:val="00933FF6"/>
    <w:rsid w:val="0093433B"/>
    <w:rsid w:val="00943212"/>
    <w:rsid w:val="009524E5"/>
    <w:rsid w:val="00952DF7"/>
    <w:rsid w:val="00957EB7"/>
    <w:rsid w:val="0096477A"/>
    <w:rsid w:val="00966F4B"/>
    <w:rsid w:val="009770F9"/>
    <w:rsid w:val="00983873"/>
    <w:rsid w:val="009909E5"/>
    <w:rsid w:val="009938F5"/>
    <w:rsid w:val="009A36A3"/>
    <w:rsid w:val="009B1B87"/>
    <w:rsid w:val="009B751E"/>
    <w:rsid w:val="009C40D7"/>
    <w:rsid w:val="009E1B2E"/>
    <w:rsid w:val="009E5FC4"/>
    <w:rsid w:val="009E674A"/>
    <w:rsid w:val="009E7F4B"/>
    <w:rsid w:val="009F00DE"/>
    <w:rsid w:val="009F0768"/>
    <w:rsid w:val="009F1264"/>
    <w:rsid w:val="009F5C14"/>
    <w:rsid w:val="009F6FC4"/>
    <w:rsid w:val="009F7136"/>
    <w:rsid w:val="00A00E51"/>
    <w:rsid w:val="00A03AFB"/>
    <w:rsid w:val="00A05175"/>
    <w:rsid w:val="00A05674"/>
    <w:rsid w:val="00A2048D"/>
    <w:rsid w:val="00A206A5"/>
    <w:rsid w:val="00A21203"/>
    <w:rsid w:val="00A237F4"/>
    <w:rsid w:val="00A330A8"/>
    <w:rsid w:val="00A34500"/>
    <w:rsid w:val="00A34E48"/>
    <w:rsid w:val="00A3605D"/>
    <w:rsid w:val="00A41851"/>
    <w:rsid w:val="00A46C60"/>
    <w:rsid w:val="00A46FFC"/>
    <w:rsid w:val="00A51577"/>
    <w:rsid w:val="00A52297"/>
    <w:rsid w:val="00A56BA6"/>
    <w:rsid w:val="00A61015"/>
    <w:rsid w:val="00A71F2E"/>
    <w:rsid w:val="00A72931"/>
    <w:rsid w:val="00A731F1"/>
    <w:rsid w:val="00A73F86"/>
    <w:rsid w:val="00A74901"/>
    <w:rsid w:val="00A80DE1"/>
    <w:rsid w:val="00A8750D"/>
    <w:rsid w:val="00A91D2F"/>
    <w:rsid w:val="00A95E55"/>
    <w:rsid w:val="00AA11E3"/>
    <w:rsid w:val="00AA2540"/>
    <w:rsid w:val="00AA4837"/>
    <w:rsid w:val="00AB06BA"/>
    <w:rsid w:val="00AB339C"/>
    <w:rsid w:val="00AB3421"/>
    <w:rsid w:val="00AC076A"/>
    <w:rsid w:val="00AD14FE"/>
    <w:rsid w:val="00AD18A4"/>
    <w:rsid w:val="00AD2E60"/>
    <w:rsid w:val="00AD54A3"/>
    <w:rsid w:val="00AE75BA"/>
    <w:rsid w:val="00AE7B6B"/>
    <w:rsid w:val="00AF0254"/>
    <w:rsid w:val="00AF4019"/>
    <w:rsid w:val="00AF47F3"/>
    <w:rsid w:val="00AF52B8"/>
    <w:rsid w:val="00AF6555"/>
    <w:rsid w:val="00AF66ED"/>
    <w:rsid w:val="00B0340D"/>
    <w:rsid w:val="00B10FF9"/>
    <w:rsid w:val="00B15618"/>
    <w:rsid w:val="00B168E8"/>
    <w:rsid w:val="00B20256"/>
    <w:rsid w:val="00B20966"/>
    <w:rsid w:val="00B230FB"/>
    <w:rsid w:val="00B33ED0"/>
    <w:rsid w:val="00B36DDF"/>
    <w:rsid w:val="00B416F3"/>
    <w:rsid w:val="00B527D2"/>
    <w:rsid w:val="00B53DC7"/>
    <w:rsid w:val="00B61B46"/>
    <w:rsid w:val="00B64185"/>
    <w:rsid w:val="00B6573D"/>
    <w:rsid w:val="00B66C31"/>
    <w:rsid w:val="00B67E8F"/>
    <w:rsid w:val="00B71FEE"/>
    <w:rsid w:val="00B73880"/>
    <w:rsid w:val="00B740DB"/>
    <w:rsid w:val="00B7587C"/>
    <w:rsid w:val="00B83E77"/>
    <w:rsid w:val="00B91C0C"/>
    <w:rsid w:val="00BA438E"/>
    <w:rsid w:val="00BA47FD"/>
    <w:rsid w:val="00BA50FA"/>
    <w:rsid w:val="00BB1D7F"/>
    <w:rsid w:val="00BB5117"/>
    <w:rsid w:val="00BC7733"/>
    <w:rsid w:val="00BD0900"/>
    <w:rsid w:val="00BD5586"/>
    <w:rsid w:val="00BD62CE"/>
    <w:rsid w:val="00BE0743"/>
    <w:rsid w:val="00BE7D0A"/>
    <w:rsid w:val="00BF03E8"/>
    <w:rsid w:val="00BF170F"/>
    <w:rsid w:val="00BF27E4"/>
    <w:rsid w:val="00BF44A3"/>
    <w:rsid w:val="00BF6B74"/>
    <w:rsid w:val="00C07DE8"/>
    <w:rsid w:val="00C15122"/>
    <w:rsid w:val="00C16B54"/>
    <w:rsid w:val="00C35615"/>
    <w:rsid w:val="00C37AB4"/>
    <w:rsid w:val="00C40504"/>
    <w:rsid w:val="00C46820"/>
    <w:rsid w:val="00C53B38"/>
    <w:rsid w:val="00C679DB"/>
    <w:rsid w:val="00C71902"/>
    <w:rsid w:val="00C8450F"/>
    <w:rsid w:val="00C87409"/>
    <w:rsid w:val="00C90E7F"/>
    <w:rsid w:val="00CB20D6"/>
    <w:rsid w:val="00CB24B3"/>
    <w:rsid w:val="00CB6F21"/>
    <w:rsid w:val="00CC546B"/>
    <w:rsid w:val="00CC7D27"/>
    <w:rsid w:val="00CD547C"/>
    <w:rsid w:val="00CE0C6A"/>
    <w:rsid w:val="00D021A4"/>
    <w:rsid w:val="00D026F9"/>
    <w:rsid w:val="00D05322"/>
    <w:rsid w:val="00D061D2"/>
    <w:rsid w:val="00D06324"/>
    <w:rsid w:val="00D06A67"/>
    <w:rsid w:val="00D07871"/>
    <w:rsid w:val="00D07B36"/>
    <w:rsid w:val="00D13A53"/>
    <w:rsid w:val="00D17A1E"/>
    <w:rsid w:val="00D21285"/>
    <w:rsid w:val="00D263C7"/>
    <w:rsid w:val="00D2690A"/>
    <w:rsid w:val="00D271D9"/>
    <w:rsid w:val="00D27655"/>
    <w:rsid w:val="00D32421"/>
    <w:rsid w:val="00D32C78"/>
    <w:rsid w:val="00D347D3"/>
    <w:rsid w:val="00D367A2"/>
    <w:rsid w:val="00D41FC6"/>
    <w:rsid w:val="00D4478C"/>
    <w:rsid w:val="00D451CA"/>
    <w:rsid w:val="00D45F03"/>
    <w:rsid w:val="00D50194"/>
    <w:rsid w:val="00D537DB"/>
    <w:rsid w:val="00D60AFD"/>
    <w:rsid w:val="00D703F3"/>
    <w:rsid w:val="00D712AE"/>
    <w:rsid w:val="00D84705"/>
    <w:rsid w:val="00D85969"/>
    <w:rsid w:val="00D94590"/>
    <w:rsid w:val="00D9563A"/>
    <w:rsid w:val="00D97B5C"/>
    <w:rsid w:val="00DA00E7"/>
    <w:rsid w:val="00DA10DA"/>
    <w:rsid w:val="00DB2284"/>
    <w:rsid w:val="00DC1A37"/>
    <w:rsid w:val="00DC2C9E"/>
    <w:rsid w:val="00DD06C6"/>
    <w:rsid w:val="00DD6981"/>
    <w:rsid w:val="00DD6BEB"/>
    <w:rsid w:val="00DE0DEC"/>
    <w:rsid w:val="00DE108D"/>
    <w:rsid w:val="00DE485C"/>
    <w:rsid w:val="00DE6128"/>
    <w:rsid w:val="00DE746E"/>
    <w:rsid w:val="00DF12FA"/>
    <w:rsid w:val="00DF29C6"/>
    <w:rsid w:val="00DF4BA7"/>
    <w:rsid w:val="00DF7735"/>
    <w:rsid w:val="00E0326D"/>
    <w:rsid w:val="00E05D41"/>
    <w:rsid w:val="00E0656C"/>
    <w:rsid w:val="00E106B6"/>
    <w:rsid w:val="00E143CF"/>
    <w:rsid w:val="00E1541A"/>
    <w:rsid w:val="00E17A38"/>
    <w:rsid w:val="00E17F80"/>
    <w:rsid w:val="00E250BB"/>
    <w:rsid w:val="00E25DA7"/>
    <w:rsid w:val="00E307F0"/>
    <w:rsid w:val="00E366BE"/>
    <w:rsid w:val="00E373FF"/>
    <w:rsid w:val="00E377BB"/>
    <w:rsid w:val="00E44577"/>
    <w:rsid w:val="00E47686"/>
    <w:rsid w:val="00E605F6"/>
    <w:rsid w:val="00E618B6"/>
    <w:rsid w:val="00E623A8"/>
    <w:rsid w:val="00E62B11"/>
    <w:rsid w:val="00E62C81"/>
    <w:rsid w:val="00E701DF"/>
    <w:rsid w:val="00E72405"/>
    <w:rsid w:val="00E74056"/>
    <w:rsid w:val="00E747D4"/>
    <w:rsid w:val="00E75441"/>
    <w:rsid w:val="00E87B78"/>
    <w:rsid w:val="00E91AFB"/>
    <w:rsid w:val="00E92A0F"/>
    <w:rsid w:val="00E92ECD"/>
    <w:rsid w:val="00E93B4E"/>
    <w:rsid w:val="00E975E9"/>
    <w:rsid w:val="00EB0C35"/>
    <w:rsid w:val="00EB1300"/>
    <w:rsid w:val="00EB72C2"/>
    <w:rsid w:val="00EB7E26"/>
    <w:rsid w:val="00EB7F80"/>
    <w:rsid w:val="00EC2BAF"/>
    <w:rsid w:val="00EC37B3"/>
    <w:rsid w:val="00EC76A6"/>
    <w:rsid w:val="00ED67C9"/>
    <w:rsid w:val="00EE39AA"/>
    <w:rsid w:val="00EE5D21"/>
    <w:rsid w:val="00EF4DC3"/>
    <w:rsid w:val="00EF6B20"/>
    <w:rsid w:val="00F020FE"/>
    <w:rsid w:val="00F04F95"/>
    <w:rsid w:val="00F149D9"/>
    <w:rsid w:val="00F14B47"/>
    <w:rsid w:val="00F15537"/>
    <w:rsid w:val="00F2282E"/>
    <w:rsid w:val="00F27682"/>
    <w:rsid w:val="00F304CD"/>
    <w:rsid w:val="00F359F0"/>
    <w:rsid w:val="00F37504"/>
    <w:rsid w:val="00F43E62"/>
    <w:rsid w:val="00F45027"/>
    <w:rsid w:val="00F45387"/>
    <w:rsid w:val="00F454FF"/>
    <w:rsid w:val="00F47F70"/>
    <w:rsid w:val="00F5746C"/>
    <w:rsid w:val="00F57E13"/>
    <w:rsid w:val="00F65A25"/>
    <w:rsid w:val="00F769E1"/>
    <w:rsid w:val="00F8388B"/>
    <w:rsid w:val="00F8656E"/>
    <w:rsid w:val="00F87EBD"/>
    <w:rsid w:val="00F90468"/>
    <w:rsid w:val="00F93A57"/>
    <w:rsid w:val="00F97054"/>
    <w:rsid w:val="00FA24A6"/>
    <w:rsid w:val="00FA53B6"/>
    <w:rsid w:val="00FA5546"/>
    <w:rsid w:val="00FA584F"/>
    <w:rsid w:val="00FA58B6"/>
    <w:rsid w:val="00FB3592"/>
    <w:rsid w:val="00FD2701"/>
    <w:rsid w:val="00FD2A2B"/>
    <w:rsid w:val="00FE295D"/>
    <w:rsid w:val="00FE2A6C"/>
    <w:rsid w:val="00FE5218"/>
    <w:rsid w:val="00FF116E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5AEDB24"/>
  <w15:chartTrackingRefBased/>
  <w15:docId w15:val="{63C70DB2-020D-40D5-B0D4-9F2A19C4B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0C6A"/>
    <w:rPr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9"/>
    <w:qFormat/>
    <w:rsid w:val="00720659"/>
    <w:pPr>
      <w:keepNext/>
      <w:widowControl w:val="0"/>
      <w:autoSpaceDE w:val="0"/>
      <w:autoSpaceDN w:val="0"/>
      <w:adjustRightInd w:val="0"/>
      <w:spacing w:before="156" w:after="360" w:line="360" w:lineRule="auto"/>
      <w:ind w:right="3"/>
      <w:jc w:val="center"/>
      <w:outlineLvl w:val="0"/>
    </w:pPr>
    <w:rPr>
      <w:b/>
      <w:bCs/>
      <w:caps/>
    </w:rPr>
  </w:style>
  <w:style w:type="paragraph" w:styleId="20">
    <w:name w:val="heading 2"/>
    <w:basedOn w:val="a"/>
    <w:next w:val="a"/>
    <w:link w:val="21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5A151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720659"/>
    <w:rPr>
      <w:b/>
      <w:bCs/>
      <w:caps/>
      <w:sz w:val="24"/>
      <w:szCs w:val="24"/>
    </w:rPr>
  </w:style>
  <w:style w:type="character" w:customStyle="1" w:styleId="21">
    <w:name w:val="Заголовок 2 Знак"/>
    <w:link w:val="20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customStyle="1" w:styleId="a3">
    <w:name w:val="Название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Название Знак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D07B3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D07B36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D07B3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D07B36"/>
    <w:rPr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D07B36"/>
    <w:pPr>
      <w:keepLines/>
      <w:widowControl/>
      <w:autoSpaceDE/>
      <w:autoSpaceDN/>
      <w:adjustRightInd/>
      <w:spacing w:before="240" w:line="259" w:lineRule="auto"/>
      <w:outlineLvl w:val="9"/>
    </w:pPr>
    <w:rPr>
      <w:rFonts w:ascii="Calibri Light" w:hAnsi="Calibri Light"/>
      <w:b w:val="0"/>
      <w:bCs w:val="0"/>
      <w:caps w:val="0"/>
      <w:color w:val="2F5496"/>
      <w:sz w:val="32"/>
      <w:szCs w:val="32"/>
    </w:rPr>
  </w:style>
  <w:style w:type="paragraph" w:styleId="11">
    <w:name w:val="toc 1"/>
    <w:basedOn w:val="a"/>
    <w:next w:val="a"/>
    <w:autoRedefine/>
    <w:uiPriority w:val="39"/>
    <w:locked/>
    <w:rsid w:val="00637A8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31">
    <w:name w:val="toc 3"/>
    <w:basedOn w:val="a"/>
    <w:next w:val="a"/>
    <w:autoRedefine/>
    <w:uiPriority w:val="39"/>
    <w:locked/>
    <w:rsid w:val="00D07B36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ac">
    <w:name w:val="Hyperlink"/>
    <w:uiPriority w:val="99"/>
    <w:unhideWhenUsed/>
    <w:rsid w:val="00D07B36"/>
    <w:rPr>
      <w:color w:val="0563C1"/>
      <w:u w:val="single"/>
    </w:rPr>
  </w:style>
  <w:style w:type="paragraph" w:styleId="22">
    <w:name w:val="toc 2"/>
    <w:basedOn w:val="a"/>
    <w:next w:val="a"/>
    <w:autoRedefine/>
    <w:uiPriority w:val="39"/>
    <w:unhideWhenUsed/>
    <w:locked/>
    <w:rsid w:val="00D07B36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customStyle="1" w:styleId="ad">
    <w:name w:val="Таблица"/>
    <w:rsid w:val="001666C6"/>
    <w:pPr>
      <w:spacing w:line="240" w:lineRule="atLeast"/>
      <w:jc w:val="center"/>
    </w:pPr>
    <w:rPr>
      <w:spacing w:val="-8"/>
      <w:sz w:val="18"/>
    </w:rPr>
  </w:style>
  <w:style w:type="paragraph" w:styleId="ae">
    <w:name w:val="List Paragraph"/>
    <w:basedOn w:val="a"/>
    <w:uiPriority w:val="34"/>
    <w:qFormat/>
    <w:rsid w:val="00326632"/>
    <w:pPr>
      <w:ind w:left="720"/>
      <w:contextualSpacing/>
    </w:pPr>
  </w:style>
  <w:style w:type="paragraph" w:customStyle="1" w:styleId="12">
    <w:name w:val="Заг1"/>
    <w:basedOn w:val="1"/>
    <w:autoRedefine/>
    <w:qFormat/>
    <w:rsid w:val="00242288"/>
    <w:pPr>
      <w:jc w:val="left"/>
    </w:pPr>
    <w:rPr>
      <w:caps w:val="0"/>
    </w:rPr>
  </w:style>
  <w:style w:type="paragraph" w:customStyle="1" w:styleId="2">
    <w:name w:val="Заг2"/>
    <w:basedOn w:val="20"/>
    <w:qFormat/>
    <w:rsid w:val="00B20966"/>
    <w:pPr>
      <w:numPr>
        <w:ilvl w:val="1"/>
        <w:numId w:val="1"/>
      </w:numPr>
      <w:spacing w:before="240" w:after="240"/>
      <w:jc w:val="left"/>
    </w:pPr>
    <w:rPr>
      <w:sz w:val="24"/>
    </w:rPr>
  </w:style>
  <w:style w:type="paragraph" w:styleId="HTML">
    <w:name w:val="HTML Preformatted"/>
    <w:basedOn w:val="a"/>
    <w:link w:val="HTML0"/>
    <w:uiPriority w:val="99"/>
    <w:unhideWhenUsed/>
    <w:rsid w:val="004267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26722"/>
    <w:rPr>
      <w:rFonts w:ascii="Courier New" w:hAnsi="Courier New" w:cs="Courier New"/>
    </w:rPr>
  </w:style>
  <w:style w:type="character" w:styleId="af">
    <w:name w:val="Emphasis"/>
    <w:basedOn w:val="a0"/>
    <w:qFormat/>
    <w:locked/>
    <w:rsid w:val="00A2048D"/>
    <w:rPr>
      <w:i/>
      <w:iCs/>
    </w:rPr>
  </w:style>
  <w:style w:type="paragraph" w:styleId="41">
    <w:name w:val="toc 4"/>
    <w:basedOn w:val="a"/>
    <w:next w:val="a"/>
    <w:autoRedefine/>
    <w:locked/>
    <w:rsid w:val="00D271D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locked/>
    <w:rsid w:val="00D271D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locked/>
    <w:rsid w:val="00D271D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locked/>
    <w:rsid w:val="00D271D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locked/>
    <w:rsid w:val="00D271D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locked/>
    <w:rsid w:val="00D271D9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f0">
    <w:name w:val="Normal (Web)"/>
    <w:basedOn w:val="a"/>
    <w:uiPriority w:val="99"/>
    <w:semiHidden/>
    <w:unhideWhenUsed/>
    <w:rsid w:val="00450ACC"/>
  </w:style>
  <w:style w:type="table" w:styleId="af1">
    <w:name w:val="Table Grid"/>
    <w:basedOn w:val="a1"/>
    <w:locked/>
    <w:rsid w:val="00A515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Рисунок"/>
    <w:basedOn w:val="a"/>
    <w:qFormat/>
    <w:rsid w:val="003A4C98"/>
    <w:pPr>
      <w:spacing w:line="360" w:lineRule="auto"/>
      <w:jc w:val="center"/>
    </w:pPr>
    <w:rPr>
      <w:sz w:val="28"/>
    </w:rPr>
  </w:style>
  <w:style w:type="paragraph" w:customStyle="1" w:styleId="af3">
    <w:name w:val="Раздел"/>
    <w:basedOn w:val="1"/>
    <w:link w:val="Char"/>
    <w:qFormat/>
    <w:rsid w:val="00DE108D"/>
    <w:pPr>
      <w:spacing w:beforeLines="100" w:before="100" w:afterLines="100" w:after="100"/>
    </w:pPr>
    <w:rPr>
      <w:caps w:val="0"/>
      <w:sz w:val="32"/>
      <w:szCs w:val="28"/>
    </w:rPr>
  </w:style>
  <w:style w:type="character" w:customStyle="1" w:styleId="Char">
    <w:name w:val="Раздел Char"/>
    <w:link w:val="af3"/>
    <w:qFormat/>
    <w:rsid w:val="00DE108D"/>
    <w:rPr>
      <w:b/>
      <w:bCs/>
      <w:sz w:val="32"/>
      <w:szCs w:val="28"/>
    </w:rPr>
  </w:style>
  <w:style w:type="paragraph" w:customStyle="1" w:styleId="af4">
    <w:name w:val="Обзац"/>
    <w:link w:val="af5"/>
    <w:qFormat/>
    <w:rsid w:val="000E4E78"/>
    <w:pPr>
      <w:spacing w:line="360" w:lineRule="auto"/>
      <w:ind w:firstLine="709"/>
      <w:jc w:val="both"/>
    </w:pPr>
    <w:rPr>
      <w:rFonts w:eastAsiaTheme="majorEastAsia" w:cstheme="majorBidi"/>
      <w:sz w:val="24"/>
      <w:szCs w:val="24"/>
    </w:rPr>
  </w:style>
  <w:style w:type="character" w:customStyle="1" w:styleId="af5">
    <w:name w:val="Обзац Знак"/>
    <w:basedOn w:val="a0"/>
    <w:link w:val="af4"/>
    <w:rsid w:val="000E4E78"/>
    <w:rPr>
      <w:rFonts w:eastAsiaTheme="majorEastAsia" w:cstheme="majorBidi"/>
      <w:sz w:val="24"/>
      <w:szCs w:val="24"/>
    </w:rPr>
  </w:style>
  <w:style w:type="character" w:styleId="af6">
    <w:name w:val="Placeholder Text"/>
    <w:basedOn w:val="a0"/>
    <w:uiPriority w:val="99"/>
    <w:semiHidden/>
    <w:rsid w:val="00F8656E"/>
    <w:rPr>
      <w:color w:val="666666"/>
    </w:rPr>
  </w:style>
  <w:style w:type="character" w:styleId="af7">
    <w:name w:val="Unresolved Mention"/>
    <w:basedOn w:val="a0"/>
    <w:uiPriority w:val="99"/>
    <w:semiHidden/>
    <w:unhideWhenUsed/>
    <w:rsid w:val="00EB7F80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9116EC"/>
    <w:rPr>
      <w:color w:val="954F72" w:themeColor="followedHyperlink"/>
      <w:u w:val="single"/>
    </w:rPr>
  </w:style>
  <w:style w:type="character" w:customStyle="1" w:styleId="cm-keyword">
    <w:name w:val="cm-keyword"/>
    <w:basedOn w:val="a0"/>
    <w:rsid w:val="009116EC"/>
  </w:style>
  <w:style w:type="character" w:customStyle="1" w:styleId="cm-variable">
    <w:name w:val="cm-variable"/>
    <w:basedOn w:val="a0"/>
    <w:rsid w:val="009116EC"/>
  </w:style>
  <w:style w:type="character" w:customStyle="1" w:styleId="cm-property">
    <w:name w:val="cm-property"/>
    <w:basedOn w:val="a0"/>
    <w:rsid w:val="009116EC"/>
  </w:style>
  <w:style w:type="character" w:customStyle="1" w:styleId="cm-comment">
    <w:name w:val="cm-comment"/>
    <w:basedOn w:val="a0"/>
    <w:rsid w:val="009116EC"/>
  </w:style>
  <w:style w:type="character" w:customStyle="1" w:styleId="cm-def">
    <w:name w:val="cm-def"/>
    <w:basedOn w:val="a0"/>
    <w:rsid w:val="009116EC"/>
  </w:style>
  <w:style w:type="character" w:customStyle="1" w:styleId="cm-operator">
    <w:name w:val="cm-operator"/>
    <w:basedOn w:val="a0"/>
    <w:rsid w:val="009116EC"/>
  </w:style>
  <w:style w:type="character" w:customStyle="1" w:styleId="cm-number">
    <w:name w:val="cm-number"/>
    <w:basedOn w:val="a0"/>
    <w:rsid w:val="009116EC"/>
  </w:style>
  <w:style w:type="character" w:customStyle="1" w:styleId="cm-string">
    <w:name w:val="cm-string"/>
    <w:basedOn w:val="a0"/>
    <w:rsid w:val="009116EC"/>
  </w:style>
  <w:style w:type="paragraph" w:customStyle="1" w:styleId="msonormal0">
    <w:name w:val="msonormal"/>
    <w:basedOn w:val="a"/>
    <w:rsid w:val="002B471B"/>
    <w:pPr>
      <w:spacing w:before="100" w:beforeAutospacing="1" w:after="100" w:afterAutospacing="1"/>
    </w:pPr>
  </w:style>
  <w:style w:type="character" w:customStyle="1" w:styleId="cm-builtin">
    <w:name w:val="cm-builtin"/>
    <w:basedOn w:val="a0"/>
    <w:rsid w:val="002B471B"/>
  </w:style>
  <w:style w:type="character" w:customStyle="1" w:styleId="50">
    <w:name w:val="Заголовок 5 Знак"/>
    <w:basedOn w:val="a0"/>
    <w:link w:val="5"/>
    <w:semiHidden/>
    <w:rsid w:val="005A151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customStyle="1" w:styleId="p1">
    <w:name w:val="p1"/>
    <w:basedOn w:val="a"/>
    <w:rsid w:val="004016F9"/>
    <w:rPr>
      <w:rFonts w:ascii="Helvetica" w:hAnsi="Helvetica"/>
      <w:color w:val="141413"/>
      <w:sz w:val="12"/>
      <w:szCs w:val="12"/>
    </w:rPr>
  </w:style>
  <w:style w:type="character" w:customStyle="1" w:styleId="s1">
    <w:name w:val="s1"/>
    <w:basedOn w:val="a0"/>
    <w:rsid w:val="004016F9"/>
    <w:rPr>
      <w:rFonts w:ascii="Helvetica" w:hAnsi="Helvetica" w:hint="default"/>
      <w:sz w:val="10"/>
      <w:szCs w:val="10"/>
    </w:rPr>
  </w:style>
  <w:style w:type="character" w:customStyle="1" w:styleId="apple-converted-space">
    <w:name w:val="apple-converted-space"/>
    <w:basedOn w:val="a0"/>
    <w:rsid w:val="004016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8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66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3742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92873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84172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17344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08018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52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706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52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667165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27551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70814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6300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7271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22995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7946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40739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8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48" w:space="0" w:color="auto"/>
                  </w:divBdr>
                  <w:divsChild>
                    <w:div w:id="1299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5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206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79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5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1454231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22443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3577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705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41893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9434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42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5447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73943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1016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427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251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98364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47955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7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04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44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41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55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03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19117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4153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61504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82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15392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055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4757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9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0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32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9324740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88549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36086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561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3004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1189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27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3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25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493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7055168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38607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6031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689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953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045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7034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0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2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41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743675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49465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035617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88131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2701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750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87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0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631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2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6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4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23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150954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565640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45895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14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510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1269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78118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10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9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923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07417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46854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800685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296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668390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7401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95058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5579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65628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98531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00721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80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58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43686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4417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8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1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6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38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636089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85132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18051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23405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989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582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3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0122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2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48" w:space="0" w:color="auto"/>
                  </w:divBdr>
                  <w:divsChild>
                    <w:div w:id="3729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76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639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240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2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96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05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318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4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21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43110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392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49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36234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90880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70105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64934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373435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814730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94059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957899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079909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42577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5447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776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3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7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43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75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544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7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41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98060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20764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1249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2189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3057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4216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5742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48695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62133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83795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2895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230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149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8123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1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46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747368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7002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5574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546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8046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61792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2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35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687432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80013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51453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729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07611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326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4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96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8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41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231023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80841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26415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205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429963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4790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6792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36832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84933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68077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64854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3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85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92183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9576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81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664599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45506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6691438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90343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728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7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77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3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80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87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3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22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474927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037475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31056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783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9035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568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64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9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4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4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5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279220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199942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7947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806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1611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57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2514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59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94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191461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381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43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9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2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80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8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62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92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97407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872344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44866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440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7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9859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7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48" w:space="0" w:color="auto"/>
                  </w:divBdr>
                  <w:divsChild>
                    <w:div w:id="99984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84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83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300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8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60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3778941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94943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18284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633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71149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25502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8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90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679205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79583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84498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869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187233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0693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09811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3433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18775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01689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86526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217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810488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1949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629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748384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359532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759581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929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5761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2902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99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13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848133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66047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00388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490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9206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595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3829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8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74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226084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611108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29885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27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0403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50385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490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3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7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52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6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6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8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7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25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65331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82237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31184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553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5336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666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8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9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204632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870337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122831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96359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440550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900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686730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45127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47322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383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932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2701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76716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06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5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28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10437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898367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1923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499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9770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02979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1415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8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767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174366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91526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16037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7107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8287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46577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91299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0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2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988204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74104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2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6013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9615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99908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23167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5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0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8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103178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420513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33568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5665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800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4256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32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1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29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2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1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42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0240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489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31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922650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90238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806146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57172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112607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871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0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73563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04549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42560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247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9399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9886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8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0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674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80264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8308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59881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77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7713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873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8254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6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27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697936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04250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15111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597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1597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753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3915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38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5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45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302547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94292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173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3660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446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3756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63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032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01998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386425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13946978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374417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807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72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0962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970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9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2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54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17899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396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52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789953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529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5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49090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97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48" w:space="0" w:color="auto"/>
                  </w:divBdr>
                  <w:divsChild>
                    <w:div w:id="162203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06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945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55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2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575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324834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120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18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42040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362227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6195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314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3964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540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6958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17942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31127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61601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9057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7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05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115670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21233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sky.pro/wiki/analytics/mse-i-mae-klyuchevye-metriki-dlya-otsenki-tochnosti-prognozirovaniy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atplotlib.org/stable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ocs.python.org/3/library/math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3;&#1072;&#1089;&#1090;&#1105;&#1085;&#1072;\Desktop\suai\&#1080;&#1085;&#1092;&#1072;\&#1090;&#1080;&#1090;&#1091;&#1083;&#1100;&#1085;&#1099;&#1081;%20&#1083;&#1080;&#1089;&#1090;%20&#1083;&#1072;&#1073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E88F38-1EE4-4246-8FB9-CDA025616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C:\Users\Настёна\Desktop\suai\инфа\титульный лист лаб.dot</Template>
  <TotalTime>167</TotalTime>
  <Pages>26</Pages>
  <Words>3817</Words>
  <Characters>21760</Characters>
  <Application>Microsoft Office Word</Application>
  <DocSecurity>0</DocSecurity>
  <Lines>181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MCIT</Company>
  <LinksUpToDate>false</LinksUpToDate>
  <CharactersWithSpaces>25526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Анастасия Молчанова</dc:creator>
  <cp:keywords/>
  <cp:lastModifiedBy>Stoff Unior</cp:lastModifiedBy>
  <cp:revision>6</cp:revision>
  <cp:lastPrinted>2025-09-21T13:35:00Z</cp:lastPrinted>
  <dcterms:created xsi:type="dcterms:W3CDTF">2025-09-25T07:09:00Z</dcterms:created>
  <dcterms:modified xsi:type="dcterms:W3CDTF">2025-10-10T12:49:00Z</dcterms:modified>
</cp:coreProperties>
</file>